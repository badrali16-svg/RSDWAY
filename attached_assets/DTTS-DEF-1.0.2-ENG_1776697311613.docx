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908217" w14:textId="77777777" w:rsidR="00E31BB5" w:rsidRPr="00225845" w:rsidRDefault="00E31BB5" w:rsidP="00F51862">
      <w:pPr>
        <w:numPr>
          <w:ilvl w:val="12"/>
          <w:numId w:val="0"/>
        </w:numPr>
        <w:spacing w:line="360" w:lineRule="auto"/>
        <w:jc w:val="left"/>
        <w:rPr>
          <w:rFonts w:asciiTheme="majorHAnsi" w:hAnsiTheme="majorHAnsi"/>
          <w:b/>
          <w:sz w:val="36"/>
          <w:rtl/>
        </w:rPr>
      </w:pPr>
    </w:p>
    <w:p w14:paraId="7D0FAFD2" w14:textId="2AAA6279" w:rsidR="00F51862" w:rsidRPr="00225845" w:rsidRDefault="00F51862" w:rsidP="00E96806">
      <w:pPr>
        <w:numPr>
          <w:ilvl w:val="12"/>
          <w:numId w:val="0"/>
        </w:numPr>
        <w:jc w:val="left"/>
        <w:rPr>
          <w:rFonts w:asciiTheme="majorHAnsi" w:hAnsiTheme="majorHAnsi"/>
          <w:b/>
          <w:sz w:val="36"/>
        </w:rPr>
      </w:pPr>
      <w:r w:rsidRPr="00225845">
        <w:rPr>
          <w:rFonts w:asciiTheme="majorHAnsi" w:hAnsiTheme="majorHAnsi"/>
          <w:b/>
          <w:sz w:val="36"/>
        </w:rPr>
        <w:t xml:space="preserve">Web Services </w:t>
      </w:r>
    </w:p>
    <w:p w14:paraId="7C444EFE" w14:textId="5DD8F948" w:rsidR="00A62AD9" w:rsidRPr="00225845" w:rsidRDefault="00F51862" w:rsidP="00F51862">
      <w:pPr>
        <w:numPr>
          <w:ilvl w:val="12"/>
          <w:numId w:val="0"/>
        </w:numPr>
        <w:jc w:val="left"/>
        <w:rPr>
          <w:rFonts w:asciiTheme="majorHAnsi" w:hAnsiTheme="majorHAnsi"/>
          <w:b/>
          <w:sz w:val="36"/>
        </w:rPr>
      </w:pPr>
      <w:r w:rsidRPr="00225845">
        <w:rPr>
          <w:rFonts w:asciiTheme="majorHAnsi" w:hAnsiTheme="majorHAnsi"/>
          <w:b/>
          <w:sz w:val="36"/>
        </w:rPr>
        <w:t>Interface Field Definition Document</w:t>
      </w:r>
    </w:p>
    <w:p w14:paraId="134E8D05" w14:textId="77777777" w:rsidR="008661B4" w:rsidRPr="00225845" w:rsidRDefault="008661B4" w:rsidP="00A62AD9">
      <w:pPr>
        <w:numPr>
          <w:ilvl w:val="12"/>
          <w:numId w:val="0"/>
        </w:numPr>
        <w:ind w:left="3240"/>
        <w:rPr>
          <w:rFonts w:asciiTheme="majorHAnsi" w:hAnsiTheme="majorHAnsi"/>
          <w:b/>
          <w:sz w:val="36"/>
        </w:rPr>
      </w:pPr>
    </w:p>
    <w:p w14:paraId="16840ACE" w14:textId="3B849774" w:rsidR="00A62AD9" w:rsidRPr="00225845" w:rsidRDefault="00A62AD9" w:rsidP="000C045D">
      <w:pPr>
        <w:tabs>
          <w:tab w:val="left" w:pos="5040"/>
        </w:tabs>
        <w:spacing w:after="0"/>
        <w:ind w:left="3240"/>
        <w:jc w:val="center"/>
        <w:rPr>
          <w:rFonts w:asciiTheme="majorHAnsi" w:hAnsiTheme="majorHAnsi"/>
        </w:rPr>
      </w:pPr>
      <w:r w:rsidRPr="00225845">
        <w:rPr>
          <w:rFonts w:asciiTheme="majorHAnsi" w:hAnsiTheme="majorHAnsi"/>
          <w:b/>
        </w:rPr>
        <w:t>Version</w:t>
      </w:r>
      <w:r w:rsidRPr="00225845">
        <w:rPr>
          <w:rFonts w:asciiTheme="majorHAnsi" w:hAnsiTheme="majorHAnsi"/>
        </w:rPr>
        <w:t xml:space="preserve">   </w:t>
      </w:r>
      <w:r w:rsidRPr="00225845">
        <w:rPr>
          <w:rFonts w:asciiTheme="majorHAnsi" w:hAnsiTheme="majorHAnsi"/>
        </w:rPr>
        <w:tab/>
        <w:t>:</w:t>
      </w:r>
      <w:r w:rsidRPr="00225845">
        <w:rPr>
          <w:rFonts w:asciiTheme="majorHAnsi" w:hAnsiTheme="majorHAnsi"/>
        </w:rPr>
        <w:tab/>
        <w:t>1.0.</w:t>
      </w:r>
      <w:r w:rsidR="00336A41" w:rsidRPr="00225845">
        <w:rPr>
          <w:rFonts w:asciiTheme="majorHAnsi" w:hAnsiTheme="majorHAnsi"/>
        </w:rPr>
        <w:t>1</w:t>
      </w:r>
    </w:p>
    <w:p w14:paraId="629F5162" w14:textId="77777777" w:rsidR="00A62AD9" w:rsidRPr="00225845" w:rsidRDefault="00A62AD9" w:rsidP="00A62AD9">
      <w:pPr>
        <w:tabs>
          <w:tab w:val="left" w:pos="5040"/>
        </w:tabs>
        <w:spacing w:after="0"/>
        <w:ind w:left="3240"/>
        <w:rPr>
          <w:rFonts w:asciiTheme="majorHAnsi" w:hAnsiTheme="majorHAnsi"/>
        </w:rPr>
      </w:pPr>
    </w:p>
    <w:p w14:paraId="1502008F" w14:textId="77777777" w:rsidR="00A62AD9" w:rsidRPr="00225845" w:rsidRDefault="00A62AD9" w:rsidP="00A62AD9">
      <w:pPr>
        <w:tabs>
          <w:tab w:val="left" w:pos="720"/>
          <w:tab w:val="left" w:pos="1519"/>
          <w:tab w:val="left" w:pos="5940"/>
          <w:tab w:val="left" w:pos="6300"/>
          <w:tab w:val="left" w:pos="6480"/>
          <w:tab w:val="left" w:pos="7200"/>
          <w:tab w:val="left" w:pos="7920"/>
        </w:tabs>
        <w:rPr>
          <w:rFonts w:asciiTheme="majorHAnsi" w:hAnsiTheme="majorHAnsi"/>
          <w:b/>
          <w:i/>
          <w:color w:val="000000"/>
        </w:rPr>
      </w:pPr>
    </w:p>
    <w:p w14:paraId="08DC2D44" w14:textId="77777777" w:rsidR="00A62AD9" w:rsidRPr="00225845" w:rsidRDefault="00A62AD9" w:rsidP="00A62AD9">
      <w:pPr>
        <w:tabs>
          <w:tab w:val="left" w:pos="720"/>
          <w:tab w:val="left" w:pos="1519"/>
          <w:tab w:val="left" w:pos="5940"/>
          <w:tab w:val="left" w:pos="6300"/>
          <w:tab w:val="left" w:pos="6480"/>
          <w:tab w:val="left" w:pos="7200"/>
          <w:tab w:val="left" w:pos="7920"/>
        </w:tabs>
        <w:rPr>
          <w:rFonts w:asciiTheme="majorHAnsi" w:hAnsiTheme="majorHAnsi"/>
          <w:b/>
          <w:i/>
          <w:color w:val="000000"/>
        </w:rPr>
      </w:pPr>
    </w:p>
    <w:p w14:paraId="01C14FD7" w14:textId="77777777" w:rsidR="00A62AD9" w:rsidRPr="00225845" w:rsidRDefault="00A62AD9" w:rsidP="00A62AD9">
      <w:pPr>
        <w:rPr>
          <w:rFonts w:asciiTheme="majorHAnsi" w:hAnsiTheme="majorHAnsi"/>
        </w:rPr>
      </w:pPr>
    </w:p>
    <w:p w14:paraId="5B2417FC" w14:textId="7D0A75F4" w:rsidR="00A507AC" w:rsidRPr="00225845" w:rsidRDefault="00A62AD9" w:rsidP="00A62AD9">
      <w:pPr>
        <w:ind w:left="0"/>
        <w:rPr>
          <w:rFonts w:asciiTheme="majorHAnsi" w:hAnsiTheme="majorHAnsi"/>
        </w:rPr>
      </w:pPr>
      <w:r w:rsidRPr="00225845">
        <w:rPr>
          <w:rFonts w:asciiTheme="majorHAnsi" w:hAnsiTheme="majorHAnsi"/>
        </w:rPr>
        <w:br w:type="page"/>
      </w:r>
    </w:p>
    <w:p w14:paraId="79EBEB93" w14:textId="77777777" w:rsidR="00561C35" w:rsidRPr="00225845" w:rsidRDefault="00561C35" w:rsidP="00561C35">
      <w:pPr>
        <w:pStyle w:val="Heading1-FormatOnly"/>
        <w:numPr>
          <w:ilvl w:val="0"/>
          <w:numId w:val="0"/>
        </w:numPr>
        <w:ind w:left="680" w:hanging="680"/>
        <w:rPr>
          <w:rFonts w:asciiTheme="majorHAnsi" w:hAnsiTheme="majorHAnsi"/>
        </w:rPr>
      </w:pPr>
      <w:r w:rsidRPr="00225845">
        <w:rPr>
          <w:rFonts w:asciiTheme="majorHAnsi" w:hAnsiTheme="majorHAnsi"/>
        </w:rPr>
        <w:lastRenderedPageBreak/>
        <w:t>document hıstory</w:t>
      </w:r>
    </w:p>
    <w:tbl>
      <w:tblPr>
        <w:tblW w:w="9327"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34"/>
        <w:gridCol w:w="6483"/>
        <w:gridCol w:w="1710"/>
      </w:tblGrid>
      <w:tr w:rsidR="00E31BB5" w:rsidRPr="00225845" w14:paraId="668AAE44" w14:textId="77777777" w:rsidTr="00E31BB5">
        <w:trPr>
          <w:cantSplit/>
          <w:tblHeader/>
        </w:trPr>
        <w:tc>
          <w:tcPr>
            <w:tcW w:w="1134" w:type="dxa"/>
            <w:tcBorders>
              <w:top w:val="single" w:sz="12" w:space="0" w:color="auto"/>
              <w:left w:val="single" w:sz="12" w:space="0" w:color="auto"/>
              <w:bottom w:val="single" w:sz="12" w:space="0" w:color="auto"/>
              <w:right w:val="single" w:sz="6" w:space="0" w:color="auto"/>
            </w:tcBorders>
            <w:shd w:val="clear" w:color="auto" w:fill="E6E6E6"/>
            <w:vAlign w:val="center"/>
          </w:tcPr>
          <w:p w14:paraId="6AB954D8" w14:textId="77777777" w:rsidR="00E31BB5" w:rsidRPr="00225845" w:rsidRDefault="00E31BB5" w:rsidP="002A5B93">
            <w:pPr>
              <w:pStyle w:val="Table-ColHead"/>
              <w:jc w:val="center"/>
              <w:rPr>
                <w:rFonts w:asciiTheme="majorHAnsi" w:hAnsiTheme="majorHAnsi"/>
                <w:noProof w:val="0"/>
              </w:rPr>
            </w:pPr>
            <w:r w:rsidRPr="00225845">
              <w:rPr>
                <w:rFonts w:asciiTheme="majorHAnsi" w:hAnsiTheme="majorHAnsi"/>
                <w:noProof w:val="0"/>
              </w:rPr>
              <w:t>Version</w:t>
            </w:r>
          </w:p>
        </w:tc>
        <w:tc>
          <w:tcPr>
            <w:tcW w:w="6483" w:type="dxa"/>
            <w:tcBorders>
              <w:top w:val="single" w:sz="12" w:space="0" w:color="auto"/>
              <w:left w:val="single" w:sz="6" w:space="0" w:color="auto"/>
              <w:bottom w:val="single" w:sz="12" w:space="0" w:color="auto"/>
              <w:right w:val="single" w:sz="6" w:space="0" w:color="auto"/>
            </w:tcBorders>
            <w:shd w:val="clear" w:color="auto" w:fill="E6E6E6"/>
            <w:vAlign w:val="center"/>
          </w:tcPr>
          <w:p w14:paraId="7FA14339" w14:textId="77777777" w:rsidR="00E31BB5" w:rsidRPr="00225845" w:rsidRDefault="00E31BB5" w:rsidP="002A5B93">
            <w:pPr>
              <w:pStyle w:val="Table-ColHead"/>
              <w:rPr>
                <w:rFonts w:asciiTheme="majorHAnsi" w:hAnsiTheme="majorHAnsi"/>
                <w:noProof w:val="0"/>
              </w:rPr>
            </w:pPr>
            <w:r w:rsidRPr="00225845">
              <w:rPr>
                <w:rFonts w:asciiTheme="majorHAnsi" w:hAnsiTheme="majorHAnsi"/>
                <w:noProof w:val="0"/>
              </w:rPr>
              <w:t>Description</w:t>
            </w:r>
          </w:p>
        </w:tc>
        <w:tc>
          <w:tcPr>
            <w:tcW w:w="1710" w:type="dxa"/>
            <w:tcBorders>
              <w:top w:val="single" w:sz="12" w:space="0" w:color="auto"/>
              <w:left w:val="single" w:sz="6" w:space="0" w:color="auto"/>
              <w:bottom w:val="single" w:sz="12" w:space="0" w:color="auto"/>
              <w:right w:val="single" w:sz="12" w:space="0" w:color="auto"/>
            </w:tcBorders>
            <w:shd w:val="clear" w:color="auto" w:fill="E6E6E6"/>
            <w:vAlign w:val="center"/>
          </w:tcPr>
          <w:p w14:paraId="689CE85A" w14:textId="77777777" w:rsidR="00E31BB5" w:rsidRPr="00225845" w:rsidRDefault="00E31BB5" w:rsidP="002A5B93">
            <w:pPr>
              <w:pStyle w:val="Table-ColHead"/>
              <w:jc w:val="center"/>
              <w:rPr>
                <w:rFonts w:asciiTheme="majorHAnsi" w:hAnsiTheme="majorHAnsi"/>
                <w:noProof w:val="0"/>
              </w:rPr>
            </w:pPr>
            <w:r w:rsidRPr="00225845">
              <w:rPr>
                <w:rFonts w:asciiTheme="majorHAnsi" w:hAnsiTheme="majorHAnsi"/>
                <w:noProof w:val="0"/>
              </w:rPr>
              <w:t>Date</w:t>
            </w:r>
          </w:p>
        </w:tc>
      </w:tr>
      <w:tr w:rsidR="00E31BB5" w:rsidRPr="00225845" w14:paraId="7464A23A" w14:textId="77777777" w:rsidTr="00E31BB5">
        <w:trPr>
          <w:cantSplit/>
        </w:trPr>
        <w:tc>
          <w:tcPr>
            <w:tcW w:w="1134" w:type="dxa"/>
            <w:tcBorders>
              <w:top w:val="single" w:sz="6" w:space="0" w:color="auto"/>
              <w:left w:val="single" w:sz="12" w:space="0" w:color="auto"/>
              <w:bottom w:val="single" w:sz="6" w:space="0" w:color="auto"/>
              <w:right w:val="single" w:sz="6" w:space="0" w:color="auto"/>
            </w:tcBorders>
            <w:vAlign w:val="center"/>
          </w:tcPr>
          <w:p w14:paraId="714C6448" w14:textId="77777777" w:rsidR="00E31BB5" w:rsidRPr="00225845" w:rsidRDefault="00E31BB5" w:rsidP="002A5B93">
            <w:pPr>
              <w:pStyle w:val="Table-Text"/>
              <w:ind w:left="0"/>
              <w:jc w:val="center"/>
              <w:rPr>
                <w:rFonts w:asciiTheme="majorHAnsi" w:hAnsiTheme="majorHAnsi"/>
              </w:rPr>
            </w:pPr>
            <w:r w:rsidRPr="00225845">
              <w:rPr>
                <w:rFonts w:asciiTheme="majorHAnsi" w:hAnsiTheme="majorHAnsi"/>
              </w:rPr>
              <w:t>1.0.0</w:t>
            </w:r>
          </w:p>
        </w:tc>
        <w:tc>
          <w:tcPr>
            <w:tcW w:w="6483" w:type="dxa"/>
            <w:tcBorders>
              <w:top w:val="single" w:sz="6" w:space="0" w:color="auto"/>
              <w:left w:val="single" w:sz="6" w:space="0" w:color="auto"/>
              <w:bottom w:val="single" w:sz="6" w:space="0" w:color="auto"/>
              <w:right w:val="single" w:sz="6" w:space="0" w:color="auto"/>
            </w:tcBorders>
          </w:tcPr>
          <w:p w14:paraId="6E4226EE" w14:textId="77777777" w:rsidR="00E31BB5" w:rsidRPr="00225845" w:rsidRDefault="00E31BB5" w:rsidP="002A5B93">
            <w:pPr>
              <w:pStyle w:val="Table-Text"/>
              <w:ind w:left="0"/>
              <w:rPr>
                <w:rFonts w:asciiTheme="majorHAnsi" w:hAnsiTheme="majorHAnsi"/>
              </w:rPr>
            </w:pPr>
            <w:r w:rsidRPr="00225845">
              <w:rPr>
                <w:rFonts w:asciiTheme="majorHAnsi" w:hAnsiTheme="majorHAnsi"/>
              </w:rPr>
              <w:t>First version.</w:t>
            </w:r>
          </w:p>
        </w:tc>
        <w:tc>
          <w:tcPr>
            <w:tcW w:w="1710" w:type="dxa"/>
            <w:tcBorders>
              <w:top w:val="single" w:sz="6" w:space="0" w:color="auto"/>
              <w:left w:val="single" w:sz="6" w:space="0" w:color="auto"/>
              <w:bottom w:val="single" w:sz="6" w:space="0" w:color="auto"/>
              <w:right w:val="single" w:sz="12" w:space="0" w:color="auto"/>
            </w:tcBorders>
            <w:vAlign w:val="center"/>
          </w:tcPr>
          <w:p w14:paraId="7ADC66E7" w14:textId="2655DBE3" w:rsidR="00E31BB5" w:rsidRPr="00225845" w:rsidRDefault="00E31BB5" w:rsidP="002A5B93">
            <w:pPr>
              <w:pStyle w:val="Table-Text"/>
              <w:ind w:left="0"/>
              <w:jc w:val="center"/>
              <w:rPr>
                <w:rFonts w:asciiTheme="majorHAnsi" w:hAnsiTheme="majorHAnsi"/>
              </w:rPr>
            </w:pPr>
            <w:r w:rsidRPr="00225845">
              <w:rPr>
                <w:rFonts w:asciiTheme="majorHAnsi" w:hAnsiTheme="majorHAnsi"/>
              </w:rPr>
              <w:t>30.11.2017</w:t>
            </w:r>
          </w:p>
        </w:tc>
      </w:tr>
      <w:tr w:rsidR="00E31BB5" w:rsidRPr="00225845" w14:paraId="1E3AB9A1" w14:textId="77777777" w:rsidTr="00E31BB5">
        <w:trPr>
          <w:cantSplit/>
        </w:trPr>
        <w:tc>
          <w:tcPr>
            <w:tcW w:w="1134" w:type="dxa"/>
            <w:tcBorders>
              <w:top w:val="single" w:sz="6" w:space="0" w:color="auto"/>
              <w:left w:val="single" w:sz="12" w:space="0" w:color="auto"/>
              <w:bottom w:val="single" w:sz="12" w:space="0" w:color="auto"/>
              <w:right w:val="single" w:sz="6" w:space="0" w:color="auto"/>
            </w:tcBorders>
            <w:vAlign w:val="center"/>
          </w:tcPr>
          <w:p w14:paraId="53B08414" w14:textId="57EDD7D3" w:rsidR="00E31BB5" w:rsidRPr="00225845" w:rsidRDefault="00E31BB5" w:rsidP="002A5B93">
            <w:pPr>
              <w:pStyle w:val="Table-Text"/>
              <w:ind w:left="0"/>
              <w:jc w:val="center"/>
              <w:rPr>
                <w:rFonts w:asciiTheme="majorHAnsi" w:hAnsiTheme="majorHAnsi"/>
              </w:rPr>
            </w:pPr>
            <w:r w:rsidRPr="00225845">
              <w:rPr>
                <w:rFonts w:asciiTheme="majorHAnsi" w:hAnsiTheme="majorHAnsi"/>
              </w:rPr>
              <w:t>1.0.1</w:t>
            </w:r>
          </w:p>
        </w:tc>
        <w:tc>
          <w:tcPr>
            <w:tcW w:w="6483" w:type="dxa"/>
            <w:tcBorders>
              <w:top w:val="single" w:sz="6" w:space="0" w:color="auto"/>
              <w:left w:val="single" w:sz="6" w:space="0" w:color="auto"/>
              <w:bottom w:val="single" w:sz="12" w:space="0" w:color="auto"/>
              <w:right w:val="single" w:sz="6" w:space="0" w:color="auto"/>
            </w:tcBorders>
          </w:tcPr>
          <w:p w14:paraId="4F19BF34" w14:textId="127DA7CC" w:rsidR="00E31BB5" w:rsidRPr="00225845" w:rsidRDefault="00E31BB5" w:rsidP="002A5B93">
            <w:pPr>
              <w:pStyle w:val="Table-Text"/>
              <w:ind w:left="0"/>
              <w:rPr>
                <w:rFonts w:asciiTheme="majorHAnsi" w:hAnsiTheme="majorHAnsi"/>
              </w:rPr>
            </w:pPr>
            <w:r w:rsidRPr="00225845">
              <w:rPr>
                <w:rFonts w:asciiTheme="majorHAnsi" w:hAnsiTheme="majorHAnsi"/>
              </w:rPr>
              <w:t>New Fields Updated</w:t>
            </w:r>
          </w:p>
        </w:tc>
        <w:tc>
          <w:tcPr>
            <w:tcW w:w="1710" w:type="dxa"/>
            <w:tcBorders>
              <w:top w:val="single" w:sz="6" w:space="0" w:color="auto"/>
              <w:left w:val="single" w:sz="6" w:space="0" w:color="auto"/>
              <w:bottom w:val="single" w:sz="12" w:space="0" w:color="auto"/>
              <w:right w:val="single" w:sz="12" w:space="0" w:color="auto"/>
            </w:tcBorders>
            <w:vAlign w:val="center"/>
          </w:tcPr>
          <w:p w14:paraId="29C8FA65" w14:textId="0E22E024" w:rsidR="00E31BB5" w:rsidRPr="00225845" w:rsidRDefault="00472357" w:rsidP="00472357">
            <w:pPr>
              <w:pStyle w:val="Table-Text"/>
              <w:ind w:left="0"/>
              <w:jc w:val="center"/>
              <w:rPr>
                <w:rFonts w:asciiTheme="majorHAnsi" w:hAnsiTheme="majorHAnsi"/>
              </w:rPr>
            </w:pPr>
            <w:r w:rsidRPr="00225845">
              <w:rPr>
                <w:rFonts w:asciiTheme="majorHAnsi" w:hAnsiTheme="majorHAnsi"/>
              </w:rPr>
              <w:t>22</w:t>
            </w:r>
            <w:r w:rsidR="00E31BB5" w:rsidRPr="00225845">
              <w:rPr>
                <w:rFonts w:asciiTheme="majorHAnsi" w:hAnsiTheme="majorHAnsi"/>
              </w:rPr>
              <w:t>.</w:t>
            </w:r>
            <w:r w:rsidRPr="00225845">
              <w:rPr>
                <w:rFonts w:asciiTheme="majorHAnsi" w:hAnsiTheme="majorHAnsi"/>
              </w:rPr>
              <w:t>04</w:t>
            </w:r>
            <w:r w:rsidR="00E31BB5" w:rsidRPr="00225845">
              <w:rPr>
                <w:rFonts w:asciiTheme="majorHAnsi" w:hAnsiTheme="majorHAnsi"/>
              </w:rPr>
              <w:t>.2018</w:t>
            </w:r>
          </w:p>
        </w:tc>
      </w:tr>
    </w:tbl>
    <w:p w14:paraId="4DF00D29" w14:textId="77777777" w:rsidR="00561C35" w:rsidRPr="00225845" w:rsidRDefault="00561C35" w:rsidP="00561C35">
      <w:pPr>
        <w:rPr>
          <w:rFonts w:asciiTheme="majorHAnsi" w:hAnsiTheme="majorHAnsi"/>
        </w:rPr>
      </w:pPr>
    </w:p>
    <w:p w14:paraId="5B241876" w14:textId="77777777" w:rsidR="00A507AC" w:rsidRPr="00225845" w:rsidRDefault="00A507AC" w:rsidP="00BC7288">
      <w:pPr>
        <w:ind w:left="0"/>
        <w:rPr>
          <w:rFonts w:asciiTheme="majorHAnsi" w:hAnsiTheme="majorHAnsi"/>
        </w:rPr>
      </w:pPr>
    </w:p>
    <w:p w14:paraId="5B241877" w14:textId="4DFB44F8" w:rsidR="00A507AC" w:rsidRPr="00225845" w:rsidRDefault="003A1AB0">
      <w:pPr>
        <w:pStyle w:val="Heading1-FormatOnly"/>
        <w:numPr>
          <w:ilvl w:val="0"/>
          <w:numId w:val="0"/>
        </w:numPr>
        <w:rPr>
          <w:rFonts w:asciiTheme="majorHAnsi" w:hAnsiTheme="majorHAnsi"/>
        </w:rPr>
      </w:pPr>
      <w:r w:rsidRPr="00225845">
        <w:rPr>
          <w:rFonts w:asciiTheme="majorHAnsi" w:hAnsiTheme="majorHAnsi"/>
        </w:rPr>
        <w:lastRenderedPageBreak/>
        <w:t>content</w:t>
      </w:r>
    </w:p>
    <w:p w14:paraId="56A45ACC" w14:textId="4921C294" w:rsidR="00CB7D1A" w:rsidRPr="00225845" w:rsidRDefault="00E728CB">
      <w:pPr>
        <w:pStyle w:val="TOC1"/>
        <w:rPr>
          <w:rFonts w:asciiTheme="majorHAnsi" w:eastAsiaTheme="minorEastAsia" w:hAnsiTheme="majorHAnsi" w:cstheme="minorBidi"/>
          <w:b w:val="0"/>
          <w:bCs w:val="0"/>
          <w:szCs w:val="22"/>
          <w:lang w:eastAsia="tr-TR"/>
        </w:rPr>
      </w:pPr>
      <w:r w:rsidRPr="00225845">
        <w:rPr>
          <w:rFonts w:asciiTheme="majorHAnsi" w:hAnsiTheme="majorHAnsi"/>
        </w:rPr>
        <w:fldChar w:fldCharType="begin"/>
      </w:r>
      <w:r w:rsidR="00A507AC" w:rsidRPr="00225845">
        <w:rPr>
          <w:rFonts w:asciiTheme="majorHAnsi" w:hAnsiTheme="majorHAnsi"/>
        </w:rPr>
        <w:instrText xml:space="preserve"> TOC \o "1-</w:instrText>
      </w:r>
      <w:r w:rsidR="00315519" w:rsidRPr="00225845">
        <w:rPr>
          <w:rFonts w:asciiTheme="majorHAnsi" w:hAnsiTheme="majorHAnsi"/>
        </w:rPr>
        <w:instrText>4</w:instrText>
      </w:r>
      <w:r w:rsidR="00A507AC" w:rsidRPr="00225845">
        <w:rPr>
          <w:rFonts w:asciiTheme="majorHAnsi" w:hAnsiTheme="majorHAnsi"/>
        </w:rPr>
        <w:instrText>"</w:instrText>
      </w:r>
      <w:r w:rsidRPr="00225845">
        <w:rPr>
          <w:rFonts w:asciiTheme="majorHAnsi" w:hAnsiTheme="majorHAnsi"/>
        </w:rPr>
        <w:fldChar w:fldCharType="separate"/>
      </w:r>
      <w:r w:rsidR="00CB7D1A" w:rsidRPr="00225845">
        <w:rPr>
          <w:rFonts w:asciiTheme="majorHAnsi" w:hAnsiTheme="majorHAnsi"/>
        </w:rPr>
        <w:t>1.</w:t>
      </w:r>
      <w:r w:rsidR="00CB7D1A" w:rsidRPr="00225845">
        <w:rPr>
          <w:rFonts w:asciiTheme="majorHAnsi" w:eastAsiaTheme="minorEastAsia" w:hAnsiTheme="majorHAnsi" w:cstheme="minorBidi"/>
          <w:b w:val="0"/>
          <w:bCs w:val="0"/>
          <w:szCs w:val="22"/>
          <w:lang w:eastAsia="tr-TR"/>
        </w:rPr>
        <w:tab/>
      </w:r>
      <w:r w:rsidR="00CB7D1A" w:rsidRPr="00225845">
        <w:rPr>
          <w:rFonts w:asciiTheme="majorHAnsi" w:hAnsiTheme="majorHAnsi"/>
        </w:rPr>
        <w:t>INTRODUCTION</w:t>
      </w:r>
      <w:r w:rsidR="00CB7D1A" w:rsidRPr="00225845">
        <w:rPr>
          <w:rFonts w:asciiTheme="majorHAnsi" w:hAnsiTheme="majorHAnsi"/>
        </w:rPr>
        <w:tab/>
      </w:r>
      <w:r w:rsidR="00CB7D1A" w:rsidRPr="00225845">
        <w:rPr>
          <w:rFonts w:asciiTheme="majorHAnsi" w:hAnsiTheme="majorHAnsi"/>
        </w:rPr>
        <w:fldChar w:fldCharType="begin"/>
      </w:r>
      <w:r w:rsidR="00CB7D1A" w:rsidRPr="00225845">
        <w:rPr>
          <w:rFonts w:asciiTheme="majorHAnsi" w:hAnsiTheme="majorHAnsi"/>
        </w:rPr>
        <w:instrText xml:space="preserve"> PAGEREF _Toc510621220 \h </w:instrText>
      </w:r>
      <w:r w:rsidR="00CB7D1A" w:rsidRPr="00225845">
        <w:rPr>
          <w:rFonts w:asciiTheme="majorHAnsi" w:hAnsiTheme="majorHAnsi"/>
        </w:rPr>
      </w:r>
      <w:r w:rsidR="00CB7D1A" w:rsidRPr="00225845">
        <w:rPr>
          <w:rFonts w:asciiTheme="majorHAnsi" w:hAnsiTheme="majorHAnsi"/>
        </w:rPr>
        <w:fldChar w:fldCharType="separate"/>
      </w:r>
      <w:r w:rsidR="00CB7D1A" w:rsidRPr="00225845">
        <w:rPr>
          <w:rFonts w:asciiTheme="majorHAnsi" w:hAnsiTheme="majorHAnsi"/>
        </w:rPr>
        <w:t>5</w:t>
      </w:r>
      <w:r w:rsidR="00CB7D1A" w:rsidRPr="00225845">
        <w:rPr>
          <w:rFonts w:asciiTheme="majorHAnsi" w:hAnsiTheme="majorHAnsi"/>
        </w:rPr>
        <w:fldChar w:fldCharType="end"/>
      </w:r>
    </w:p>
    <w:p w14:paraId="7A3C21EB" w14:textId="57BFD250"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1.1</w:t>
      </w:r>
      <w:r w:rsidRPr="00225845">
        <w:rPr>
          <w:rFonts w:asciiTheme="majorHAnsi" w:eastAsiaTheme="minorEastAsia" w:hAnsiTheme="majorHAnsi" w:cstheme="minorBidi"/>
          <w:sz w:val="22"/>
          <w:szCs w:val="22"/>
          <w:lang w:eastAsia="tr-TR"/>
        </w:rPr>
        <w:tab/>
      </w:r>
      <w:r w:rsidRPr="00225845">
        <w:rPr>
          <w:rFonts w:asciiTheme="majorHAnsi" w:hAnsiTheme="majorHAnsi"/>
        </w:rPr>
        <w:t>Purpose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_Toc510621221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5</w:t>
      </w:r>
      <w:r w:rsidRPr="00225845">
        <w:rPr>
          <w:rFonts w:asciiTheme="majorHAnsi" w:hAnsiTheme="majorHAnsi"/>
        </w:rPr>
        <w:fldChar w:fldCharType="end"/>
      </w:r>
    </w:p>
    <w:p w14:paraId="6FEE1E18" w14:textId="535B6B06" w:rsidR="00CB7D1A" w:rsidRPr="00225845" w:rsidRDefault="00CB7D1A">
      <w:pPr>
        <w:pStyle w:val="TOC1"/>
        <w:rPr>
          <w:rFonts w:asciiTheme="majorHAnsi" w:eastAsiaTheme="minorEastAsia" w:hAnsiTheme="majorHAnsi" w:cstheme="minorBidi"/>
          <w:b w:val="0"/>
          <w:bCs w:val="0"/>
          <w:szCs w:val="22"/>
          <w:lang w:eastAsia="tr-TR"/>
        </w:rPr>
      </w:pPr>
      <w:r w:rsidRPr="00225845">
        <w:rPr>
          <w:rFonts w:asciiTheme="majorHAnsi" w:hAnsiTheme="majorHAnsi"/>
        </w:rPr>
        <w:t>2.</w:t>
      </w:r>
      <w:r w:rsidRPr="00225845">
        <w:rPr>
          <w:rFonts w:asciiTheme="majorHAnsi" w:eastAsiaTheme="minorEastAsia" w:hAnsiTheme="majorHAnsi" w:cstheme="minorBidi"/>
          <w:b w:val="0"/>
          <w:bCs w:val="0"/>
          <w:szCs w:val="22"/>
          <w:lang w:eastAsia="tr-TR"/>
        </w:rPr>
        <w:tab/>
      </w:r>
      <w:r w:rsidRPr="00225845">
        <w:rPr>
          <w:rFonts w:asciiTheme="majorHAnsi" w:hAnsiTheme="majorHAnsi"/>
        </w:rPr>
        <w:t>FIELD TYPES</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_Toc510621222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6</w:t>
      </w:r>
      <w:r w:rsidRPr="00225845">
        <w:rPr>
          <w:rFonts w:asciiTheme="majorHAnsi" w:hAnsiTheme="majorHAnsi"/>
        </w:rPr>
        <w:fldChar w:fldCharType="end"/>
      </w:r>
    </w:p>
    <w:p w14:paraId="1D0563F3" w14:textId="793E979F" w:rsidR="00CB7D1A" w:rsidRPr="00225845" w:rsidRDefault="00CB7D1A">
      <w:pPr>
        <w:pStyle w:val="TOC1"/>
        <w:rPr>
          <w:rFonts w:asciiTheme="majorHAnsi" w:eastAsiaTheme="minorEastAsia" w:hAnsiTheme="majorHAnsi" w:cstheme="minorBidi"/>
          <w:b w:val="0"/>
          <w:bCs w:val="0"/>
          <w:szCs w:val="22"/>
          <w:lang w:eastAsia="tr-TR"/>
        </w:rPr>
      </w:pPr>
      <w:r w:rsidRPr="00225845">
        <w:rPr>
          <w:rFonts w:asciiTheme="majorHAnsi" w:hAnsiTheme="majorHAnsi"/>
        </w:rPr>
        <w:t>3.</w:t>
      </w:r>
      <w:r w:rsidRPr="00225845">
        <w:rPr>
          <w:rFonts w:asciiTheme="majorHAnsi" w:eastAsiaTheme="minorEastAsia" w:hAnsiTheme="majorHAnsi" w:cstheme="minorBidi"/>
          <w:b w:val="0"/>
          <w:bCs w:val="0"/>
          <w:szCs w:val="22"/>
          <w:lang w:eastAsia="tr-TR"/>
        </w:rPr>
        <w:tab/>
      </w:r>
      <w:r w:rsidRPr="00225845">
        <w:rPr>
          <w:rFonts w:asciiTheme="majorHAnsi" w:hAnsiTheme="majorHAnsi"/>
        </w:rPr>
        <w:t>DEFINITIONS</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_Toc510621223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7</w:t>
      </w:r>
      <w:r w:rsidRPr="00225845">
        <w:rPr>
          <w:rFonts w:asciiTheme="majorHAnsi" w:hAnsiTheme="majorHAnsi"/>
        </w:rPr>
        <w:fldChar w:fldCharType="end"/>
      </w:r>
    </w:p>
    <w:p w14:paraId="72D82409" w14:textId="5711FC53"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w:t>
      </w:r>
      <w:r w:rsidRPr="00225845">
        <w:rPr>
          <w:rFonts w:asciiTheme="majorHAnsi" w:eastAsiaTheme="minorEastAsia" w:hAnsiTheme="majorHAnsi" w:cstheme="minorBidi"/>
          <w:sz w:val="22"/>
          <w:szCs w:val="22"/>
          <w:lang w:eastAsia="tr-TR"/>
        </w:rPr>
        <w:tab/>
      </w:r>
      <w:r w:rsidRPr="00225845">
        <w:rPr>
          <w:rFonts w:asciiTheme="majorHAnsi" w:hAnsiTheme="majorHAnsi"/>
        </w:rPr>
        <w:t>ADDRESS</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_Toc510621224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7</w:t>
      </w:r>
      <w:r w:rsidRPr="00225845">
        <w:rPr>
          <w:rFonts w:asciiTheme="majorHAnsi" w:hAnsiTheme="majorHAnsi"/>
        </w:rPr>
        <w:fldChar w:fldCharType="end"/>
      </w:r>
    </w:p>
    <w:p w14:paraId="68EB6767" w14:textId="538ABA3D"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w:t>
      </w:r>
      <w:r w:rsidRPr="00225845">
        <w:rPr>
          <w:rFonts w:asciiTheme="majorHAnsi" w:eastAsiaTheme="minorEastAsia" w:hAnsiTheme="majorHAnsi" w:cstheme="minorBidi"/>
          <w:sz w:val="22"/>
          <w:szCs w:val="22"/>
          <w:lang w:eastAsia="tr-TR"/>
        </w:rPr>
        <w:tab/>
      </w:r>
      <w:r w:rsidRPr="00225845">
        <w:rPr>
          <w:rFonts w:asciiTheme="majorHAnsi" w:hAnsiTheme="majorHAnsi"/>
        </w:rPr>
        <w:t>AUTHORIZEDPERSON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_Toc510621225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7</w:t>
      </w:r>
      <w:r w:rsidRPr="00225845">
        <w:rPr>
          <w:rFonts w:asciiTheme="majorHAnsi" w:hAnsiTheme="majorHAnsi"/>
        </w:rPr>
        <w:fldChar w:fldCharType="end"/>
      </w:r>
    </w:p>
    <w:p w14:paraId="29EAB741" w14:textId="104F7683"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w:t>
      </w:r>
      <w:r w:rsidRPr="00225845">
        <w:rPr>
          <w:rFonts w:asciiTheme="majorHAnsi" w:eastAsiaTheme="minorEastAsia" w:hAnsiTheme="majorHAnsi" w:cstheme="minorBidi"/>
          <w:sz w:val="22"/>
          <w:szCs w:val="22"/>
          <w:lang w:eastAsia="tr-TR"/>
        </w:rPr>
        <w:tab/>
      </w:r>
      <w:r w:rsidRPr="00225845">
        <w:rPr>
          <w:rFonts w:asciiTheme="majorHAnsi" w:hAnsiTheme="majorHAnsi"/>
        </w:rPr>
        <w:t>BN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_Toc510621226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7</w:t>
      </w:r>
      <w:r w:rsidRPr="00225845">
        <w:rPr>
          <w:rFonts w:asciiTheme="majorHAnsi" w:hAnsiTheme="majorHAnsi"/>
        </w:rPr>
        <w:fldChar w:fldCharType="end"/>
      </w:r>
    </w:p>
    <w:p w14:paraId="2C85147A" w14:textId="2859B92B"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3.4</w:t>
      </w:r>
      <w:r w:rsidRPr="00225845">
        <w:rPr>
          <w:rFonts w:asciiTheme="majorHAnsi" w:eastAsiaTheme="minorEastAsia" w:hAnsiTheme="majorHAnsi" w:cstheme="minorBidi"/>
          <w:sz w:val="22"/>
          <w:szCs w:val="22"/>
          <w:lang w:eastAsia="tr-TR"/>
        </w:rPr>
        <w:tab/>
      </w:r>
      <w:r w:rsidRPr="00225845">
        <w:rPr>
          <w:rFonts w:asciiTheme="majorHAnsi" w:hAnsiTheme="majorHAnsi"/>
        </w:rPr>
        <w:t>GETALL</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_Toc510621227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7</w:t>
      </w:r>
      <w:r w:rsidRPr="00225845">
        <w:rPr>
          <w:rFonts w:asciiTheme="majorHAnsi" w:hAnsiTheme="majorHAnsi"/>
        </w:rPr>
        <w:fldChar w:fldCharType="end"/>
      </w:r>
    </w:p>
    <w:p w14:paraId="086F5A53" w14:textId="6F447D25"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w:t>
      </w:r>
      <w:r w:rsidRPr="00225845">
        <w:rPr>
          <w:rFonts w:asciiTheme="majorHAnsi" w:eastAsiaTheme="minorEastAsia" w:hAnsiTheme="majorHAnsi" w:cstheme="minorBidi"/>
          <w:sz w:val="22"/>
          <w:szCs w:val="22"/>
          <w:lang w:eastAsia="tr-TR"/>
        </w:rPr>
        <w:tab/>
      </w:r>
      <w:r w:rsidRPr="00225845">
        <w:rPr>
          <w:rFonts w:asciiTheme="majorHAnsi" w:hAnsiTheme="majorHAnsi"/>
        </w:rPr>
        <w:t>CITY</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_Toc510621228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7</w:t>
      </w:r>
      <w:r w:rsidRPr="00225845">
        <w:rPr>
          <w:rFonts w:asciiTheme="majorHAnsi" w:hAnsiTheme="majorHAnsi"/>
        </w:rPr>
        <w:fldChar w:fldCharType="end"/>
      </w:r>
    </w:p>
    <w:p w14:paraId="32E8D900" w14:textId="768B2272"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3.6</w:t>
      </w:r>
      <w:r w:rsidRPr="00225845">
        <w:rPr>
          <w:rFonts w:asciiTheme="majorHAnsi" w:eastAsiaTheme="minorEastAsia" w:hAnsiTheme="majorHAnsi" w:cstheme="minorBidi"/>
          <w:sz w:val="22"/>
          <w:szCs w:val="22"/>
          <w:lang w:eastAsia="tr-TR"/>
        </w:rPr>
        <w:tab/>
      </w:r>
      <w:r w:rsidRPr="00225845">
        <w:rPr>
          <w:rFonts w:asciiTheme="majorHAnsi" w:hAnsiTheme="majorHAnsi"/>
        </w:rPr>
        <w:t>CITYID</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_Toc510621229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7</w:t>
      </w:r>
      <w:r w:rsidRPr="00225845">
        <w:rPr>
          <w:rFonts w:asciiTheme="majorHAnsi" w:hAnsiTheme="majorHAnsi"/>
        </w:rPr>
        <w:fldChar w:fldCharType="end"/>
      </w:r>
    </w:p>
    <w:p w14:paraId="29D9AD58" w14:textId="7D5FAC8A"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3.7</w:t>
      </w:r>
      <w:r w:rsidRPr="00225845">
        <w:rPr>
          <w:rFonts w:asciiTheme="majorHAnsi" w:eastAsiaTheme="minorEastAsia" w:hAnsiTheme="majorHAnsi" w:cstheme="minorBidi"/>
          <w:sz w:val="22"/>
          <w:szCs w:val="22"/>
          <w:lang w:eastAsia="tr-TR"/>
        </w:rPr>
        <w:tab/>
      </w:r>
      <w:r w:rsidRPr="00225845">
        <w:rPr>
          <w:rFonts w:asciiTheme="majorHAnsi" w:hAnsiTheme="majorHAnsi"/>
        </w:rPr>
        <w:t>CITYLIST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_Toc510621230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7</w:t>
      </w:r>
      <w:r w:rsidRPr="00225845">
        <w:rPr>
          <w:rFonts w:asciiTheme="majorHAnsi" w:hAnsiTheme="majorHAnsi"/>
        </w:rPr>
        <w:fldChar w:fldCharType="end"/>
      </w:r>
    </w:p>
    <w:p w14:paraId="1EDBC25E" w14:textId="5C3DACFA"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3.8</w:t>
      </w:r>
      <w:r w:rsidRPr="00225845">
        <w:rPr>
          <w:rFonts w:asciiTheme="majorHAnsi" w:eastAsiaTheme="minorEastAsia" w:hAnsiTheme="majorHAnsi" w:cstheme="minorBidi"/>
          <w:sz w:val="22"/>
          <w:szCs w:val="22"/>
          <w:lang w:eastAsia="tr-TR"/>
        </w:rPr>
        <w:tab/>
      </w:r>
      <w:r w:rsidRPr="00225845">
        <w:rPr>
          <w:rFonts w:asciiTheme="majorHAnsi" w:hAnsiTheme="majorHAnsi"/>
        </w:rPr>
        <w:t>CITYNAME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_Toc510621231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8</w:t>
      </w:r>
      <w:r w:rsidRPr="00225845">
        <w:rPr>
          <w:rFonts w:asciiTheme="majorHAnsi" w:hAnsiTheme="majorHAnsi"/>
        </w:rPr>
        <w:fldChar w:fldCharType="end"/>
      </w:r>
    </w:p>
    <w:p w14:paraId="6FBC48DE" w14:textId="7E771522"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3.9</w:t>
      </w:r>
      <w:r w:rsidRPr="00225845">
        <w:rPr>
          <w:rFonts w:asciiTheme="majorHAnsi" w:eastAsiaTheme="minorEastAsia" w:hAnsiTheme="majorHAnsi" w:cstheme="minorBidi"/>
          <w:sz w:val="22"/>
          <w:szCs w:val="22"/>
          <w:lang w:eastAsia="tr-TR"/>
        </w:rPr>
        <w:tab/>
      </w:r>
      <w:r w:rsidRPr="00225845">
        <w:rPr>
          <w:rFonts w:asciiTheme="majorHAnsi" w:hAnsiTheme="majorHAnsi"/>
        </w:rPr>
        <w:t>COUNTRY</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_Toc510621232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8</w:t>
      </w:r>
      <w:r w:rsidRPr="00225845">
        <w:rPr>
          <w:rFonts w:asciiTheme="majorHAnsi" w:hAnsiTheme="majorHAnsi"/>
        </w:rPr>
        <w:fldChar w:fldCharType="end"/>
      </w:r>
    </w:p>
    <w:p w14:paraId="254459BF" w14:textId="221BC320"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3.10</w:t>
      </w:r>
      <w:r w:rsidRPr="00225845">
        <w:rPr>
          <w:rFonts w:asciiTheme="majorHAnsi" w:eastAsiaTheme="minorEastAsia" w:hAnsiTheme="majorHAnsi" w:cstheme="minorBidi"/>
          <w:sz w:val="22"/>
          <w:szCs w:val="22"/>
          <w:lang w:eastAsia="tr-TR"/>
        </w:rPr>
        <w:tab/>
      </w:r>
      <w:r w:rsidRPr="00225845">
        <w:rPr>
          <w:rFonts w:asciiTheme="majorHAnsi" w:hAnsiTheme="majorHAnsi"/>
        </w:rPr>
        <w:t>COUNTRYCODE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_Toc510621233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8</w:t>
      </w:r>
      <w:r w:rsidRPr="00225845">
        <w:rPr>
          <w:rFonts w:asciiTheme="majorHAnsi" w:hAnsiTheme="majorHAnsi"/>
        </w:rPr>
        <w:fldChar w:fldCharType="end"/>
      </w:r>
    </w:p>
    <w:p w14:paraId="4A33B9D8" w14:textId="0E68D6DE"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3.11</w:t>
      </w:r>
      <w:r w:rsidRPr="00225845">
        <w:rPr>
          <w:rFonts w:asciiTheme="majorHAnsi" w:eastAsiaTheme="minorEastAsia" w:hAnsiTheme="majorHAnsi" w:cstheme="minorBidi"/>
          <w:sz w:val="22"/>
          <w:szCs w:val="22"/>
          <w:lang w:eastAsia="tr-TR"/>
        </w:rPr>
        <w:tab/>
      </w:r>
      <w:r w:rsidRPr="00225845">
        <w:rPr>
          <w:rFonts w:asciiTheme="majorHAnsi" w:hAnsiTheme="majorHAnsi"/>
        </w:rPr>
        <w:t>COUNTRYLIST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_Toc510621234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8</w:t>
      </w:r>
      <w:r w:rsidRPr="00225845">
        <w:rPr>
          <w:rFonts w:asciiTheme="majorHAnsi" w:hAnsiTheme="majorHAnsi"/>
        </w:rPr>
        <w:fldChar w:fldCharType="end"/>
      </w:r>
    </w:p>
    <w:p w14:paraId="3D6D7BEB" w14:textId="30B52AC6"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3.12</w:t>
      </w:r>
      <w:r w:rsidRPr="00225845">
        <w:rPr>
          <w:rFonts w:asciiTheme="majorHAnsi" w:eastAsiaTheme="minorEastAsia" w:hAnsiTheme="majorHAnsi" w:cstheme="minorBidi"/>
          <w:sz w:val="22"/>
          <w:szCs w:val="22"/>
          <w:lang w:eastAsia="tr-TR"/>
        </w:rPr>
        <w:tab/>
      </w:r>
      <w:r w:rsidRPr="00225845">
        <w:rPr>
          <w:rFonts w:asciiTheme="majorHAnsi" w:hAnsiTheme="majorHAnsi"/>
        </w:rPr>
        <w:t>COUNTRYNAME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_Toc510621235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8</w:t>
      </w:r>
      <w:r w:rsidRPr="00225845">
        <w:rPr>
          <w:rFonts w:asciiTheme="majorHAnsi" w:hAnsiTheme="majorHAnsi"/>
        </w:rPr>
        <w:fldChar w:fldCharType="end"/>
      </w:r>
    </w:p>
    <w:p w14:paraId="2C37C827" w14:textId="3E762455"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3.13</w:t>
      </w:r>
      <w:r w:rsidRPr="00225845">
        <w:rPr>
          <w:rFonts w:asciiTheme="majorHAnsi" w:eastAsiaTheme="minorEastAsia" w:hAnsiTheme="majorHAnsi" w:cstheme="minorBidi"/>
          <w:sz w:val="22"/>
          <w:szCs w:val="22"/>
          <w:lang w:eastAsia="tr-TR"/>
        </w:rPr>
        <w:tab/>
      </w:r>
      <w:r w:rsidRPr="00225845">
        <w:rPr>
          <w:rFonts w:asciiTheme="majorHAnsi" w:hAnsiTheme="majorHAnsi"/>
        </w:rPr>
        <w:t>DESCRIPTION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_Toc510621236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8</w:t>
      </w:r>
      <w:r w:rsidRPr="00225845">
        <w:rPr>
          <w:rFonts w:asciiTheme="majorHAnsi" w:hAnsiTheme="majorHAnsi"/>
        </w:rPr>
        <w:fldChar w:fldCharType="end"/>
      </w:r>
    </w:p>
    <w:p w14:paraId="73065B94" w14:textId="1F0AD236"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3.14</w:t>
      </w:r>
      <w:r w:rsidRPr="00225845">
        <w:rPr>
          <w:rFonts w:asciiTheme="majorHAnsi" w:eastAsiaTheme="minorEastAsia" w:hAnsiTheme="majorHAnsi" w:cstheme="minorBidi"/>
          <w:sz w:val="22"/>
          <w:szCs w:val="22"/>
          <w:lang w:eastAsia="tr-TR"/>
        </w:rPr>
        <w:tab/>
      </w:r>
      <w:r w:rsidRPr="00225845">
        <w:rPr>
          <w:rFonts w:asciiTheme="majorHAnsi" w:hAnsiTheme="majorHAnsi"/>
        </w:rPr>
        <w:t>DISTRICT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_Toc510621237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8</w:t>
      </w:r>
      <w:r w:rsidRPr="00225845">
        <w:rPr>
          <w:rFonts w:asciiTheme="majorHAnsi" w:hAnsiTheme="majorHAnsi"/>
        </w:rPr>
        <w:fldChar w:fldCharType="end"/>
      </w:r>
    </w:p>
    <w:p w14:paraId="55F42DAE" w14:textId="307CDE20"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3.15</w:t>
      </w:r>
      <w:r w:rsidRPr="00225845">
        <w:rPr>
          <w:rFonts w:asciiTheme="majorHAnsi" w:eastAsiaTheme="minorEastAsia" w:hAnsiTheme="majorHAnsi" w:cstheme="minorBidi"/>
          <w:sz w:val="22"/>
          <w:szCs w:val="22"/>
          <w:lang w:eastAsia="tr-TR"/>
        </w:rPr>
        <w:tab/>
      </w:r>
      <w:r w:rsidRPr="00225845">
        <w:rPr>
          <w:rFonts w:asciiTheme="majorHAnsi" w:hAnsiTheme="majorHAnsi"/>
        </w:rPr>
        <w:t>DOCTORID</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_Toc510621238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8</w:t>
      </w:r>
      <w:r w:rsidRPr="00225845">
        <w:rPr>
          <w:rFonts w:asciiTheme="majorHAnsi" w:hAnsiTheme="majorHAnsi"/>
        </w:rPr>
        <w:fldChar w:fldCharType="end"/>
      </w:r>
    </w:p>
    <w:p w14:paraId="1389623A" w14:textId="1D6F192C"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3.16</w:t>
      </w:r>
      <w:r w:rsidRPr="00225845">
        <w:rPr>
          <w:rFonts w:asciiTheme="majorHAnsi" w:eastAsiaTheme="minorEastAsia" w:hAnsiTheme="majorHAnsi" w:cstheme="minorBidi"/>
          <w:sz w:val="22"/>
          <w:szCs w:val="22"/>
          <w:lang w:eastAsia="tr-TR"/>
        </w:rPr>
        <w:tab/>
      </w:r>
      <w:r w:rsidRPr="00225845">
        <w:rPr>
          <w:rFonts w:asciiTheme="majorHAnsi" w:hAnsiTheme="majorHAnsi"/>
        </w:rPr>
        <w:t>DR</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_Toc510621239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9</w:t>
      </w:r>
      <w:r w:rsidRPr="00225845">
        <w:rPr>
          <w:rFonts w:asciiTheme="majorHAnsi" w:hAnsiTheme="majorHAnsi"/>
        </w:rPr>
        <w:fldChar w:fldCharType="end"/>
      </w:r>
    </w:p>
    <w:p w14:paraId="188A01C5" w14:textId="616F7EC6"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3.17</w:t>
      </w:r>
      <w:r w:rsidRPr="00225845">
        <w:rPr>
          <w:rFonts w:asciiTheme="majorHAnsi" w:eastAsiaTheme="minorEastAsia" w:hAnsiTheme="majorHAnsi" w:cstheme="minorBidi"/>
          <w:sz w:val="22"/>
          <w:szCs w:val="22"/>
          <w:lang w:eastAsia="tr-TR"/>
        </w:rPr>
        <w:tab/>
      </w:r>
      <w:r w:rsidRPr="00225845">
        <w:rPr>
          <w:rFonts w:asciiTheme="majorHAnsi" w:hAnsiTheme="majorHAnsi"/>
        </w:rPr>
        <w:t>DRUG</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_Toc510621240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9</w:t>
      </w:r>
      <w:r w:rsidRPr="00225845">
        <w:rPr>
          <w:rFonts w:asciiTheme="majorHAnsi" w:hAnsiTheme="majorHAnsi"/>
        </w:rPr>
        <w:fldChar w:fldCharType="end"/>
      </w:r>
    </w:p>
    <w:p w14:paraId="0172ACF9" w14:textId="1AF5D2C4"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3.18</w:t>
      </w:r>
      <w:r w:rsidRPr="00225845">
        <w:rPr>
          <w:rFonts w:asciiTheme="majorHAnsi" w:eastAsiaTheme="minorEastAsia" w:hAnsiTheme="majorHAnsi" w:cstheme="minorBidi"/>
          <w:sz w:val="22"/>
          <w:szCs w:val="22"/>
          <w:lang w:eastAsia="tr-TR"/>
        </w:rPr>
        <w:tab/>
      </w:r>
      <w:r w:rsidRPr="00225845">
        <w:rPr>
          <w:rFonts w:asciiTheme="majorHAnsi" w:hAnsiTheme="majorHAnsi"/>
        </w:rPr>
        <w:t>DRUGNAME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_Toc510621241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9</w:t>
      </w:r>
      <w:r w:rsidRPr="00225845">
        <w:rPr>
          <w:rFonts w:asciiTheme="majorHAnsi" w:hAnsiTheme="majorHAnsi"/>
        </w:rPr>
        <w:fldChar w:fldCharType="end"/>
      </w:r>
    </w:p>
    <w:p w14:paraId="27628E19" w14:textId="08FDCE77"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3.19</w:t>
      </w:r>
      <w:r w:rsidRPr="00225845">
        <w:rPr>
          <w:rFonts w:asciiTheme="majorHAnsi" w:eastAsiaTheme="minorEastAsia" w:hAnsiTheme="majorHAnsi" w:cstheme="minorBidi"/>
          <w:sz w:val="22"/>
          <w:szCs w:val="22"/>
          <w:lang w:eastAsia="tr-TR"/>
        </w:rPr>
        <w:tab/>
      </w:r>
      <w:r w:rsidRPr="00225845">
        <w:rPr>
          <w:rFonts w:asciiTheme="majorHAnsi" w:hAnsiTheme="majorHAnsi"/>
        </w:rPr>
        <w:t>DRUGLIST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_Toc510621242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9</w:t>
      </w:r>
      <w:r w:rsidRPr="00225845">
        <w:rPr>
          <w:rFonts w:asciiTheme="majorHAnsi" w:hAnsiTheme="majorHAnsi"/>
        </w:rPr>
        <w:fldChar w:fldCharType="end"/>
      </w:r>
    </w:p>
    <w:p w14:paraId="0AF20D0F" w14:textId="424C8FC9"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3.20</w:t>
      </w:r>
      <w:r w:rsidRPr="00225845">
        <w:rPr>
          <w:rFonts w:asciiTheme="majorHAnsi" w:eastAsiaTheme="minorEastAsia" w:hAnsiTheme="majorHAnsi" w:cstheme="minorBidi"/>
          <w:sz w:val="22"/>
          <w:szCs w:val="22"/>
          <w:lang w:eastAsia="tr-TR"/>
        </w:rPr>
        <w:tab/>
      </w:r>
      <w:r w:rsidRPr="00225845">
        <w:rPr>
          <w:rFonts w:asciiTheme="majorHAnsi" w:hAnsiTheme="majorHAnsi"/>
        </w:rPr>
        <w:t>DRUGSTATUS</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_Toc510621243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9</w:t>
      </w:r>
      <w:r w:rsidRPr="00225845">
        <w:rPr>
          <w:rFonts w:asciiTheme="majorHAnsi" w:hAnsiTheme="majorHAnsi"/>
        </w:rPr>
        <w:fldChar w:fldCharType="end"/>
      </w:r>
    </w:p>
    <w:p w14:paraId="02EBAB5E" w14:textId="192A288F"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3.21</w:t>
      </w:r>
      <w:r w:rsidRPr="00225845">
        <w:rPr>
          <w:rFonts w:asciiTheme="majorHAnsi" w:eastAsiaTheme="minorEastAsia" w:hAnsiTheme="majorHAnsi" w:cstheme="minorBidi"/>
          <w:sz w:val="22"/>
          <w:szCs w:val="22"/>
          <w:lang w:eastAsia="tr-TR"/>
        </w:rPr>
        <w:tab/>
      </w:r>
      <w:r w:rsidRPr="00225845">
        <w:rPr>
          <w:rFonts w:asciiTheme="majorHAnsi" w:hAnsiTheme="majorHAnsi"/>
        </w:rPr>
        <w:t>EMAIL</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_Toc510621244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9</w:t>
      </w:r>
      <w:r w:rsidRPr="00225845">
        <w:rPr>
          <w:rFonts w:asciiTheme="majorHAnsi" w:hAnsiTheme="majorHAnsi"/>
        </w:rPr>
        <w:fldChar w:fldCharType="end"/>
      </w:r>
    </w:p>
    <w:p w14:paraId="2619E5BE" w14:textId="44F95F18"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3.22</w:t>
      </w:r>
      <w:r w:rsidRPr="00225845">
        <w:rPr>
          <w:rFonts w:asciiTheme="majorHAnsi" w:eastAsiaTheme="minorEastAsia" w:hAnsiTheme="majorHAnsi" w:cstheme="minorBidi"/>
          <w:sz w:val="22"/>
          <w:szCs w:val="22"/>
          <w:lang w:eastAsia="tr-TR"/>
        </w:rPr>
        <w:tab/>
      </w:r>
      <w:r w:rsidRPr="00225845">
        <w:rPr>
          <w:rFonts w:asciiTheme="majorHAnsi" w:hAnsiTheme="majorHAnsi"/>
        </w:rPr>
        <w:t>ENDDATE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_Toc510621245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9</w:t>
      </w:r>
      <w:r w:rsidRPr="00225845">
        <w:rPr>
          <w:rFonts w:asciiTheme="majorHAnsi" w:hAnsiTheme="majorHAnsi"/>
        </w:rPr>
        <w:fldChar w:fldCharType="end"/>
      </w:r>
    </w:p>
    <w:p w14:paraId="4A8F68C7" w14:textId="7FBB7E93"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3.23</w:t>
      </w:r>
      <w:r w:rsidRPr="00225845">
        <w:rPr>
          <w:rFonts w:asciiTheme="majorHAnsi" w:eastAsiaTheme="minorEastAsia" w:hAnsiTheme="majorHAnsi" w:cstheme="minorBidi"/>
          <w:sz w:val="22"/>
          <w:szCs w:val="22"/>
          <w:lang w:eastAsia="tr-TR"/>
        </w:rPr>
        <w:tab/>
      </w:r>
      <w:r w:rsidRPr="00225845">
        <w:rPr>
          <w:rFonts w:asciiTheme="majorHAnsi" w:hAnsiTheme="majorHAnsi"/>
        </w:rPr>
        <w:t>ERRORCODE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_Toc510621246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9</w:t>
      </w:r>
      <w:r w:rsidRPr="00225845">
        <w:rPr>
          <w:rFonts w:asciiTheme="majorHAnsi" w:hAnsiTheme="majorHAnsi"/>
        </w:rPr>
        <w:fldChar w:fldCharType="end"/>
      </w:r>
    </w:p>
    <w:p w14:paraId="7AB37CB5" w14:textId="66663C80"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3.24</w:t>
      </w:r>
      <w:r w:rsidRPr="00225845">
        <w:rPr>
          <w:rFonts w:asciiTheme="majorHAnsi" w:eastAsiaTheme="minorEastAsia" w:hAnsiTheme="majorHAnsi" w:cstheme="minorBidi"/>
          <w:sz w:val="22"/>
          <w:szCs w:val="22"/>
          <w:lang w:eastAsia="tr-TR"/>
        </w:rPr>
        <w:tab/>
      </w:r>
      <w:r w:rsidRPr="00225845">
        <w:rPr>
          <w:rFonts w:asciiTheme="majorHAnsi" w:hAnsiTheme="majorHAnsi"/>
        </w:rPr>
        <w:t>ERRORCODEDESC</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_Toc510621247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10</w:t>
      </w:r>
      <w:r w:rsidRPr="00225845">
        <w:rPr>
          <w:rFonts w:asciiTheme="majorHAnsi" w:hAnsiTheme="majorHAnsi"/>
        </w:rPr>
        <w:fldChar w:fldCharType="end"/>
      </w:r>
    </w:p>
    <w:p w14:paraId="52C42F2D" w14:textId="0449ED7B"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3.25</w:t>
      </w:r>
      <w:r w:rsidRPr="00225845">
        <w:rPr>
          <w:rFonts w:asciiTheme="majorHAnsi" w:eastAsiaTheme="minorEastAsia" w:hAnsiTheme="majorHAnsi" w:cstheme="minorBidi"/>
          <w:sz w:val="22"/>
          <w:szCs w:val="22"/>
          <w:lang w:eastAsia="tr-TR"/>
        </w:rPr>
        <w:tab/>
      </w:r>
      <w:r w:rsidRPr="00225845">
        <w:rPr>
          <w:rFonts w:asciiTheme="majorHAnsi" w:hAnsiTheme="majorHAnsi"/>
        </w:rPr>
        <w:t>ERRORCODELIST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_Toc510621248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10</w:t>
      </w:r>
      <w:r w:rsidRPr="00225845">
        <w:rPr>
          <w:rFonts w:asciiTheme="majorHAnsi" w:hAnsiTheme="majorHAnsi"/>
        </w:rPr>
        <w:fldChar w:fldCharType="end"/>
      </w:r>
    </w:p>
    <w:p w14:paraId="4B52C244" w14:textId="1C69F26E"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3.26</w:t>
      </w:r>
      <w:r w:rsidRPr="00225845">
        <w:rPr>
          <w:rFonts w:asciiTheme="majorHAnsi" w:eastAsiaTheme="minorEastAsia" w:hAnsiTheme="majorHAnsi" w:cstheme="minorBidi"/>
          <w:sz w:val="22"/>
          <w:szCs w:val="22"/>
          <w:lang w:eastAsia="tr-TR"/>
        </w:rPr>
        <w:tab/>
      </w:r>
      <w:r w:rsidRPr="00225845">
        <w:rPr>
          <w:rFonts w:asciiTheme="majorHAnsi" w:hAnsiTheme="majorHAnsi"/>
        </w:rPr>
        <w:t>EXPLANATION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_Toc510621249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10</w:t>
      </w:r>
      <w:r w:rsidRPr="00225845">
        <w:rPr>
          <w:rFonts w:asciiTheme="majorHAnsi" w:hAnsiTheme="majorHAnsi"/>
        </w:rPr>
        <w:fldChar w:fldCharType="end"/>
      </w:r>
    </w:p>
    <w:p w14:paraId="40F37A47" w14:textId="6B797B91"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3.27</w:t>
      </w:r>
      <w:r w:rsidRPr="00225845">
        <w:rPr>
          <w:rFonts w:asciiTheme="majorHAnsi" w:eastAsiaTheme="minorEastAsia" w:hAnsiTheme="majorHAnsi" w:cstheme="minorBidi"/>
          <w:sz w:val="22"/>
          <w:szCs w:val="22"/>
          <w:lang w:eastAsia="tr-TR"/>
        </w:rPr>
        <w:tab/>
      </w:r>
      <w:r w:rsidRPr="00225845">
        <w:rPr>
          <w:rFonts w:asciiTheme="majorHAnsi" w:hAnsiTheme="majorHAnsi"/>
        </w:rPr>
        <w:t>FAULTCODE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_Toc510621250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10</w:t>
      </w:r>
      <w:r w:rsidRPr="00225845">
        <w:rPr>
          <w:rFonts w:asciiTheme="majorHAnsi" w:hAnsiTheme="majorHAnsi"/>
        </w:rPr>
        <w:fldChar w:fldCharType="end"/>
      </w:r>
    </w:p>
    <w:p w14:paraId="57A6CBE2" w14:textId="092E7B3E"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3.28</w:t>
      </w:r>
      <w:r w:rsidRPr="00225845">
        <w:rPr>
          <w:rFonts w:asciiTheme="majorHAnsi" w:eastAsiaTheme="minorEastAsia" w:hAnsiTheme="majorHAnsi" w:cstheme="minorBidi"/>
          <w:sz w:val="22"/>
          <w:szCs w:val="22"/>
          <w:lang w:eastAsia="tr-TR"/>
        </w:rPr>
        <w:tab/>
      </w:r>
      <w:r w:rsidRPr="00225845">
        <w:rPr>
          <w:rFonts w:asciiTheme="majorHAnsi" w:hAnsiTheme="majorHAnsi"/>
        </w:rPr>
        <w:t>FAULTSTRING</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_Toc510621251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10</w:t>
      </w:r>
      <w:r w:rsidRPr="00225845">
        <w:rPr>
          <w:rFonts w:asciiTheme="majorHAnsi" w:hAnsiTheme="majorHAnsi"/>
        </w:rPr>
        <w:fldChar w:fldCharType="end"/>
      </w:r>
    </w:p>
    <w:p w14:paraId="34E891FE" w14:textId="0A6B8720"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3.29</w:t>
      </w:r>
      <w:r w:rsidRPr="00225845">
        <w:rPr>
          <w:rFonts w:asciiTheme="majorHAnsi" w:eastAsiaTheme="minorEastAsia" w:hAnsiTheme="majorHAnsi" w:cstheme="minorBidi"/>
          <w:sz w:val="22"/>
          <w:szCs w:val="22"/>
          <w:lang w:eastAsia="tr-TR"/>
        </w:rPr>
        <w:tab/>
      </w:r>
      <w:r w:rsidRPr="00225845">
        <w:rPr>
          <w:rFonts w:asciiTheme="majorHAnsi" w:hAnsiTheme="majorHAnsi"/>
        </w:rPr>
        <w:t>FC</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_Toc510621252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10</w:t>
      </w:r>
      <w:r w:rsidRPr="00225845">
        <w:rPr>
          <w:rFonts w:asciiTheme="majorHAnsi" w:hAnsiTheme="majorHAnsi"/>
        </w:rPr>
        <w:fldChar w:fldCharType="end"/>
      </w:r>
    </w:p>
    <w:p w14:paraId="59357E89" w14:textId="3A46CEAF"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3.30</w:t>
      </w:r>
      <w:r w:rsidRPr="00225845">
        <w:rPr>
          <w:rFonts w:asciiTheme="majorHAnsi" w:eastAsiaTheme="minorEastAsia" w:hAnsiTheme="majorHAnsi" w:cstheme="minorBidi"/>
          <w:sz w:val="22"/>
          <w:szCs w:val="22"/>
          <w:lang w:eastAsia="tr-TR"/>
        </w:rPr>
        <w:tab/>
      </w:r>
      <w:r w:rsidRPr="00225845">
        <w:rPr>
          <w:rFonts w:asciiTheme="majorHAnsi" w:hAnsiTheme="majorHAnsi"/>
        </w:rPr>
        <w:t>FILE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_Toc510621253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10</w:t>
      </w:r>
      <w:r w:rsidRPr="00225845">
        <w:rPr>
          <w:rFonts w:asciiTheme="majorHAnsi" w:hAnsiTheme="majorHAnsi"/>
        </w:rPr>
        <w:fldChar w:fldCharType="end"/>
      </w:r>
    </w:p>
    <w:p w14:paraId="74442F9F" w14:textId="1A95C660"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3.31</w:t>
      </w:r>
      <w:r w:rsidRPr="00225845">
        <w:rPr>
          <w:rFonts w:asciiTheme="majorHAnsi" w:eastAsiaTheme="minorEastAsia" w:hAnsiTheme="majorHAnsi" w:cstheme="minorBidi"/>
          <w:sz w:val="22"/>
          <w:szCs w:val="22"/>
          <w:lang w:eastAsia="tr-TR"/>
        </w:rPr>
        <w:tab/>
      </w:r>
      <w:r w:rsidRPr="00225845">
        <w:rPr>
          <w:rFonts w:asciiTheme="majorHAnsi" w:hAnsiTheme="majorHAnsi"/>
        </w:rPr>
        <w:t>GLN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_Toc510621254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11</w:t>
      </w:r>
      <w:r w:rsidRPr="00225845">
        <w:rPr>
          <w:rFonts w:asciiTheme="majorHAnsi" w:hAnsiTheme="majorHAnsi"/>
        </w:rPr>
        <w:fldChar w:fldCharType="end"/>
      </w:r>
    </w:p>
    <w:p w14:paraId="76E3EF81" w14:textId="19288EF0"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3.32</w:t>
      </w:r>
      <w:r w:rsidRPr="00225845">
        <w:rPr>
          <w:rFonts w:asciiTheme="majorHAnsi" w:eastAsiaTheme="minorEastAsia" w:hAnsiTheme="majorHAnsi" w:cstheme="minorBidi"/>
          <w:sz w:val="22"/>
          <w:szCs w:val="22"/>
          <w:lang w:eastAsia="tr-TR"/>
        </w:rPr>
        <w:tab/>
      </w:r>
      <w:r w:rsidRPr="00225845">
        <w:rPr>
          <w:rFonts w:asciiTheme="majorHAnsi" w:hAnsiTheme="majorHAnsi"/>
        </w:rPr>
        <w:t>GTIN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_Toc510621255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11</w:t>
      </w:r>
      <w:r w:rsidRPr="00225845">
        <w:rPr>
          <w:rFonts w:asciiTheme="majorHAnsi" w:hAnsiTheme="majorHAnsi"/>
        </w:rPr>
        <w:fldChar w:fldCharType="end"/>
      </w:r>
    </w:p>
    <w:p w14:paraId="216814BC" w14:textId="7FF22938"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3.33</w:t>
      </w:r>
      <w:r w:rsidRPr="00225845">
        <w:rPr>
          <w:rFonts w:asciiTheme="majorHAnsi" w:eastAsiaTheme="minorEastAsia" w:hAnsiTheme="majorHAnsi" w:cstheme="minorBidi"/>
          <w:sz w:val="22"/>
          <w:szCs w:val="22"/>
          <w:lang w:eastAsia="tr-TR"/>
        </w:rPr>
        <w:tab/>
      </w:r>
      <w:r w:rsidRPr="00225845">
        <w:rPr>
          <w:rFonts w:asciiTheme="majorHAnsi" w:hAnsiTheme="majorHAnsi"/>
        </w:rPr>
        <w:t>ISACTIVE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_Toc510621256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11</w:t>
      </w:r>
      <w:r w:rsidRPr="00225845">
        <w:rPr>
          <w:rFonts w:asciiTheme="majorHAnsi" w:hAnsiTheme="majorHAnsi"/>
        </w:rPr>
        <w:fldChar w:fldCharType="end"/>
      </w:r>
    </w:p>
    <w:p w14:paraId="30F0474A" w14:textId="4FACBAE9"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3.34</w:t>
      </w:r>
      <w:r w:rsidRPr="00225845">
        <w:rPr>
          <w:rFonts w:asciiTheme="majorHAnsi" w:eastAsiaTheme="minorEastAsia" w:hAnsiTheme="majorHAnsi" w:cstheme="minorBidi"/>
          <w:sz w:val="22"/>
          <w:szCs w:val="22"/>
          <w:lang w:eastAsia="tr-TR"/>
        </w:rPr>
        <w:tab/>
      </w:r>
      <w:r w:rsidRPr="00225845">
        <w:rPr>
          <w:rFonts w:asciiTheme="majorHAnsi" w:hAnsiTheme="majorHAnsi"/>
        </w:rPr>
        <w:t>ISIMPORTED</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_Toc510621257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11</w:t>
      </w:r>
      <w:r w:rsidRPr="00225845">
        <w:rPr>
          <w:rFonts w:asciiTheme="majorHAnsi" w:hAnsiTheme="majorHAnsi"/>
        </w:rPr>
        <w:fldChar w:fldCharType="end"/>
      </w:r>
    </w:p>
    <w:p w14:paraId="0CEBB74E" w14:textId="32FE873B"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3.35</w:t>
      </w:r>
      <w:r w:rsidRPr="00225845">
        <w:rPr>
          <w:rFonts w:asciiTheme="majorHAnsi" w:eastAsiaTheme="minorEastAsia" w:hAnsiTheme="majorHAnsi" w:cstheme="minorBidi"/>
          <w:sz w:val="22"/>
          <w:szCs w:val="22"/>
          <w:lang w:eastAsia="tr-TR"/>
        </w:rPr>
        <w:tab/>
      </w:r>
      <w:r w:rsidRPr="00225845">
        <w:rPr>
          <w:rFonts w:asciiTheme="majorHAnsi" w:hAnsiTheme="majorHAnsi"/>
        </w:rPr>
        <w:t>MANUFACTURERGLN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_Toc510621258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11</w:t>
      </w:r>
      <w:r w:rsidRPr="00225845">
        <w:rPr>
          <w:rFonts w:asciiTheme="majorHAnsi" w:hAnsiTheme="majorHAnsi"/>
        </w:rPr>
        <w:fldChar w:fldCharType="end"/>
      </w:r>
    </w:p>
    <w:p w14:paraId="49E3E182" w14:textId="3ADBC5AE"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3.36</w:t>
      </w:r>
      <w:r w:rsidRPr="00225845">
        <w:rPr>
          <w:rFonts w:asciiTheme="majorHAnsi" w:eastAsiaTheme="minorEastAsia" w:hAnsiTheme="majorHAnsi" w:cstheme="minorBidi"/>
          <w:sz w:val="22"/>
          <w:szCs w:val="22"/>
          <w:lang w:eastAsia="tr-TR"/>
        </w:rPr>
        <w:tab/>
      </w:r>
      <w:r w:rsidRPr="00225845">
        <w:rPr>
          <w:rFonts w:asciiTheme="majorHAnsi" w:hAnsiTheme="majorHAnsi"/>
        </w:rPr>
        <w:t>MANUFACTURERNAME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_Toc510621259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11</w:t>
      </w:r>
      <w:r w:rsidRPr="00225845">
        <w:rPr>
          <w:rFonts w:asciiTheme="majorHAnsi" w:hAnsiTheme="majorHAnsi"/>
        </w:rPr>
        <w:fldChar w:fldCharType="end"/>
      </w:r>
    </w:p>
    <w:p w14:paraId="464F1E94" w14:textId="4CED9841"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3.37</w:t>
      </w:r>
      <w:r w:rsidRPr="00225845">
        <w:rPr>
          <w:rFonts w:asciiTheme="majorHAnsi" w:eastAsiaTheme="minorEastAsia" w:hAnsiTheme="majorHAnsi" w:cstheme="minorBidi"/>
          <w:sz w:val="22"/>
          <w:szCs w:val="22"/>
          <w:lang w:eastAsia="tr-TR"/>
        </w:rPr>
        <w:tab/>
      </w:r>
      <w:r w:rsidRPr="00225845">
        <w:rPr>
          <w:rFonts w:asciiTheme="majorHAnsi" w:hAnsiTheme="majorHAnsi"/>
        </w:rPr>
        <w:t>MD</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_Toc510621260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11</w:t>
      </w:r>
      <w:r w:rsidRPr="00225845">
        <w:rPr>
          <w:rFonts w:asciiTheme="majorHAnsi" w:hAnsiTheme="majorHAnsi"/>
        </w:rPr>
        <w:fldChar w:fldCharType="end"/>
      </w:r>
    </w:p>
    <w:p w14:paraId="6454F240" w14:textId="10D258C5"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3.38</w:t>
      </w:r>
      <w:r w:rsidRPr="00225845">
        <w:rPr>
          <w:rFonts w:asciiTheme="majorHAnsi" w:eastAsiaTheme="minorEastAsia" w:hAnsiTheme="majorHAnsi" w:cstheme="minorBidi"/>
          <w:sz w:val="22"/>
          <w:szCs w:val="22"/>
          <w:lang w:eastAsia="tr-TR"/>
        </w:rPr>
        <w:tab/>
      </w:r>
      <w:r w:rsidRPr="00225845">
        <w:rPr>
          <w:rFonts w:asciiTheme="majorHAnsi" w:hAnsiTheme="majorHAnsi"/>
        </w:rPr>
        <w:t>MD5CHECKSUM</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_Toc510621261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12</w:t>
      </w:r>
      <w:r w:rsidRPr="00225845">
        <w:rPr>
          <w:rFonts w:asciiTheme="majorHAnsi" w:hAnsiTheme="majorHAnsi"/>
        </w:rPr>
        <w:fldChar w:fldCharType="end"/>
      </w:r>
    </w:p>
    <w:p w14:paraId="29DE5CF7" w14:textId="1C086D9A"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3.39</w:t>
      </w:r>
      <w:r w:rsidRPr="00225845">
        <w:rPr>
          <w:rFonts w:asciiTheme="majorHAnsi" w:eastAsiaTheme="minorEastAsia" w:hAnsiTheme="majorHAnsi" w:cstheme="minorBidi"/>
          <w:sz w:val="22"/>
          <w:szCs w:val="22"/>
          <w:lang w:eastAsia="tr-TR"/>
        </w:rPr>
        <w:tab/>
      </w:r>
      <w:r w:rsidRPr="00225845">
        <w:rPr>
          <w:rFonts w:asciiTheme="majorHAnsi" w:hAnsiTheme="majorHAnsi"/>
        </w:rPr>
        <w:t>NOTIFICATIONID</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_Toc510621262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12</w:t>
      </w:r>
      <w:r w:rsidRPr="00225845">
        <w:rPr>
          <w:rFonts w:asciiTheme="majorHAnsi" w:hAnsiTheme="majorHAnsi"/>
        </w:rPr>
        <w:fldChar w:fldCharType="end"/>
      </w:r>
    </w:p>
    <w:p w14:paraId="52A12FCB" w14:textId="4F2F6089"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3.40</w:t>
      </w:r>
      <w:r w:rsidRPr="00225845">
        <w:rPr>
          <w:rFonts w:asciiTheme="majorHAnsi" w:eastAsiaTheme="minorEastAsia" w:hAnsiTheme="majorHAnsi" w:cstheme="minorBidi"/>
          <w:sz w:val="22"/>
          <w:szCs w:val="22"/>
          <w:lang w:eastAsia="tr-TR"/>
        </w:rPr>
        <w:tab/>
      </w:r>
      <w:r w:rsidRPr="00225845">
        <w:rPr>
          <w:rFonts w:asciiTheme="majorHAnsi" w:hAnsiTheme="majorHAnsi"/>
        </w:rPr>
        <w:t>PATIENTNATIONALID</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_Toc510621263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12</w:t>
      </w:r>
      <w:r w:rsidRPr="00225845">
        <w:rPr>
          <w:rFonts w:asciiTheme="majorHAnsi" w:hAnsiTheme="majorHAnsi"/>
        </w:rPr>
        <w:fldChar w:fldCharType="end"/>
      </w:r>
    </w:p>
    <w:p w14:paraId="0CB36434" w14:textId="6FA1459D"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3.41</w:t>
      </w:r>
      <w:r w:rsidRPr="00225845">
        <w:rPr>
          <w:rFonts w:asciiTheme="majorHAnsi" w:eastAsiaTheme="minorEastAsia" w:hAnsiTheme="majorHAnsi" w:cstheme="minorBidi"/>
          <w:sz w:val="22"/>
          <w:szCs w:val="22"/>
          <w:lang w:eastAsia="tr-TR"/>
        </w:rPr>
        <w:tab/>
      </w:r>
      <w:r w:rsidRPr="00225845">
        <w:rPr>
          <w:rFonts w:asciiTheme="majorHAnsi" w:hAnsiTheme="majorHAnsi"/>
        </w:rPr>
        <w:t>PHONE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_Toc510621264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12</w:t>
      </w:r>
      <w:r w:rsidRPr="00225845">
        <w:rPr>
          <w:rFonts w:asciiTheme="majorHAnsi" w:hAnsiTheme="majorHAnsi"/>
        </w:rPr>
        <w:fldChar w:fldCharType="end"/>
      </w:r>
    </w:p>
    <w:p w14:paraId="5917D01E" w14:textId="5FB09EF7"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3.42</w:t>
      </w:r>
      <w:r w:rsidRPr="00225845">
        <w:rPr>
          <w:rFonts w:asciiTheme="majorHAnsi" w:eastAsiaTheme="minorEastAsia" w:hAnsiTheme="majorHAnsi" w:cstheme="minorBidi"/>
          <w:sz w:val="22"/>
          <w:szCs w:val="22"/>
          <w:lang w:eastAsia="tr-TR"/>
        </w:rPr>
        <w:tab/>
      </w:r>
      <w:r w:rsidRPr="00225845">
        <w:rPr>
          <w:rFonts w:asciiTheme="majorHAnsi" w:hAnsiTheme="majorHAnsi"/>
        </w:rPr>
        <w:t>PRESCRIPTIONID</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_Toc510621265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12</w:t>
      </w:r>
      <w:r w:rsidRPr="00225845">
        <w:rPr>
          <w:rFonts w:asciiTheme="majorHAnsi" w:hAnsiTheme="majorHAnsi"/>
        </w:rPr>
        <w:fldChar w:fldCharType="end"/>
      </w:r>
    </w:p>
    <w:p w14:paraId="0197F5B4" w14:textId="323D5D7C"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3.43</w:t>
      </w:r>
      <w:r w:rsidRPr="00225845">
        <w:rPr>
          <w:rFonts w:asciiTheme="majorHAnsi" w:eastAsiaTheme="minorEastAsia" w:hAnsiTheme="majorHAnsi" w:cstheme="minorBidi"/>
          <w:sz w:val="22"/>
          <w:szCs w:val="22"/>
          <w:lang w:eastAsia="tr-TR"/>
        </w:rPr>
        <w:tab/>
      </w:r>
      <w:r w:rsidRPr="00225845">
        <w:rPr>
          <w:rFonts w:asciiTheme="majorHAnsi" w:hAnsiTheme="majorHAnsi"/>
        </w:rPr>
        <w:t>PRESCRIPTIONDATE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_Toc510621266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12</w:t>
      </w:r>
      <w:r w:rsidRPr="00225845">
        <w:rPr>
          <w:rFonts w:asciiTheme="majorHAnsi" w:hAnsiTheme="majorHAnsi"/>
        </w:rPr>
        <w:fldChar w:fldCharType="end"/>
      </w:r>
    </w:p>
    <w:p w14:paraId="3DB9B5F6" w14:textId="789A34F6"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3.44</w:t>
      </w:r>
      <w:r w:rsidRPr="00225845">
        <w:rPr>
          <w:rFonts w:asciiTheme="majorHAnsi" w:eastAsiaTheme="minorEastAsia" w:hAnsiTheme="majorHAnsi" w:cstheme="minorBidi"/>
          <w:sz w:val="22"/>
          <w:szCs w:val="22"/>
          <w:lang w:eastAsia="tr-TR"/>
        </w:rPr>
        <w:tab/>
      </w:r>
      <w:r w:rsidRPr="00225845">
        <w:rPr>
          <w:rFonts w:asciiTheme="majorHAnsi" w:hAnsiTheme="majorHAnsi"/>
        </w:rPr>
        <w:t>PRODUCT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_Toc510621267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12</w:t>
      </w:r>
      <w:r w:rsidRPr="00225845">
        <w:rPr>
          <w:rFonts w:asciiTheme="majorHAnsi" w:hAnsiTheme="majorHAnsi"/>
        </w:rPr>
        <w:fldChar w:fldCharType="end"/>
      </w:r>
    </w:p>
    <w:p w14:paraId="1886615B" w14:textId="4499F445"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3.45</w:t>
      </w:r>
      <w:r w:rsidRPr="00225845">
        <w:rPr>
          <w:rFonts w:asciiTheme="majorHAnsi" w:eastAsiaTheme="minorEastAsia" w:hAnsiTheme="majorHAnsi" w:cstheme="minorBidi"/>
          <w:sz w:val="22"/>
          <w:szCs w:val="22"/>
          <w:lang w:eastAsia="tr-TR"/>
        </w:rPr>
        <w:tab/>
      </w:r>
      <w:r w:rsidRPr="00225845">
        <w:rPr>
          <w:rFonts w:asciiTheme="majorHAnsi" w:hAnsiTheme="majorHAnsi"/>
        </w:rPr>
        <w:t>PRODUCTLIST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_Toc510621268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13</w:t>
      </w:r>
      <w:r w:rsidRPr="00225845">
        <w:rPr>
          <w:rFonts w:asciiTheme="majorHAnsi" w:hAnsiTheme="majorHAnsi"/>
        </w:rPr>
        <w:fldChar w:fldCharType="end"/>
      </w:r>
    </w:p>
    <w:p w14:paraId="7651ADD5" w14:textId="556BD2CF"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3.46</w:t>
      </w:r>
      <w:r w:rsidRPr="00225845">
        <w:rPr>
          <w:rFonts w:asciiTheme="majorHAnsi" w:eastAsiaTheme="minorEastAsia" w:hAnsiTheme="majorHAnsi" w:cstheme="minorBidi"/>
          <w:sz w:val="22"/>
          <w:szCs w:val="22"/>
          <w:lang w:eastAsia="tr-TR"/>
        </w:rPr>
        <w:tab/>
      </w:r>
      <w:r w:rsidRPr="00225845">
        <w:rPr>
          <w:rFonts w:asciiTheme="majorHAnsi" w:hAnsiTheme="majorHAnsi"/>
        </w:rPr>
        <w:t>RC</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_Toc510621269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13</w:t>
      </w:r>
      <w:r w:rsidRPr="00225845">
        <w:rPr>
          <w:rFonts w:asciiTheme="majorHAnsi" w:hAnsiTheme="majorHAnsi"/>
        </w:rPr>
        <w:fldChar w:fldCharType="end"/>
      </w:r>
    </w:p>
    <w:p w14:paraId="3686B30D" w14:textId="2BCA5F7E"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lastRenderedPageBreak/>
        <w:t>3.47</w:t>
      </w:r>
      <w:r w:rsidRPr="00225845">
        <w:rPr>
          <w:rFonts w:asciiTheme="majorHAnsi" w:eastAsiaTheme="minorEastAsia" w:hAnsiTheme="majorHAnsi" w:cstheme="minorBidi"/>
          <w:sz w:val="22"/>
          <w:szCs w:val="22"/>
          <w:lang w:eastAsia="tr-TR"/>
        </w:rPr>
        <w:tab/>
      </w:r>
      <w:r w:rsidRPr="00225845">
        <w:rPr>
          <w:rFonts w:asciiTheme="majorHAnsi" w:hAnsiTheme="majorHAnsi"/>
        </w:rPr>
        <w:t>REGION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_Toc510621270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13</w:t>
      </w:r>
      <w:r w:rsidRPr="00225845">
        <w:rPr>
          <w:rFonts w:asciiTheme="majorHAnsi" w:hAnsiTheme="majorHAnsi"/>
        </w:rPr>
        <w:fldChar w:fldCharType="end"/>
      </w:r>
    </w:p>
    <w:p w14:paraId="688FB823" w14:textId="7EB878D4"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3.48</w:t>
      </w:r>
      <w:r w:rsidRPr="00225845">
        <w:rPr>
          <w:rFonts w:asciiTheme="majorHAnsi" w:eastAsiaTheme="minorEastAsia" w:hAnsiTheme="majorHAnsi" w:cstheme="minorBidi"/>
          <w:sz w:val="22"/>
          <w:szCs w:val="22"/>
          <w:lang w:eastAsia="tr-TR"/>
        </w:rPr>
        <w:tab/>
      </w:r>
      <w:r w:rsidRPr="00225845">
        <w:rPr>
          <w:rFonts w:asciiTheme="majorHAnsi" w:hAnsiTheme="majorHAnsi"/>
        </w:rPr>
        <w:t>REGIONLIST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_Toc510621271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13</w:t>
      </w:r>
      <w:r w:rsidRPr="00225845">
        <w:rPr>
          <w:rFonts w:asciiTheme="majorHAnsi" w:hAnsiTheme="majorHAnsi"/>
        </w:rPr>
        <w:fldChar w:fldCharType="end"/>
      </w:r>
    </w:p>
    <w:p w14:paraId="6C97FC51" w14:textId="0F2F3930"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3.49</w:t>
      </w:r>
      <w:r w:rsidRPr="00225845">
        <w:rPr>
          <w:rFonts w:asciiTheme="majorHAnsi" w:eastAsiaTheme="minorEastAsia" w:hAnsiTheme="majorHAnsi" w:cstheme="minorBidi"/>
          <w:sz w:val="22"/>
          <w:szCs w:val="22"/>
          <w:lang w:eastAsia="tr-TR"/>
        </w:rPr>
        <w:tab/>
      </w:r>
      <w:r w:rsidRPr="00225845">
        <w:rPr>
          <w:rFonts w:asciiTheme="majorHAnsi" w:hAnsiTheme="majorHAnsi"/>
        </w:rPr>
        <w:t>RECALLREASON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_Toc510621272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13</w:t>
      </w:r>
      <w:r w:rsidRPr="00225845">
        <w:rPr>
          <w:rFonts w:asciiTheme="majorHAnsi" w:hAnsiTheme="majorHAnsi"/>
        </w:rPr>
        <w:fldChar w:fldCharType="end"/>
      </w:r>
    </w:p>
    <w:p w14:paraId="1DB794F5" w14:textId="5A009BEB"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3.50</w:t>
      </w:r>
      <w:r w:rsidRPr="00225845">
        <w:rPr>
          <w:rFonts w:asciiTheme="majorHAnsi" w:eastAsiaTheme="minorEastAsia" w:hAnsiTheme="majorHAnsi" w:cstheme="minorBidi"/>
          <w:sz w:val="22"/>
          <w:szCs w:val="22"/>
          <w:lang w:eastAsia="tr-TR"/>
        </w:rPr>
        <w:tab/>
      </w:r>
      <w:r w:rsidRPr="00225845">
        <w:rPr>
          <w:rFonts w:asciiTheme="majorHAnsi" w:hAnsiTheme="majorHAnsi"/>
        </w:rPr>
        <w:t>RECEIVER</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_Toc510621273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13</w:t>
      </w:r>
      <w:r w:rsidRPr="00225845">
        <w:rPr>
          <w:rFonts w:asciiTheme="majorHAnsi" w:hAnsiTheme="majorHAnsi"/>
        </w:rPr>
        <w:fldChar w:fldCharType="end"/>
      </w:r>
    </w:p>
    <w:p w14:paraId="26DA3347" w14:textId="6AC255CB"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3.51</w:t>
      </w:r>
      <w:r w:rsidRPr="00225845">
        <w:rPr>
          <w:rFonts w:asciiTheme="majorHAnsi" w:eastAsiaTheme="minorEastAsia" w:hAnsiTheme="majorHAnsi" w:cstheme="minorBidi"/>
          <w:sz w:val="22"/>
          <w:szCs w:val="22"/>
          <w:lang w:eastAsia="tr-TR"/>
        </w:rPr>
        <w:tab/>
      </w:r>
      <w:r w:rsidRPr="00225845">
        <w:rPr>
          <w:rFonts w:asciiTheme="majorHAnsi" w:hAnsiTheme="majorHAnsi"/>
        </w:rPr>
        <w:t>SENDER</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_Toc510621274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14</w:t>
      </w:r>
      <w:r w:rsidRPr="00225845">
        <w:rPr>
          <w:rFonts w:asciiTheme="majorHAnsi" w:hAnsiTheme="majorHAnsi"/>
        </w:rPr>
        <w:fldChar w:fldCharType="end"/>
      </w:r>
    </w:p>
    <w:p w14:paraId="1BEDEE15" w14:textId="72459432"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3.52</w:t>
      </w:r>
      <w:r w:rsidRPr="00225845">
        <w:rPr>
          <w:rFonts w:asciiTheme="majorHAnsi" w:eastAsiaTheme="minorEastAsia" w:hAnsiTheme="majorHAnsi" w:cstheme="minorBidi"/>
          <w:sz w:val="22"/>
          <w:szCs w:val="22"/>
          <w:lang w:eastAsia="tr-TR"/>
        </w:rPr>
        <w:tab/>
      </w:r>
      <w:r w:rsidRPr="00225845">
        <w:rPr>
          <w:rFonts w:asciiTheme="majorHAnsi" w:hAnsiTheme="majorHAnsi"/>
        </w:rPr>
        <w:t>SN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_Toc510621275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14</w:t>
      </w:r>
      <w:r w:rsidRPr="00225845">
        <w:rPr>
          <w:rFonts w:asciiTheme="majorHAnsi" w:hAnsiTheme="majorHAnsi"/>
        </w:rPr>
        <w:fldChar w:fldCharType="end"/>
      </w:r>
    </w:p>
    <w:p w14:paraId="11D35374" w14:textId="7F77BD18"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3.53</w:t>
      </w:r>
      <w:r w:rsidRPr="00225845">
        <w:rPr>
          <w:rFonts w:asciiTheme="majorHAnsi" w:eastAsiaTheme="minorEastAsia" w:hAnsiTheme="majorHAnsi" w:cstheme="minorBidi"/>
          <w:sz w:val="22"/>
          <w:szCs w:val="22"/>
          <w:lang w:eastAsia="tr-TR"/>
        </w:rPr>
        <w:tab/>
      </w:r>
      <w:r w:rsidRPr="00225845">
        <w:rPr>
          <w:rFonts w:asciiTheme="majorHAnsi" w:hAnsiTheme="majorHAnsi"/>
        </w:rPr>
        <w:t>SNREQUESTLIST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_Toc510621276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14</w:t>
      </w:r>
      <w:r w:rsidRPr="00225845">
        <w:rPr>
          <w:rFonts w:asciiTheme="majorHAnsi" w:hAnsiTheme="majorHAnsi"/>
        </w:rPr>
        <w:fldChar w:fldCharType="end"/>
      </w:r>
    </w:p>
    <w:p w14:paraId="733548FA" w14:textId="3007E8C8"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3.54</w:t>
      </w:r>
      <w:r w:rsidRPr="00225845">
        <w:rPr>
          <w:rFonts w:asciiTheme="majorHAnsi" w:eastAsiaTheme="minorEastAsia" w:hAnsiTheme="majorHAnsi" w:cstheme="minorBidi"/>
          <w:sz w:val="22"/>
          <w:szCs w:val="22"/>
          <w:lang w:eastAsia="tr-TR"/>
        </w:rPr>
        <w:tab/>
      </w:r>
      <w:r w:rsidRPr="00225845">
        <w:rPr>
          <w:rFonts w:asciiTheme="majorHAnsi" w:hAnsiTheme="majorHAnsi"/>
        </w:rPr>
        <w:t>SNRESPONSE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_Toc510621277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14</w:t>
      </w:r>
      <w:r w:rsidRPr="00225845">
        <w:rPr>
          <w:rFonts w:asciiTheme="majorHAnsi" w:hAnsiTheme="majorHAnsi"/>
        </w:rPr>
        <w:fldChar w:fldCharType="end"/>
      </w:r>
    </w:p>
    <w:p w14:paraId="5E3D95BB" w14:textId="7FAA0D4D"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3.55</w:t>
      </w:r>
      <w:r w:rsidRPr="00225845">
        <w:rPr>
          <w:rFonts w:asciiTheme="majorHAnsi" w:eastAsiaTheme="minorEastAsia" w:hAnsiTheme="majorHAnsi" w:cstheme="minorBidi"/>
          <w:sz w:val="22"/>
          <w:szCs w:val="22"/>
          <w:lang w:eastAsia="tr-TR"/>
        </w:rPr>
        <w:tab/>
      </w:r>
      <w:r w:rsidRPr="00225845">
        <w:rPr>
          <w:rFonts w:asciiTheme="majorHAnsi" w:hAnsiTheme="majorHAnsi"/>
        </w:rPr>
        <w:t>SNRESPONSELIST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_Toc510621278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14</w:t>
      </w:r>
      <w:r w:rsidRPr="00225845">
        <w:rPr>
          <w:rFonts w:asciiTheme="majorHAnsi" w:hAnsiTheme="majorHAnsi"/>
        </w:rPr>
        <w:fldChar w:fldCharType="end"/>
      </w:r>
    </w:p>
    <w:p w14:paraId="7BA60AF6" w14:textId="3DE22786"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3.56</w:t>
      </w:r>
      <w:r w:rsidRPr="00225845">
        <w:rPr>
          <w:rFonts w:asciiTheme="majorHAnsi" w:eastAsiaTheme="minorEastAsia" w:hAnsiTheme="majorHAnsi" w:cstheme="minorBidi"/>
          <w:sz w:val="22"/>
          <w:szCs w:val="22"/>
          <w:lang w:eastAsia="tr-TR"/>
        </w:rPr>
        <w:tab/>
      </w:r>
      <w:r w:rsidRPr="00225845">
        <w:rPr>
          <w:rFonts w:asciiTheme="majorHAnsi" w:hAnsiTheme="majorHAnsi"/>
        </w:rPr>
        <w:t>STAKEHOLDER</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_Toc510621279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14</w:t>
      </w:r>
      <w:r w:rsidRPr="00225845">
        <w:rPr>
          <w:rFonts w:asciiTheme="majorHAnsi" w:hAnsiTheme="majorHAnsi"/>
        </w:rPr>
        <w:fldChar w:fldCharType="end"/>
      </w:r>
    </w:p>
    <w:p w14:paraId="2BFF6C04" w14:textId="65082B71"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3.57</w:t>
      </w:r>
      <w:r w:rsidRPr="00225845">
        <w:rPr>
          <w:rFonts w:asciiTheme="majorHAnsi" w:eastAsiaTheme="minorEastAsia" w:hAnsiTheme="majorHAnsi" w:cstheme="minorBidi"/>
          <w:sz w:val="22"/>
          <w:szCs w:val="22"/>
          <w:lang w:eastAsia="tr-TR"/>
        </w:rPr>
        <w:tab/>
      </w:r>
      <w:r w:rsidRPr="00225845">
        <w:rPr>
          <w:rFonts w:asciiTheme="majorHAnsi" w:hAnsiTheme="majorHAnsi"/>
        </w:rPr>
        <w:t>STAKEHOLDERNAME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_Toc510621280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15</w:t>
      </w:r>
      <w:r w:rsidRPr="00225845">
        <w:rPr>
          <w:rFonts w:asciiTheme="majorHAnsi" w:hAnsiTheme="majorHAnsi"/>
        </w:rPr>
        <w:fldChar w:fldCharType="end"/>
      </w:r>
    </w:p>
    <w:p w14:paraId="00DF979E" w14:textId="6403D487"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3.58</w:t>
      </w:r>
      <w:r w:rsidRPr="00225845">
        <w:rPr>
          <w:rFonts w:asciiTheme="majorHAnsi" w:eastAsiaTheme="minorEastAsia" w:hAnsiTheme="majorHAnsi" w:cstheme="minorBidi"/>
          <w:sz w:val="22"/>
          <w:szCs w:val="22"/>
          <w:lang w:eastAsia="tr-TR"/>
        </w:rPr>
        <w:tab/>
      </w:r>
      <w:r w:rsidRPr="00225845">
        <w:rPr>
          <w:rFonts w:asciiTheme="majorHAnsi" w:hAnsiTheme="majorHAnsi"/>
        </w:rPr>
        <w:t>STAKEHOLDERLIST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_Toc510621281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15</w:t>
      </w:r>
      <w:r w:rsidRPr="00225845">
        <w:rPr>
          <w:rFonts w:asciiTheme="majorHAnsi" w:hAnsiTheme="majorHAnsi"/>
        </w:rPr>
        <w:fldChar w:fldCharType="end"/>
      </w:r>
    </w:p>
    <w:p w14:paraId="1CC84ACA" w14:textId="0789636B"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3.59</w:t>
      </w:r>
      <w:r w:rsidRPr="00225845">
        <w:rPr>
          <w:rFonts w:asciiTheme="majorHAnsi" w:eastAsiaTheme="minorEastAsia" w:hAnsiTheme="majorHAnsi" w:cstheme="minorBidi"/>
          <w:sz w:val="22"/>
          <w:szCs w:val="22"/>
          <w:lang w:eastAsia="tr-TR"/>
        </w:rPr>
        <w:tab/>
      </w:r>
      <w:r w:rsidRPr="00225845">
        <w:rPr>
          <w:rFonts w:asciiTheme="majorHAnsi" w:hAnsiTheme="majorHAnsi"/>
        </w:rPr>
        <w:t>STAKEHOLDERTYPE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_Toc510621282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15</w:t>
      </w:r>
      <w:r w:rsidRPr="00225845">
        <w:rPr>
          <w:rFonts w:asciiTheme="majorHAnsi" w:hAnsiTheme="majorHAnsi"/>
        </w:rPr>
        <w:fldChar w:fldCharType="end"/>
      </w:r>
    </w:p>
    <w:p w14:paraId="4AE9D850" w14:textId="705D1186"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3.60</w:t>
      </w:r>
      <w:r w:rsidRPr="00225845">
        <w:rPr>
          <w:rFonts w:asciiTheme="majorHAnsi" w:eastAsiaTheme="minorEastAsia" w:hAnsiTheme="majorHAnsi" w:cstheme="minorBidi"/>
          <w:sz w:val="22"/>
          <w:szCs w:val="22"/>
          <w:lang w:eastAsia="tr-TR"/>
        </w:rPr>
        <w:tab/>
      </w:r>
      <w:r w:rsidRPr="00225845">
        <w:rPr>
          <w:rFonts w:asciiTheme="majorHAnsi" w:hAnsiTheme="majorHAnsi"/>
        </w:rPr>
        <w:t>STARTDATE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_Toc510621283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15</w:t>
      </w:r>
      <w:r w:rsidRPr="00225845">
        <w:rPr>
          <w:rFonts w:asciiTheme="majorHAnsi" w:hAnsiTheme="majorHAnsi"/>
        </w:rPr>
        <w:fldChar w:fldCharType="end"/>
      </w:r>
    </w:p>
    <w:p w14:paraId="081C4B7F" w14:textId="42A721C1"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3.61</w:t>
      </w:r>
      <w:r w:rsidRPr="00225845">
        <w:rPr>
          <w:rFonts w:asciiTheme="majorHAnsi" w:eastAsiaTheme="minorEastAsia" w:hAnsiTheme="majorHAnsi" w:cstheme="minorBidi"/>
          <w:sz w:val="22"/>
          <w:szCs w:val="22"/>
          <w:lang w:eastAsia="tr-TR"/>
        </w:rPr>
        <w:tab/>
      </w:r>
      <w:r w:rsidRPr="00225845">
        <w:rPr>
          <w:rFonts w:asciiTheme="majorHAnsi" w:hAnsiTheme="majorHAnsi"/>
        </w:rPr>
        <w:t>SUPPLIER</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_Toc510621284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15</w:t>
      </w:r>
      <w:r w:rsidRPr="00225845">
        <w:rPr>
          <w:rFonts w:asciiTheme="majorHAnsi" w:hAnsiTheme="majorHAnsi"/>
        </w:rPr>
        <w:fldChar w:fldCharType="end"/>
      </w:r>
    </w:p>
    <w:p w14:paraId="4088FB70" w14:textId="642C5C05"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3.62</w:t>
      </w:r>
      <w:r w:rsidRPr="00225845">
        <w:rPr>
          <w:rFonts w:asciiTheme="majorHAnsi" w:eastAsiaTheme="minorEastAsia" w:hAnsiTheme="majorHAnsi" w:cstheme="minorBidi"/>
          <w:sz w:val="22"/>
          <w:szCs w:val="22"/>
          <w:lang w:eastAsia="tr-TR"/>
        </w:rPr>
        <w:tab/>
      </w:r>
      <w:r w:rsidRPr="00225845">
        <w:rPr>
          <w:rFonts w:asciiTheme="majorHAnsi" w:hAnsiTheme="majorHAnsi"/>
        </w:rPr>
        <w:t>SUPPLIERLIST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_Toc510621285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15</w:t>
      </w:r>
      <w:r w:rsidRPr="00225845">
        <w:rPr>
          <w:rFonts w:asciiTheme="majorHAnsi" w:hAnsiTheme="majorHAnsi"/>
        </w:rPr>
        <w:fldChar w:fldCharType="end"/>
      </w:r>
    </w:p>
    <w:p w14:paraId="6222C948" w14:textId="771C208B"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3.63</w:t>
      </w:r>
      <w:r w:rsidRPr="00225845">
        <w:rPr>
          <w:rFonts w:asciiTheme="majorHAnsi" w:eastAsiaTheme="minorEastAsia" w:hAnsiTheme="majorHAnsi" w:cstheme="minorBidi"/>
          <w:sz w:val="22"/>
          <w:szCs w:val="22"/>
          <w:lang w:eastAsia="tr-TR"/>
        </w:rPr>
        <w:tab/>
      </w:r>
      <w:r w:rsidRPr="00225845">
        <w:rPr>
          <w:rFonts w:asciiTheme="majorHAnsi" w:hAnsiTheme="majorHAnsi"/>
        </w:rPr>
        <w:t>TOGLN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_Toc510621286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15</w:t>
      </w:r>
      <w:r w:rsidRPr="00225845">
        <w:rPr>
          <w:rFonts w:asciiTheme="majorHAnsi" w:hAnsiTheme="majorHAnsi"/>
        </w:rPr>
        <w:fldChar w:fldCharType="end"/>
      </w:r>
    </w:p>
    <w:p w14:paraId="6B90C7F0" w14:textId="7ED370D7"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3.64</w:t>
      </w:r>
      <w:r w:rsidRPr="00225845">
        <w:rPr>
          <w:rFonts w:asciiTheme="majorHAnsi" w:eastAsiaTheme="minorEastAsia" w:hAnsiTheme="majorHAnsi" w:cstheme="minorBidi"/>
          <w:sz w:val="22"/>
          <w:szCs w:val="22"/>
          <w:lang w:eastAsia="tr-TR"/>
        </w:rPr>
        <w:tab/>
      </w:r>
      <w:r w:rsidRPr="00225845">
        <w:rPr>
          <w:rFonts w:asciiTheme="majorHAnsi" w:hAnsiTheme="majorHAnsi"/>
        </w:rPr>
        <w:t>TRANSFERDETAIL</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_Toc510621287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16</w:t>
      </w:r>
      <w:r w:rsidRPr="00225845">
        <w:rPr>
          <w:rFonts w:asciiTheme="majorHAnsi" w:hAnsiTheme="majorHAnsi"/>
        </w:rPr>
        <w:fldChar w:fldCharType="end"/>
      </w:r>
    </w:p>
    <w:p w14:paraId="2C533AE6" w14:textId="4FD5078C"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3.65</w:t>
      </w:r>
      <w:r w:rsidRPr="00225845">
        <w:rPr>
          <w:rFonts w:asciiTheme="majorHAnsi" w:eastAsiaTheme="minorEastAsia" w:hAnsiTheme="majorHAnsi" w:cstheme="minorBidi"/>
          <w:sz w:val="22"/>
          <w:szCs w:val="22"/>
          <w:lang w:eastAsia="tr-TR"/>
        </w:rPr>
        <w:tab/>
      </w:r>
      <w:r w:rsidRPr="00225845">
        <w:rPr>
          <w:rFonts w:asciiTheme="majorHAnsi" w:hAnsiTheme="majorHAnsi"/>
        </w:rPr>
        <w:t>TRANSFERDETAILLIST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_Toc510621288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16</w:t>
      </w:r>
      <w:r w:rsidRPr="00225845">
        <w:rPr>
          <w:rFonts w:asciiTheme="majorHAnsi" w:hAnsiTheme="majorHAnsi"/>
        </w:rPr>
        <w:fldChar w:fldCharType="end"/>
      </w:r>
    </w:p>
    <w:p w14:paraId="10075503" w14:textId="5236F34C"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3.66</w:t>
      </w:r>
      <w:r w:rsidRPr="00225845">
        <w:rPr>
          <w:rFonts w:asciiTheme="majorHAnsi" w:eastAsiaTheme="minorEastAsia" w:hAnsiTheme="majorHAnsi" w:cstheme="minorBidi"/>
          <w:sz w:val="22"/>
          <w:szCs w:val="22"/>
          <w:lang w:eastAsia="tr-TR"/>
        </w:rPr>
        <w:tab/>
      </w:r>
      <w:r w:rsidRPr="00225845">
        <w:rPr>
          <w:rFonts w:asciiTheme="majorHAnsi" w:hAnsiTheme="majorHAnsi"/>
        </w:rPr>
        <w:t>TRANSFERID</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_Toc510621289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16</w:t>
      </w:r>
      <w:r w:rsidRPr="00225845">
        <w:rPr>
          <w:rFonts w:asciiTheme="majorHAnsi" w:hAnsiTheme="majorHAnsi"/>
        </w:rPr>
        <w:fldChar w:fldCharType="end"/>
      </w:r>
    </w:p>
    <w:p w14:paraId="04550433" w14:textId="66891881"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3.67</w:t>
      </w:r>
      <w:r w:rsidRPr="00225845">
        <w:rPr>
          <w:rFonts w:asciiTheme="majorHAnsi" w:eastAsiaTheme="minorEastAsia" w:hAnsiTheme="majorHAnsi" w:cstheme="minorBidi"/>
          <w:sz w:val="22"/>
          <w:szCs w:val="22"/>
          <w:lang w:eastAsia="tr-TR"/>
        </w:rPr>
        <w:tab/>
      </w:r>
      <w:r w:rsidRPr="00225845">
        <w:rPr>
          <w:rFonts w:asciiTheme="majorHAnsi" w:hAnsiTheme="majorHAnsi"/>
        </w:rPr>
        <w:t>XD</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_Toc510621290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16</w:t>
      </w:r>
      <w:r w:rsidRPr="00225845">
        <w:rPr>
          <w:rFonts w:asciiTheme="majorHAnsi" w:hAnsiTheme="majorHAnsi"/>
        </w:rPr>
        <w:fldChar w:fldCharType="end"/>
      </w:r>
    </w:p>
    <w:p w14:paraId="4C8EBD2B" w14:textId="0C81FA95" w:rsidR="00CB7D1A" w:rsidRPr="00225845" w:rsidRDefault="00CB7D1A">
      <w:pPr>
        <w:pStyle w:val="TOC1"/>
        <w:rPr>
          <w:rFonts w:asciiTheme="majorHAnsi" w:eastAsiaTheme="minorEastAsia" w:hAnsiTheme="majorHAnsi" w:cstheme="minorBidi"/>
          <w:b w:val="0"/>
          <w:bCs w:val="0"/>
          <w:szCs w:val="22"/>
          <w:lang w:eastAsia="tr-TR"/>
        </w:rPr>
      </w:pPr>
      <w:r w:rsidRPr="00225845">
        <w:rPr>
          <w:rFonts w:asciiTheme="majorHAnsi" w:hAnsiTheme="majorHAnsi"/>
        </w:rPr>
        <w:t>4.</w:t>
      </w:r>
      <w:r w:rsidRPr="00225845">
        <w:rPr>
          <w:rFonts w:asciiTheme="majorHAnsi" w:eastAsiaTheme="minorEastAsia" w:hAnsiTheme="majorHAnsi" w:cstheme="minorBidi"/>
          <w:b w:val="0"/>
          <w:bCs w:val="0"/>
          <w:szCs w:val="22"/>
          <w:lang w:eastAsia="tr-TR"/>
        </w:rPr>
        <w:tab/>
      </w:r>
      <w:r w:rsidRPr="00225845">
        <w:rPr>
          <w:rFonts w:asciiTheme="majorHAnsi" w:hAnsiTheme="majorHAnsi"/>
        </w:rPr>
        <w:t>LIST-OF-VALUES</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_Toc510621291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17</w:t>
      </w:r>
      <w:r w:rsidRPr="00225845">
        <w:rPr>
          <w:rFonts w:asciiTheme="majorHAnsi" w:hAnsiTheme="majorHAnsi"/>
        </w:rPr>
        <w:fldChar w:fldCharType="end"/>
      </w:r>
    </w:p>
    <w:p w14:paraId="1AFBEDA5" w14:textId="50D5B97C"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4.1</w:t>
      </w:r>
      <w:r w:rsidRPr="00225845">
        <w:rPr>
          <w:rFonts w:asciiTheme="majorHAnsi" w:eastAsiaTheme="minorEastAsia" w:hAnsiTheme="majorHAnsi" w:cstheme="minorBidi"/>
          <w:sz w:val="22"/>
          <w:szCs w:val="22"/>
          <w:lang w:eastAsia="tr-TR"/>
        </w:rPr>
        <w:tab/>
      </w:r>
      <w:r w:rsidRPr="00225845">
        <w:rPr>
          <w:rFonts w:asciiTheme="majorHAnsi" w:hAnsiTheme="majorHAnsi"/>
        </w:rPr>
        <w:t>DOMAINID</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_Toc510621292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17</w:t>
      </w:r>
      <w:r w:rsidRPr="00225845">
        <w:rPr>
          <w:rFonts w:asciiTheme="majorHAnsi" w:hAnsiTheme="majorHAnsi"/>
        </w:rPr>
        <w:fldChar w:fldCharType="end"/>
      </w:r>
    </w:p>
    <w:p w14:paraId="4DD8904F" w14:textId="7DF673ED"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4.2</w:t>
      </w:r>
      <w:r w:rsidRPr="00225845">
        <w:rPr>
          <w:rFonts w:asciiTheme="majorHAnsi" w:eastAsiaTheme="minorEastAsia" w:hAnsiTheme="majorHAnsi" w:cstheme="minorBidi"/>
          <w:sz w:val="22"/>
          <w:szCs w:val="22"/>
          <w:lang w:eastAsia="tr-TR"/>
        </w:rPr>
        <w:tab/>
      </w:r>
      <w:r w:rsidRPr="00225845">
        <w:rPr>
          <w:rFonts w:asciiTheme="majorHAnsi" w:hAnsiTheme="majorHAnsi"/>
        </w:rPr>
        <w:t>DR</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_Toc510621293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17</w:t>
      </w:r>
      <w:r w:rsidRPr="00225845">
        <w:rPr>
          <w:rFonts w:asciiTheme="majorHAnsi" w:hAnsiTheme="majorHAnsi"/>
        </w:rPr>
        <w:fldChar w:fldCharType="end"/>
      </w:r>
    </w:p>
    <w:p w14:paraId="0824F77A" w14:textId="4E77882F"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4.3</w:t>
      </w:r>
      <w:r w:rsidRPr="00225845">
        <w:rPr>
          <w:rFonts w:asciiTheme="majorHAnsi" w:eastAsiaTheme="minorEastAsia" w:hAnsiTheme="majorHAnsi" w:cstheme="minorBidi"/>
          <w:sz w:val="22"/>
          <w:szCs w:val="22"/>
          <w:lang w:eastAsia="tr-TR"/>
        </w:rPr>
        <w:tab/>
      </w:r>
      <w:r w:rsidRPr="00225845">
        <w:rPr>
          <w:rFonts w:asciiTheme="majorHAnsi" w:hAnsiTheme="majorHAnsi"/>
        </w:rPr>
        <w:t>DRUGSTATUS</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_Toc510621294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17</w:t>
      </w:r>
      <w:r w:rsidRPr="00225845">
        <w:rPr>
          <w:rFonts w:asciiTheme="majorHAnsi" w:hAnsiTheme="majorHAnsi"/>
        </w:rPr>
        <w:fldChar w:fldCharType="end"/>
      </w:r>
    </w:p>
    <w:p w14:paraId="0D36AF75" w14:textId="4B31FBED"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4.4</w:t>
      </w:r>
      <w:r w:rsidRPr="00225845">
        <w:rPr>
          <w:rFonts w:asciiTheme="majorHAnsi" w:eastAsiaTheme="minorEastAsia" w:hAnsiTheme="majorHAnsi" w:cstheme="minorBidi"/>
          <w:sz w:val="22"/>
          <w:szCs w:val="22"/>
          <w:lang w:eastAsia="tr-TR"/>
        </w:rPr>
        <w:tab/>
      </w:r>
      <w:r w:rsidRPr="00225845">
        <w:rPr>
          <w:rFonts w:asciiTheme="majorHAnsi" w:hAnsiTheme="majorHAnsi"/>
        </w:rPr>
        <w:t>FC</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_Toc510621295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17</w:t>
      </w:r>
      <w:r w:rsidRPr="00225845">
        <w:rPr>
          <w:rFonts w:asciiTheme="majorHAnsi" w:hAnsiTheme="majorHAnsi"/>
        </w:rPr>
        <w:fldChar w:fldCharType="end"/>
      </w:r>
    </w:p>
    <w:p w14:paraId="05F5CE76" w14:textId="09577EE9"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4.5</w:t>
      </w:r>
      <w:r w:rsidRPr="00225845">
        <w:rPr>
          <w:rFonts w:asciiTheme="majorHAnsi" w:eastAsiaTheme="minorEastAsia" w:hAnsiTheme="majorHAnsi" w:cstheme="minorBidi"/>
          <w:sz w:val="22"/>
          <w:szCs w:val="22"/>
          <w:lang w:eastAsia="tr-TR"/>
        </w:rPr>
        <w:tab/>
      </w:r>
      <w:r w:rsidRPr="00225845">
        <w:rPr>
          <w:rFonts w:asciiTheme="majorHAnsi" w:hAnsiTheme="majorHAnsi"/>
        </w:rPr>
        <w:t>GETALL</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_Toc510621296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17</w:t>
      </w:r>
      <w:r w:rsidRPr="00225845">
        <w:rPr>
          <w:rFonts w:asciiTheme="majorHAnsi" w:hAnsiTheme="majorHAnsi"/>
        </w:rPr>
        <w:fldChar w:fldCharType="end"/>
      </w:r>
    </w:p>
    <w:p w14:paraId="41FE25C3" w14:textId="6ADA6F35"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4.6</w:t>
      </w:r>
      <w:r w:rsidRPr="00225845">
        <w:rPr>
          <w:rFonts w:asciiTheme="majorHAnsi" w:eastAsiaTheme="minorEastAsia" w:hAnsiTheme="majorHAnsi" w:cstheme="minorBidi"/>
          <w:sz w:val="22"/>
          <w:szCs w:val="22"/>
          <w:lang w:eastAsia="tr-TR"/>
        </w:rPr>
        <w:tab/>
      </w:r>
      <w:r w:rsidRPr="00225845">
        <w:rPr>
          <w:rFonts w:asciiTheme="majorHAnsi" w:hAnsiTheme="majorHAnsi"/>
        </w:rPr>
        <w:t>GTIN</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_Toc510621297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17</w:t>
      </w:r>
      <w:r w:rsidRPr="00225845">
        <w:rPr>
          <w:rFonts w:asciiTheme="majorHAnsi" w:hAnsiTheme="majorHAnsi"/>
        </w:rPr>
        <w:fldChar w:fldCharType="end"/>
      </w:r>
    </w:p>
    <w:p w14:paraId="4DFB79B6" w14:textId="062940E2"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4.7</w:t>
      </w:r>
      <w:r w:rsidRPr="00225845">
        <w:rPr>
          <w:rFonts w:asciiTheme="majorHAnsi" w:eastAsiaTheme="minorEastAsia" w:hAnsiTheme="majorHAnsi" w:cstheme="minorBidi"/>
          <w:sz w:val="22"/>
          <w:szCs w:val="22"/>
          <w:lang w:eastAsia="tr-TR"/>
        </w:rPr>
        <w:tab/>
      </w:r>
      <w:r w:rsidRPr="00225845">
        <w:rPr>
          <w:rFonts w:asciiTheme="majorHAnsi" w:hAnsiTheme="majorHAnsi"/>
        </w:rPr>
        <w:t>ISACTIVE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_Toc510621298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17</w:t>
      </w:r>
      <w:r w:rsidRPr="00225845">
        <w:rPr>
          <w:rFonts w:asciiTheme="majorHAnsi" w:hAnsiTheme="majorHAnsi"/>
        </w:rPr>
        <w:fldChar w:fldCharType="end"/>
      </w:r>
    </w:p>
    <w:p w14:paraId="43792D15" w14:textId="5C7E5999"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4.8</w:t>
      </w:r>
      <w:r w:rsidRPr="00225845">
        <w:rPr>
          <w:rFonts w:asciiTheme="majorHAnsi" w:eastAsiaTheme="minorEastAsia" w:hAnsiTheme="majorHAnsi" w:cstheme="minorBidi"/>
          <w:sz w:val="22"/>
          <w:szCs w:val="22"/>
          <w:lang w:eastAsia="tr-TR"/>
        </w:rPr>
        <w:tab/>
      </w:r>
      <w:r w:rsidRPr="00225845">
        <w:rPr>
          <w:rFonts w:asciiTheme="majorHAnsi" w:hAnsiTheme="majorHAnsi"/>
        </w:rPr>
        <w:t>ISEXPORTABLE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_Toc510621299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17</w:t>
      </w:r>
      <w:r w:rsidRPr="00225845">
        <w:rPr>
          <w:rFonts w:asciiTheme="majorHAnsi" w:hAnsiTheme="majorHAnsi"/>
        </w:rPr>
        <w:fldChar w:fldCharType="end"/>
      </w:r>
    </w:p>
    <w:p w14:paraId="1AC36309" w14:textId="2A548733"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4.9</w:t>
      </w:r>
      <w:r w:rsidRPr="00225845">
        <w:rPr>
          <w:rFonts w:asciiTheme="majorHAnsi" w:eastAsiaTheme="minorEastAsia" w:hAnsiTheme="majorHAnsi" w:cstheme="minorBidi"/>
          <w:sz w:val="22"/>
          <w:szCs w:val="22"/>
          <w:lang w:eastAsia="tr-TR"/>
        </w:rPr>
        <w:tab/>
      </w:r>
      <w:r w:rsidRPr="00225845">
        <w:rPr>
          <w:rFonts w:asciiTheme="majorHAnsi" w:hAnsiTheme="majorHAnsi"/>
        </w:rPr>
        <w:t>ISIMPORTABLE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_Toc510621300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18</w:t>
      </w:r>
      <w:r w:rsidRPr="00225845">
        <w:rPr>
          <w:rFonts w:asciiTheme="majorHAnsi" w:hAnsiTheme="majorHAnsi"/>
        </w:rPr>
        <w:fldChar w:fldCharType="end"/>
      </w:r>
    </w:p>
    <w:p w14:paraId="54BB1308" w14:textId="792C7B25"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4.10</w:t>
      </w:r>
      <w:r w:rsidRPr="00225845">
        <w:rPr>
          <w:rFonts w:asciiTheme="majorHAnsi" w:eastAsiaTheme="minorEastAsia" w:hAnsiTheme="majorHAnsi" w:cstheme="minorBidi"/>
          <w:sz w:val="22"/>
          <w:szCs w:val="22"/>
          <w:lang w:eastAsia="tr-TR"/>
        </w:rPr>
        <w:tab/>
      </w:r>
      <w:r w:rsidRPr="00225845">
        <w:rPr>
          <w:rFonts w:asciiTheme="majorHAnsi" w:hAnsiTheme="majorHAnsi"/>
        </w:rPr>
        <w:t>LANGUAGE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_Toc510621301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18</w:t>
      </w:r>
      <w:r w:rsidRPr="00225845">
        <w:rPr>
          <w:rFonts w:asciiTheme="majorHAnsi" w:hAnsiTheme="majorHAnsi"/>
        </w:rPr>
        <w:fldChar w:fldCharType="end"/>
      </w:r>
    </w:p>
    <w:p w14:paraId="27D5EDAE" w14:textId="18C5AFAD"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4.11</w:t>
      </w:r>
      <w:r w:rsidRPr="00225845">
        <w:rPr>
          <w:rFonts w:asciiTheme="majorHAnsi" w:eastAsiaTheme="minorEastAsia" w:hAnsiTheme="majorHAnsi" w:cstheme="minorBidi"/>
          <w:sz w:val="22"/>
          <w:szCs w:val="22"/>
          <w:lang w:eastAsia="tr-TR"/>
        </w:rPr>
        <w:tab/>
      </w:r>
      <w:r w:rsidRPr="00225845">
        <w:rPr>
          <w:rFonts w:asciiTheme="majorHAnsi" w:hAnsiTheme="majorHAnsi"/>
        </w:rPr>
        <w:t>LEVEL</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_Toc510621302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18</w:t>
      </w:r>
      <w:r w:rsidRPr="00225845">
        <w:rPr>
          <w:rFonts w:asciiTheme="majorHAnsi" w:hAnsiTheme="majorHAnsi"/>
        </w:rPr>
        <w:fldChar w:fldCharType="end"/>
      </w:r>
    </w:p>
    <w:p w14:paraId="550BE288" w14:textId="01D716D4"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4.12</w:t>
      </w:r>
      <w:r w:rsidRPr="00225845">
        <w:rPr>
          <w:rFonts w:asciiTheme="majorHAnsi" w:eastAsiaTheme="minorEastAsia" w:hAnsiTheme="majorHAnsi" w:cstheme="minorBidi"/>
          <w:sz w:val="22"/>
          <w:szCs w:val="22"/>
          <w:lang w:eastAsia="tr-TR"/>
        </w:rPr>
        <w:tab/>
      </w:r>
      <w:r w:rsidRPr="00225845">
        <w:rPr>
          <w:rFonts w:asciiTheme="majorHAnsi" w:hAnsiTheme="majorHAnsi"/>
        </w:rPr>
        <w:t>MARKETINGSTATUS</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_Toc510621303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18</w:t>
      </w:r>
      <w:r w:rsidRPr="00225845">
        <w:rPr>
          <w:rFonts w:asciiTheme="majorHAnsi" w:hAnsiTheme="majorHAnsi"/>
        </w:rPr>
        <w:fldChar w:fldCharType="end"/>
      </w:r>
    </w:p>
    <w:p w14:paraId="43FE6FB2" w14:textId="0108C68D"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4.13</w:t>
      </w:r>
      <w:r w:rsidRPr="00225845">
        <w:rPr>
          <w:rFonts w:asciiTheme="majorHAnsi" w:eastAsiaTheme="minorEastAsia" w:hAnsiTheme="majorHAnsi" w:cstheme="minorBidi"/>
          <w:sz w:val="22"/>
          <w:szCs w:val="22"/>
          <w:lang w:eastAsia="tr-TR"/>
        </w:rPr>
        <w:tab/>
      </w:r>
      <w:r w:rsidRPr="00225845">
        <w:rPr>
          <w:rFonts w:asciiTheme="majorHAnsi" w:hAnsiTheme="majorHAnsi"/>
        </w:rPr>
        <w:t>RC</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_Toc510621304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18</w:t>
      </w:r>
      <w:r w:rsidRPr="00225845">
        <w:rPr>
          <w:rFonts w:asciiTheme="majorHAnsi" w:hAnsiTheme="majorHAnsi"/>
        </w:rPr>
        <w:fldChar w:fldCharType="end"/>
      </w:r>
    </w:p>
    <w:p w14:paraId="130FD5E9" w14:textId="1EC30EBF"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4.14</w:t>
      </w:r>
      <w:r w:rsidRPr="00225845">
        <w:rPr>
          <w:rFonts w:asciiTheme="majorHAnsi" w:eastAsiaTheme="minorEastAsia" w:hAnsiTheme="majorHAnsi" w:cstheme="minorBidi"/>
          <w:sz w:val="22"/>
          <w:szCs w:val="22"/>
          <w:lang w:eastAsia="tr-TR"/>
        </w:rPr>
        <w:tab/>
      </w:r>
      <w:r w:rsidRPr="00225845">
        <w:rPr>
          <w:rFonts w:asciiTheme="majorHAnsi" w:hAnsiTheme="majorHAnsi"/>
        </w:rPr>
        <w:t>RT</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_Toc510621305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18</w:t>
      </w:r>
      <w:r w:rsidRPr="00225845">
        <w:rPr>
          <w:rFonts w:asciiTheme="majorHAnsi" w:hAnsiTheme="majorHAnsi"/>
        </w:rPr>
        <w:fldChar w:fldCharType="end"/>
      </w:r>
    </w:p>
    <w:p w14:paraId="618E01BE" w14:textId="36621C88"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4.15</w:t>
      </w:r>
      <w:r w:rsidRPr="00225845">
        <w:rPr>
          <w:rFonts w:asciiTheme="majorHAnsi" w:eastAsiaTheme="minorEastAsia" w:hAnsiTheme="majorHAnsi" w:cstheme="minorBidi"/>
          <w:sz w:val="22"/>
          <w:szCs w:val="22"/>
          <w:lang w:eastAsia="tr-TR"/>
        </w:rPr>
        <w:tab/>
      </w:r>
      <w:r w:rsidRPr="00225845">
        <w:rPr>
          <w:rFonts w:asciiTheme="majorHAnsi" w:hAnsiTheme="majorHAnsi"/>
        </w:rPr>
        <w:t>STAKEHOLDER</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_Toc510621306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18</w:t>
      </w:r>
      <w:r w:rsidRPr="00225845">
        <w:rPr>
          <w:rFonts w:asciiTheme="majorHAnsi" w:hAnsiTheme="majorHAnsi"/>
        </w:rPr>
        <w:fldChar w:fldCharType="end"/>
      </w:r>
    </w:p>
    <w:p w14:paraId="1FE5B569" w14:textId="2568925F" w:rsidR="00CB7D1A" w:rsidRPr="00225845" w:rsidRDefault="00CB7D1A">
      <w:pPr>
        <w:pStyle w:val="TOC2"/>
        <w:tabs>
          <w:tab w:val="left" w:pos="1702"/>
        </w:tabs>
        <w:rPr>
          <w:rFonts w:asciiTheme="majorHAnsi" w:eastAsiaTheme="minorEastAsia" w:hAnsiTheme="majorHAnsi" w:cstheme="minorBidi"/>
          <w:sz w:val="22"/>
          <w:szCs w:val="22"/>
          <w:lang w:eastAsia="tr-TR"/>
        </w:rPr>
      </w:pPr>
      <w:r w:rsidRPr="00225845">
        <w:rPr>
          <w:rFonts w:asciiTheme="majorHAnsi" w:hAnsiTheme="majorHAnsi"/>
        </w:rPr>
        <w:t>4.16</w:t>
      </w:r>
      <w:r w:rsidRPr="00225845">
        <w:rPr>
          <w:rFonts w:asciiTheme="majorHAnsi" w:eastAsiaTheme="minorEastAsia" w:hAnsiTheme="majorHAnsi" w:cstheme="minorBidi"/>
          <w:sz w:val="22"/>
          <w:szCs w:val="22"/>
          <w:lang w:eastAsia="tr-TR"/>
        </w:rPr>
        <w:tab/>
      </w:r>
      <w:r w:rsidRPr="00225845">
        <w:rPr>
          <w:rFonts w:asciiTheme="majorHAnsi" w:hAnsiTheme="majorHAnsi"/>
        </w:rPr>
        <w:t>STAKEHOLDERTYPE</w:t>
      </w:r>
      <w:r w:rsidRPr="00225845">
        <w:rPr>
          <w:rFonts w:asciiTheme="majorHAnsi" w:hAnsiTheme="majorHAnsi"/>
        </w:rPr>
        <w:tab/>
      </w:r>
      <w:r w:rsidRPr="00225845">
        <w:rPr>
          <w:rFonts w:asciiTheme="majorHAnsi" w:hAnsiTheme="majorHAnsi"/>
        </w:rPr>
        <w:fldChar w:fldCharType="begin"/>
      </w:r>
      <w:r w:rsidRPr="00225845">
        <w:rPr>
          <w:rFonts w:asciiTheme="majorHAnsi" w:hAnsiTheme="majorHAnsi"/>
        </w:rPr>
        <w:instrText xml:space="preserve"> PAGEREF _Toc510621307 \h </w:instrText>
      </w:r>
      <w:r w:rsidRPr="00225845">
        <w:rPr>
          <w:rFonts w:asciiTheme="majorHAnsi" w:hAnsiTheme="majorHAnsi"/>
        </w:rPr>
      </w:r>
      <w:r w:rsidRPr="00225845">
        <w:rPr>
          <w:rFonts w:asciiTheme="majorHAnsi" w:hAnsiTheme="majorHAnsi"/>
        </w:rPr>
        <w:fldChar w:fldCharType="separate"/>
      </w:r>
      <w:r w:rsidRPr="00225845">
        <w:rPr>
          <w:rFonts w:asciiTheme="majorHAnsi" w:hAnsiTheme="majorHAnsi"/>
        </w:rPr>
        <w:t>18</w:t>
      </w:r>
      <w:r w:rsidRPr="00225845">
        <w:rPr>
          <w:rFonts w:asciiTheme="majorHAnsi" w:hAnsiTheme="majorHAnsi"/>
        </w:rPr>
        <w:fldChar w:fldCharType="end"/>
      </w:r>
    </w:p>
    <w:p w14:paraId="5B24191D" w14:textId="593162B3" w:rsidR="00A507AC" w:rsidRPr="00225845" w:rsidRDefault="00E728CB">
      <w:pPr>
        <w:ind w:left="0"/>
        <w:rPr>
          <w:rFonts w:asciiTheme="majorHAnsi" w:hAnsiTheme="majorHAnsi"/>
        </w:rPr>
      </w:pPr>
      <w:r w:rsidRPr="00225845">
        <w:rPr>
          <w:rFonts w:asciiTheme="majorHAnsi" w:hAnsiTheme="majorHAnsi"/>
        </w:rPr>
        <w:fldChar w:fldCharType="end"/>
      </w:r>
    </w:p>
    <w:p w14:paraId="5B241929" w14:textId="4AAEDD0B" w:rsidR="00A507AC" w:rsidRPr="00225845" w:rsidRDefault="00A507AC">
      <w:pPr>
        <w:pStyle w:val="TableofFigures"/>
        <w:rPr>
          <w:rFonts w:asciiTheme="majorHAnsi" w:hAnsiTheme="majorHAnsi"/>
        </w:rPr>
      </w:pPr>
    </w:p>
    <w:p w14:paraId="5B24192A" w14:textId="6149F1FC" w:rsidR="00A507AC" w:rsidRPr="00225845" w:rsidRDefault="003A1AB0">
      <w:pPr>
        <w:pStyle w:val="Heading1"/>
        <w:rPr>
          <w:rFonts w:asciiTheme="majorHAnsi" w:hAnsiTheme="majorHAnsi"/>
        </w:rPr>
      </w:pPr>
      <w:bookmarkStart w:id="0" w:name="_Toc510621220"/>
      <w:r w:rsidRPr="00225845">
        <w:rPr>
          <w:rFonts w:asciiTheme="majorHAnsi" w:hAnsiTheme="majorHAnsi"/>
        </w:rPr>
        <w:lastRenderedPageBreak/>
        <w:t>INTRODUCTION</w:t>
      </w:r>
      <w:bookmarkEnd w:id="0"/>
    </w:p>
    <w:p w14:paraId="5B24192B" w14:textId="6CCFD9AD" w:rsidR="00A507AC" w:rsidRPr="00225845" w:rsidRDefault="00361684">
      <w:pPr>
        <w:pStyle w:val="Heading2"/>
        <w:rPr>
          <w:rFonts w:asciiTheme="majorHAnsi" w:hAnsiTheme="majorHAnsi"/>
        </w:rPr>
      </w:pPr>
      <w:bookmarkStart w:id="1" w:name="_Toc510621221"/>
      <w:r w:rsidRPr="00225845">
        <w:rPr>
          <w:rFonts w:asciiTheme="majorHAnsi" w:hAnsiTheme="majorHAnsi"/>
        </w:rPr>
        <w:t>Purpose</w:t>
      </w:r>
      <w:bookmarkEnd w:id="1"/>
    </w:p>
    <w:p w14:paraId="7CDEC0EC" w14:textId="243E949E" w:rsidR="00361684" w:rsidRPr="00225845" w:rsidRDefault="00361684" w:rsidP="000E2800">
      <w:pPr>
        <w:rPr>
          <w:rFonts w:asciiTheme="majorHAnsi" w:hAnsiTheme="majorHAnsi"/>
        </w:rPr>
      </w:pPr>
      <w:r w:rsidRPr="00225845">
        <w:rPr>
          <w:rFonts w:asciiTheme="majorHAnsi" w:hAnsiTheme="majorHAnsi"/>
        </w:rPr>
        <w:t>This document is generated for general definitions used in online services.</w:t>
      </w:r>
      <w:r w:rsidR="0088257C" w:rsidRPr="00225845">
        <w:rPr>
          <w:rFonts w:asciiTheme="majorHAnsi" w:hAnsiTheme="majorHAnsi"/>
        </w:rPr>
        <w:t xml:space="preserve"> Constant values of LOV type fields are also defined in this document in “Section-4”.</w:t>
      </w:r>
      <w:r w:rsidR="009B50A9" w:rsidRPr="00225845">
        <w:rPr>
          <w:rFonts w:asciiTheme="majorHAnsi" w:hAnsiTheme="majorHAnsi"/>
        </w:rPr>
        <w:t xml:space="preserve"> This document must be used with interface specification documents (ISD).</w:t>
      </w:r>
    </w:p>
    <w:p w14:paraId="5B241951" w14:textId="77777777" w:rsidR="00BB1DEA" w:rsidRPr="00225845" w:rsidRDefault="00BB1DEA" w:rsidP="00306A9B">
      <w:pPr>
        <w:rPr>
          <w:rFonts w:asciiTheme="majorHAnsi" w:hAnsiTheme="majorHAnsi"/>
        </w:rPr>
      </w:pPr>
    </w:p>
    <w:p w14:paraId="5B241A05" w14:textId="77777777" w:rsidR="00A507AC" w:rsidRPr="00225845" w:rsidRDefault="00A507AC">
      <w:pPr>
        <w:rPr>
          <w:rFonts w:asciiTheme="majorHAnsi" w:hAnsiTheme="majorHAnsi"/>
        </w:rPr>
      </w:pPr>
      <w:bookmarkStart w:id="2" w:name="_İLETİŞİM"/>
      <w:bookmarkEnd w:id="2"/>
    </w:p>
    <w:p w14:paraId="1D51C2A6" w14:textId="77777777" w:rsidR="009B3E7A" w:rsidRPr="00225845" w:rsidRDefault="009B3E7A">
      <w:pPr>
        <w:autoSpaceDE/>
        <w:autoSpaceDN/>
        <w:spacing w:after="0"/>
        <w:ind w:left="0"/>
        <w:jc w:val="left"/>
        <w:rPr>
          <w:rFonts w:asciiTheme="majorHAnsi" w:hAnsiTheme="majorHAnsi" w:cs="Arial"/>
          <w:b/>
          <w:bCs/>
          <w:caps/>
          <w:noProof/>
          <w:sz w:val="32"/>
          <w:szCs w:val="32"/>
        </w:rPr>
      </w:pPr>
      <w:bookmarkStart w:id="3" w:name="_MESAJ_ALANLARI"/>
      <w:bookmarkEnd w:id="3"/>
      <w:r w:rsidRPr="00225845">
        <w:rPr>
          <w:rFonts w:asciiTheme="majorHAnsi" w:hAnsiTheme="majorHAnsi"/>
        </w:rPr>
        <w:br w:type="page"/>
      </w:r>
    </w:p>
    <w:p w14:paraId="5982A6D7" w14:textId="46CC07E5" w:rsidR="009B3E7A" w:rsidRPr="00225845" w:rsidRDefault="009B3E7A" w:rsidP="005607C0">
      <w:pPr>
        <w:pStyle w:val="Heading1"/>
        <w:rPr>
          <w:rFonts w:asciiTheme="majorHAnsi" w:hAnsiTheme="majorHAnsi"/>
        </w:rPr>
      </w:pPr>
      <w:bookmarkStart w:id="4" w:name="_Toc510621222"/>
      <w:r w:rsidRPr="00225845">
        <w:rPr>
          <w:rFonts w:asciiTheme="majorHAnsi" w:hAnsiTheme="majorHAnsi"/>
        </w:rPr>
        <w:lastRenderedPageBreak/>
        <w:t>FIELD T</w:t>
      </w:r>
      <w:r w:rsidR="005607C0" w:rsidRPr="00225845">
        <w:rPr>
          <w:rFonts w:asciiTheme="majorHAnsi" w:hAnsiTheme="majorHAnsi"/>
        </w:rPr>
        <w:t>YPE</w:t>
      </w:r>
      <w:r w:rsidRPr="00225845">
        <w:rPr>
          <w:rFonts w:asciiTheme="majorHAnsi" w:hAnsiTheme="majorHAnsi"/>
        </w:rPr>
        <w:t>S</w:t>
      </w:r>
      <w:bookmarkEnd w:id="4"/>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2356"/>
        <w:gridCol w:w="3286"/>
        <w:gridCol w:w="3609"/>
      </w:tblGrid>
      <w:tr w:rsidR="009B3E7A" w:rsidRPr="00225845" w14:paraId="090597E3" w14:textId="77777777" w:rsidTr="009B3E7A">
        <w:tc>
          <w:tcPr>
            <w:tcW w:w="2431" w:type="dxa"/>
            <w:tcBorders>
              <w:top w:val="single" w:sz="6" w:space="0" w:color="auto"/>
              <w:bottom w:val="single" w:sz="18" w:space="0" w:color="auto"/>
            </w:tcBorders>
            <w:shd w:val="clear" w:color="auto" w:fill="E6E6E6"/>
          </w:tcPr>
          <w:p w14:paraId="486C4E2C" w14:textId="0A8DD27C" w:rsidR="009B3E7A" w:rsidRPr="00225845" w:rsidRDefault="009B3E7A"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3383" w:type="dxa"/>
            <w:tcBorders>
              <w:top w:val="single" w:sz="6" w:space="0" w:color="auto"/>
              <w:bottom w:val="single" w:sz="18" w:space="0" w:color="auto"/>
            </w:tcBorders>
            <w:shd w:val="clear" w:color="auto" w:fill="E6E6E6"/>
          </w:tcPr>
          <w:p w14:paraId="06671D7B" w14:textId="4A3B2402" w:rsidR="009B3E7A" w:rsidRPr="00225845" w:rsidRDefault="009B3E7A"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Field</w:t>
            </w:r>
          </w:p>
        </w:tc>
        <w:tc>
          <w:tcPr>
            <w:tcW w:w="3699" w:type="dxa"/>
            <w:tcBorders>
              <w:top w:val="single" w:sz="6" w:space="0" w:color="auto"/>
              <w:bottom w:val="single" w:sz="18" w:space="0" w:color="auto"/>
            </w:tcBorders>
            <w:shd w:val="clear" w:color="auto" w:fill="E6E6E6"/>
          </w:tcPr>
          <w:p w14:paraId="7DFFC6C5" w14:textId="67B6C024" w:rsidR="009B3E7A" w:rsidRPr="00225845" w:rsidRDefault="009B3E7A"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Explanation</w:t>
            </w:r>
          </w:p>
        </w:tc>
      </w:tr>
      <w:tr w:rsidR="00F7154A" w:rsidRPr="00225845" w14:paraId="1CA18732" w14:textId="77777777" w:rsidTr="009B3E7A">
        <w:tc>
          <w:tcPr>
            <w:tcW w:w="2431" w:type="dxa"/>
            <w:tcBorders>
              <w:top w:val="single" w:sz="18" w:space="0" w:color="auto"/>
              <w:bottom w:val="single" w:sz="18" w:space="0" w:color="auto"/>
            </w:tcBorders>
            <w:shd w:val="clear" w:color="auto" w:fill="CCFFCC"/>
          </w:tcPr>
          <w:p w14:paraId="24841204" w14:textId="7BCC4BFF"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3383" w:type="dxa"/>
            <w:tcBorders>
              <w:top w:val="single" w:sz="18" w:space="0" w:color="auto"/>
              <w:bottom w:val="single" w:sz="18" w:space="0" w:color="auto"/>
            </w:tcBorders>
          </w:tcPr>
          <w:p w14:paraId="79B3F99E" w14:textId="678C76BC" w:rsidR="00F7154A" w:rsidRPr="00225845" w:rsidRDefault="00F7154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Array</w:t>
            </w:r>
          </w:p>
        </w:tc>
        <w:tc>
          <w:tcPr>
            <w:tcW w:w="3699" w:type="dxa"/>
            <w:tcBorders>
              <w:top w:val="single" w:sz="18" w:space="0" w:color="auto"/>
              <w:bottom w:val="single" w:sz="18" w:space="0" w:color="auto"/>
            </w:tcBorders>
          </w:tcPr>
          <w:p w14:paraId="087C1E42" w14:textId="4EA06CDB" w:rsidR="00F7154A" w:rsidRPr="00225845" w:rsidRDefault="00F7154A" w:rsidP="009B3E7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This type contains list of another type</w:t>
            </w:r>
          </w:p>
        </w:tc>
      </w:tr>
      <w:tr w:rsidR="009B3E7A" w:rsidRPr="00225845" w14:paraId="2EE49437" w14:textId="77777777" w:rsidTr="009B3E7A">
        <w:tc>
          <w:tcPr>
            <w:tcW w:w="2431" w:type="dxa"/>
            <w:tcBorders>
              <w:top w:val="single" w:sz="18" w:space="0" w:color="auto"/>
              <w:bottom w:val="single" w:sz="18" w:space="0" w:color="auto"/>
            </w:tcBorders>
            <w:shd w:val="clear" w:color="auto" w:fill="CCFFCC"/>
          </w:tcPr>
          <w:p w14:paraId="33666823" w14:textId="1216D42E" w:rsidR="009B3E7A" w:rsidRPr="00225845" w:rsidRDefault="009B3E7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3383" w:type="dxa"/>
            <w:tcBorders>
              <w:top w:val="single" w:sz="18" w:space="0" w:color="auto"/>
              <w:bottom w:val="single" w:sz="18" w:space="0" w:color="auto"/>
            </w:tcBorders>
          </w:tcPr>
          <w:p w14:paraId="65182857" w14:textId="2FFB2513" w:rsidR="009B3E7A" w:rsidRPr="00225845" w:rsidRDefault="009B3E7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AlfaNumeric</w:t>
            </w:r>
          </w:p>
        </w:tc>
        <w:tc>
          <w:tcPr>
            <w:tcW w:w="3699" w:type="dxa"/>
            <w:tcBorders>
              <w:top w:val="single" w:sz="18" w:space="0" w:color="auto"/>
              <w:bottom w:val="single" w:sz="18" w:space="0" w:color="auto"/>
            </w:tcBorders>
          </w:tcPr>
          <w:p w14:paraId="7AB5E379" w14:textId="28EC5AA5" w:rsidR="009B3E7A" w:rsidRPr="00225845" w:rsidRDefault="009B3E7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This type can has letters and numbers</w:t>
            </w:r>
          </w:p>
        </w:tc>
      </w:tr>
      <w:tr w:rsidR="00AF30CE" w:rsidRPr="00225845" w14:paraId="361BFF90" w14:textId="77777777" w:rsidTr="009B3E7A">
        <w:tc>
          <w:tcPr>
            <w:tcW w:w="2431" w:type="dxa"/>
            <w:tcBorders>
              <w:top w:val="single" w:sz="18" w:space="0" w:color="auto"/>
              <w:bottom w:val="single" w:sz="18" w:space="0" w:color="auto"/>
            </w:tcBorders>
            <w:shd w:val="clear" w:color="auto" w:fill="CCFFCC"/>
          </w:tcPr>
          <w:p w14:paraId="7F39A3E4" w14:textId="6B280336" w:rsidR="00AF30CE" w:rsidRPr="00225845" w:rsidRDefault="00AF30CE"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B</w:t>
            </w:r>
          </w:p>
        </w:tc>
        <w:tc>
          <w:tcPr>
            <w:tcW w:w="3383" w:type="dxa"/>
            <w:tcBorders>
              <w:top w:val="single" w:sz="18" w:space="0" w:color="auto"/>
              <w:bottom w:val="single" w:sz="18" w:space="0" w:color="auto"/>
            </w:tcBorders>
          </w:tcPr>
          <w:p w14:paraId="615153DE" w14:textId="79102EE4" w:rsidR="00AF30CE" w:rsidRPr="00225845" w:rsidRDefault="00AF30CE"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Boolean</w:t>
            </w:r>
          </w:p>
        </w:tc>
        <w:tc>
          <w:tcPr>
            <w:tcW w:w="3699" w:type="dxa"/>
            <w:tcBorders>
              <w:top w:val="single" w:sz="18" w:space="0" w:color="auto"/>
              <w:bottom w:val="single" w:sz="18" w:space="0" w:color="auto"/>
            </w:tcBorders>
          </w:tcPr>
          <w:p w14:paraId="080B572D" w14:textId="7CE3DFD4" w:rsidR="00AF30CE" w:rsidRPr="00225845" w:rsidRDefault="00AF30CE"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This type is for boolean types</w:t>
            </w:r>
          </w:p>
        </w:tc>
      </w:tr>
      <w:tr w:rsidR="009E592D" w:rsidRPr="00225845" w14:paraId="6159D9D2" w14:textId="77777777" w:rsidTr="009B3E7A">
        <w:tc>
          <w:tcPr>
            <w:tcW w:w="2431" w:type="dxa"/>
            <w:tcBorders>
              <w:top w:val="single" w:sz="18" w:space="0" w:color="auto"/>
              <w:bottom w:val="single" w:sz="18" w:space="0" w:color="auto"/>
            </w:tcBorders>
            <w:shd w:val="clear" w:color="auto" w:fill="CCFFCC"/>
          </w:tcPr>
          <w:p w14:paraId="5D2DCD08" w14:textId="04B39260" w:rsidR="009E592D" w:rsidRPr="00225845" w:rsidRDefault="009E592D"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B64</w:t>
            </w:r>
          </w:p>
        </w:tc>
        <w:tc>
          <w:tcPr>
            <w:tcW w:w="3383" w:type="dxa"/>
            <w:tcBorders>
              <w:top w:val="single" w:sz="18" w:space="0" w:color="auto"/>
              <w:bottom w:val="single" w:sz="18" w:space="0" w:color="auto"/>
            </w:tcBorders>
          </w:tcPr>
          <w:p w14:paraId="411F8512" w14:textId="1C2BE718" w:rsidR="009E592D" w:rsidRPr="00225845" w:rsidRDefault="009E592D"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Base64Binary</w:t>
            </w:r>
          </w:p>
        </w:tc>
        <w:tc>
          <w:tcPr>
            <w:tcW w:w="3699" w:type="dxa"/>
            <w:tcBorders>
              <w:top w:val="single" w:sz="18" w:space="0" w:color="auto"/>
              <w:bottom w:val="single" w:sz="18" w:space="0" w:color="auto"/>
            </w:tcBorders>
          </w:tcPr>
          <w:p w14:paraId="7140E338" w14:textId="3A0C3CCB" w:rsidR="009E592D" w:rsidRPr="00225845" w:rsidRDefault="007961C6"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This type has the file attachments in web services.</w:t>
            </w:r>
          </w:p>
        </w:tc>
      </w:tr>
      <w:tr w:rsidR="009B3E7A" w:rsidRPr="00225845" w14:paraId="7CCB3D3F" w14:textId="77777777" w:rsidTr="009B3E7A">
        <w:tc>
          <w:tcPr>
            <w:tcW w:w="2431" w:type="dxa"/>
            <w:tcBorders>
              <w:top w:val="single" w:sz="18" w:space="0" w:color="auto"/>
              <w:bottom w:val="single" w:sz="18" w:space="0" w:color="auto"/>
            </w:tcBorders>
            <w:shd w:val="clear" w:color="auto" w:fill="CCFFCC"/>
          </w:tcPr>
          <w:p w14:paraId="5F41EE72" w14:textId="1BF9869C" w:rsidR="009B3E7A" w:rsidRPr="00225845" w:rsidRDefault="009B3E7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3383" w:type="dxa"/>
            <w:tcBorders>
              <w:top w:val="single" w:sz="18" w:space="0" w:color="auto"/>
              <w:bottom w:val="single" w:sz="18" w:space="0" w:color="auto"/>
            </w:tcBorders>
          </w:tcPr>
          <w:p w14:paraId="7F65688C" w14:textId="4EADD7BA" w:rsidR="009B3E7A" w:rsidRPr="00225845" w:rsidRDefault="009B3E7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Number</w:t>
            </w:r>
          </w:p>
        </w:tc>
        <w:tc>
          <w:tcPr>
            <w:tcW w:w="3699" w:type="dxa"/>
            <w:tcBorders>
              <w:top w:val="single" w:sz="18" w:space="0" w:color="auto"/>
              <w:bottom w:val="single" w:sz="18" w:space="0" w:color="auto"/>
            </w:tcBorders>
          </w:tcPr>
          <w:p w14:paraId="7068BA98" w14:textId="6695CD1D" w:rsidR="009B3E7A" w:rsidRPr="00225845" w:rsidRDefault="009B3E7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This type can has only number (0-9)</w:t>
            </w:r>
          </w:p>
        </w:tc>
      </w:tr>
      <w:tr w:rsidR="009B3E7A" w:rsidRPr="00225845" w14:paraId="12C2C122" w14:textId="77777777" w:rsidTr="009B3E7A">
        <w:tc>
          <w:tcPr>
            <w:tcW w:w="2431" w:type="dxa"/>
            <w:tcBorders>
              <w:top w:val="single" w:sz="18" w:space="0" w:color="auto"/>
              <w:bottom w:val="single" w:sz="18" w:space="0" w:color="auto"/>
            </w:tcBorders>
            <w:shd w:val="clear" w:color="auto" w:fill="CCFFCC"/>
          </w:tcPr>
          <w:p w14:paraId="342F5A8A" w14:textId="5477EF32" w:rsidR="009B3E7A" w:rsidRPr="00225845" w:rsidRDefault="009B3E7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w:t>
            </w:r>
          </w:p>
        </w:tc>
        <w:tc>
          <w:tcPr>
            <w:tcW w:w="3383" w:type="dxa"/>
            <w:tcBorders>
              <w:top w:val="single" w:sz="18" w:space="0" w:color="auto"/>
              <w:bottom w:val="single" w:sz="18" w:space="0" w:color="auto"/>
            </w:tcBorders>
          </w:tcPr>
          <w:p w14:paraId="17B13D92" w14:textId="182033B3" w:rsidR="009B3E7A" w:rsidRPr="00225845" w:rsidRDefault="009B3E7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Date</w:t>
            </w:r>
          </w:p>
        </w:tc>
        <w:tc>
          <w:tcPr>
            <w:tcW w:w="3699" w:type="dxa"/>
            <w:tcBorders>
              <w:top w:val="single" w:sz="18" w:space="0" w:color="auto"/>
              <w:bottom w:val="single" w:sz="18" w:space="0" w:color="auto"/>
            </w:tcBorders>
          </w:tcPr>
          <w:p w14:paraId="0593D0ED" w14:textId="54B61B07" w:rsidR="009B3E7A" w:rsidRPr="00225845" w:rsidRDefault="009B3E7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This type is XML-DATE format</w:t>
            </w:r>
          </w:p>
        </w:tc>
      </w:tr>
      <w:tr w:rsidR="009B3E7A" w:rsidRPr="00225845" w14:paraId="5E4C18CD" w14:textId="77777777" w:rsidTr="009B3E7A">
        <w:tc>
          <w:tcPr>
            <w:tcW w:w="2431" w:type="dxa"/>
            <w:tcBorders>
              <w:top w:val="single" w:sz="18" w:space="0" w:color="auto"/>
            </w:tcBorders>
            <w:shd w:val="clear" w:color="auto" w:fill="CCFFCC"/>
          </w:tcPr>
          <w:p w14:paraId="1CBCD228" w14:textId="654F300B" w:rsidR="009B3E7A" w:rsidRPr="00225845" w:rsidRDefault="009B3E7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c>
          <w:tcPr>
            <w:tcW w:w="3383" w:type="dxa"/>
            <w:tcBorders>
              <w:top w:val="single" w:sz="18" w:space="0" w:color="auto"/>
            </w:tcBorders>
          </w:tcPr>
          <w:p w14:paraId="12D6FD22" w14:textId="29F2FA07" w:rsidR="009B3E7A" w:rsidRPr="00225845" w:rsidRDefault="009B3E7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List of Values</w:t>
            </w:r>
          </w:p>
        </w:tc>
        <w:tc>
          <w:tcPr>
            <w:tcW w:w="3699" w:type="dxa"/>
            <w:tcBorders>
              <w:top w:val="single" w:sz="18" w:space="0" w:color="auto"/>
            </w:tcBorders>
          </w:tcPr>
          <w:p w14:paraId="5CB9C875" w14:textId="46508157" w:rsidR="009B3E7A" w:rsidRPr="00225845" w:rsidRDefault="009B3E7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This type can contain predefined</w:t>
            </w:r>
            <w:r w:rsidR="0089477A" w:rsidRPr="00225845">
              <w:rPr>
                <w:rFonts w:asciiTheme="majorHAnsi" w:hAnsiTheme="majorHAnsi" w:cs="Tahoma"/>
                <w:bCs/>
                <w:sz w:val="16"/>
                <w:szCs w:val="16"/>
              </w:rPr>
              <w:t>/Constant</w:t>
            </w:r>
            <w:r w:rsidRPr="00225845">
              <w:rPr>
                <w:rFonts w:asciiTheme="majorHAnsi" w:hAnsiTheme="majorHAnsi" w:cs="Tahoma"/>
                <w:bCs/>
                <w:sz w:val="16"/>
                <w:szCs w:val="16"/>
              </w:rPr>
              <w:t xml:space="preserve"> values only</w:t>
            </w:r>
          </w:p>
        </w:tc>
      </w:tr>
    </w:tbl>
    <w:p w14:paraId="31DE09DD" w14:textId="77777777" w:rsidR="009B3E7A" w:rsidRPr="00225845" w:rsidRDefault="009B3E7A">
      <w:pPr>
        <w:autoSpaceDE/>
        <w:autoSpaceDN/>
        <w:spacing w:after="0"/>
        <w:ind w:left="0"/>
        <w:jc w:val="left"/>
        <w:rPr>
          <w:rFonts w:asciiTheme="majorHAnsi" w:hAnsiTheme="majorHAnsi"/>
        </w:rPr>
      </w:pPr>
    </w:p>
    <w:p w14:paraId="5B241A06" w14:textId="68887154" w:rsidR="00A47890" w:rsidRPr="00225845" w:rsidRDefault="002A5B93" w:rsidP="00A47890">
      <w:pPr>
        <w:pStyle w:val="Heading1"/>
        <w:rPr>
          <w:rFonts w:asciiTheme="majorHAnsi" w:hAnsiTheme="majorHAnsi"/>
        </w:rPr>
      </w:pPr>
      <w:bookmarkStart w:id="5" w:name="_Toc510621223"/>
      <w:r w:rsidRPr="00225845">
        <w:rPr>
          <w:rFonts w:asciiTheme="majorHAnsi" w:hAnsiTheme="majorHAnsi"/>
        </w:rPr>
        <w:lastRenderedPageBreak/>
        <w:t>DEFINITIONS</w:t>
      </w:r>
      <w:bookmarkEnd w:id="5"/>
    </w:p>
    <w:p w14:paraId="4B2748DC" w14:textId="43AADECF" w:rsidR="00C40C51" w:rsidRPr="00225845" w:rsidRDefault="00C40C51" w:rsidP="005C3B21">
      <w:pPr>
        <w:pStyle w:val="Heading2"/>
        <w:numPr>
          <w:ilvl w:val="1"/>
          <w:numId w:val="12"/>
        </w:numPr>
        <w:rPr>
          <w:rFonts w:asciiTheme="majorHAnsi" w:hAnsiTheme="majorHAnsi"/>
        </w:rPr>
      </w:pPr>
      <w:bookmarkStart w:id="6" w:name="_Toc510621224"/>
      <w:r w:rsidRPr="00225845">
        <w:rPr>
          <w:rFonts w:asciiTheme="majorHAnsi" w:hAnsiTheme="majorHAnsi"/>
        </w:rPr>
        <w:t>AD</w:t>
      </w:r>
      <w:r w:rsidR="00DB6C01" w:rsidRPr="00225845">
        <w:rPr>
          <w:rFonts w:asciiTheme="majorHAnsi" w:hAnsiTheme="majorHAnsi"/>
        </w:rPr>
        <w:t>D</w:t>
      </w:r>
      <w:r w:rsidRPr="00225845">
        <w:rPr>
          <w:rFonts w:asciiTheme="majorHAnsi" w:hAnsiTheme="majorHAnsi"/>
        </w:rPr>
        <w:t>RESS</w:t>
      </w:r>
      <w:bookmarkEnd w:id="6"/>
    </w:p>
    <w:p w14:paraId="3D23024E" w14:textId="4E60F18E" w:rsidR="00C40C51" w:rsidRPr="00225845" w:rsidRDefault="00C40C51" w:rsidP="00C40C51">
      <w:pPr>
        <w:ind w:left="0"/>
        <w:rPr>
          <w:rFonts w:asciiTheme="majorHAnsi" w:hAnsiTheme="majorHAnsi"/>
        </w:rPr>
      </w:pPr>
      <w:r w:rsidRPr="00225845">
        <w:rPr>
          <w:rFonts w:asciiTheme="majorHAnsi" w:hAnsiTheme="majorHAnsi"/>
        </w:rPr>
        <w:t xml:space="preserve">Address information.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C40C51" w:rsidRPr="00225845" w14:paraId="2CB18609" w14:textId="77777777" w:rsidTr="00CB1188">
        <w:tc>
          <w:tcPr>
            <w:tcW w:w="3828" w:type="dxa"/>
            <w:tcBorders>
              <w:top w:val="single" w:sz="6" w:space="0" w:color="auto"/>
              <w:bottom w:val="single" w:sz="18" w:space="0" w:color="auto"/>
            </w:tcBorders>
            <w:shd w:val="clear" w:color="auto" w:fill="E6E6E6"/>
          </w:tcPr>
          <w:p w14:paraId="031C30C6"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6B87C583"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52B12B87"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71DFAB0A"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C40C51" w:rsidRPr="00225845" w14:paraId="5DACA717" w14:textId="77777777" w:rsidTr="00CB1188">
        <w:tc>
          <w:tcPr>
            <w:tcW w:w="3828" w:type="dxa"/>
            <w:tcBorders>
              <w:top w:val="single" w:sz="18" w:space="0" w:color="auto"/>
            </w:tcBorders>
            <w:shd w:val="clear" w:color="auto" w:fill="CCFFCC"/>
          </w:tcPr>
          <w:p w14:paraId="316FD439" w14:textId="0698A332"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w:t>
            </w:r>
            <w:r w:rsidR="00DB6C01" w:rsidRPr="00225845">
              <w:rPr>
                <w:rFonts w:asciiTheme="majorHAnsi" w:hAnsiTheme="majorHAnsi" w:cs="Tahoma"/>
                <w:b/>
                <w:sz w:val="16"/>
                <w:szCs w:val="16"/>
              </w:rPr>
              <w:t>D</w:t>
            </w:r>
            <w:r w:rsidRPr="00225845">
              <w:rPr>
                <w:rFonts w:asciiTheme="majorHAnsi" w:hAnsiTheme="majorHAnsi" w:cs="Tahoma"/>
                <w:b/>
                <w:sz w:val="16"/>
                <w:szCs w:val="16"/>
              </w:rPr>
              <w:t>DRESS</w:t>
            </w:r>
          </w:p>
        </w:tc>
        <w:tc>
          <w:tcPr>
            <w:tcW w:w="850" w:type="dxa"/>
            <w:tcBorders>
              <w:top w:val="single" w:sz="18" w:space="0" w:color="auto"/>
            </w:tcBorders>
          </w:tcPr>
          <w:p w14:paraId="2A2D5717" w14:textId="77777777"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2872D2AA" w14:textId="140D540E"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500</w:t>
            </w:r>
          </w:p>
        </w:tc>
        <w:tc>
          <w:tcPr>
            <w:tcW w:w="2693" w:type="dxa"/>
            <w:tcBorders>
              <w:top w:val="single" w:sz="18" w:space="0" w:color="auto"/>
              <w:bottom w:val="single" w:sz="18" w:space="0" w:color="auto"/>
              <w:right w:val="single" w:sz="12" w:space="0" w:color="auto"/>
            </w:tcBorders>
            <w:shd w:val="clear" w:color="auto" w:fill="auto"/>
          </w:tcPr>
          <w:p w14:paraId="58089E45" w14:textId="77777777" w:rsidR="00C40C51" w:rsidRPr="00225845" w:rsidRDefault="00C40C51" w:rsidP="00CB1188">
            <w:pPr>
              <w:spacing w:after="0"/>
              <w:ind w:left="-108" w:right="-108"/>
              <w:jc w:val="center"/>
              <w:rPr>
                <w:rFonts w:asciiTheme="majorHAnsi" w:hAnsiTheme="majorHAnsi" w:cs="Tahoma"/>
                <w:b/>
                <w:sz w:val="16"/>
                <w:szCs w:val="16"/>
              </w:rPr>
            </w:pPr>
          </w:p>
        </w:tc>
      </w:tr>
    </w:tbl>
    <w:p w14:paraId="3B42CB3E" w14:textId="0C4C3610" w:rsidR="00C40C51" w:rsidRPr="00225845" w:rsidRDefault="00C40C51" w:rsidP="005C3B21">
      <w:pPr>
        <w:pStyle w:val="Heading2"/>
        <w:numPr>
          <w:ilvl w:val="1"/>
          <w:numId w:val="12"/>
        </w:numPr>
        <w:rPr>
          <w:rFonts w:asciiTheme="majorHAnsi" w:hAnsiTheme="majorHAnsi"/>
        </w:rPr>
      </w:pPr>
      <w:bookmarkStart w:id="7" w:name="_Toc510621225"/>
      <w:r w:rsidRPr="00225845">
        <w:rPr>
          <w:rFonts w:asciiTheme="majorHAnsi" w:hAnsiTheme="majorHAnsi"/>
        </w:rPr>
        <w:t>AUTHORIZED</w:t>
      </w:r>
      <w:r w:rsidR="008354EC" w:rsidRPr="00225845">
        <w:rPr>
          <w:rFonts w:asciiTheme="majorHAnsi" w:hAnsiTheme="majorHAnsi"/>
        </w:rPr>
        <w:t>PERSON</w:t>
      </w:r>
      <w:bookmarkEnd w:id="7"/>
    </w:p>
    <w:p w14:paraId="0C7BCAF0" w14:textId="71608E8F" w:rsidR="00C40C51" w:rsidRPr="00225845" w:rsidRDefault="00C40C51" w:rsidP="00C40C51">
      <w:pPr>
        <w:ind w:left="0"/>
        <w:rPr>
          <w:rFonts w:asciiTheme="majorHAnsi" w:hAnsiTheme="majorHAnsi"/>
        </w:rPr>
      </w:pPr>
      <w:r w:rsidRPr="00225845">
        <w:rPr>
          <w:rFonts w:asciiTheme="majorHAnsi" w:hAnsiTheme="majorHAnsi"/>
        </w:rPr>
        <w:t xml:space="preserve">Authorized person information.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C40C51" w:rsidRPr="00225845" w14:paraId="5B028AAD" w14:textId="77777777" w:rsidTr="00CB1188">
        <w:tc>
          <w:tcPr>
            <w:tcW w:w="3828" w:type="dxa"/>
            <w:tcBorders>
              <w:top w:val="single" w:sz="6" w:space="0" w:color="auto"/>
              <w:bottom w:val="single" w:sz="18" w:space="0" w:color="auto"/>
            </w:tcBorders>
            <w:shd w:val="clear" w:color="auto" w:fill="E6E6E6"/>
          </w:tcPr>
          <w:p w14:paraId="0425229F"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FADE18A"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6CB23250"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B411656"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C40C51" w:rsidRPr="00225845" w14:paraId="6B7FBDE2" w14:textId="77777777" w:rsidTr="00CB1188">
        <w:tc>
          <w:tcPr>
            <w:tcW w:w="3828" w:type="dxa"/>
            <w:tcBorders>
              <w:top w:val="single" w:sz="18" w:space="0" w:color="auto"/>
            </w:tcBorders>
            <w:shd w:val="clear" w:color="auto" w:fill="CCFFCC"/>
          </w:tcPr>
          <w:p w14:paraId="0B8EF9D9" w14:textId="17547BAD"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AUTHORIZED</w:t>
            </w:r>
          </w:p>
        </w:tc>
        <w:tc>
          <w:tcPr>
            <w:tcW w:w="850" w:type="dxa"/>
            <w:tcBorders>
              <w:top w:val="single" w:sz="18" w:space="0" w:color="auto"/>
            </w:tcBorders>
          </w:tcPr>
          <w:p w14:paraId="0713BBFF" w14:textId="77777777"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1B1FE807" w14:textId="2DE1F592"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18" w:space="0" w:color="auto"/>
              <w:bottom w:val="single" w:sz="18" w:space="0" w:color="auto"/>
              <w:right w:val="single" w:sz="12" w:space="0" w:color="auto"/>
            </w:tcBorders>
            <w:shd w:val="clear" w:color="auto" w:fill="auto"/>
          </w:tcPr>
          <w:p w14:paraId="32150579" w14:textId="77777777" w:rsidR="00C40C51" w:rsidRPr="00225845" w:rsidRDefault="00C40C51" w:rsidP="00CB1188">
            <w:pPr>
              <w:spacing w:after="0"/>
              <w:ind w:left="-108" w:right="-108"/>
              <w:jc w:val="center"/>
              <w:rPr>
                <w:rFonts w:asciiTheme="majorHAnsi" w:hAnsiTheme="majorHAnsi" w:cs="Tahoma"/>
                <w:b/>
                <w:sz w:val="16"/>
                <w:szCs w:val="16"/>
              </w:rPr>
            </w:pPr>
          </w:p>
        </w:tc>
      </w:tr>
    </w:tbl>
    <w:p w14:paraId="61EB6236" w14:textId="50D1A025" w:rsidR="00673366" w:rsidRPr="00225845" w:rsidRDefault="00D06449" w:rsidP="00324BD2">
      <w:pPr>
        <w:pStyle w:val="Heading2"/>
        <w:rPr>
          <w:rFonts w:asciiTheme="majorHAnsi" w:hAnsiTheme="majorHAnsi"/>
        </w:rPr>
      </w:pPr>
      <w:bookmarkStart w:id="8" w:name="_Toc510621226"/>
      <w:r w:rsidRPr="00225845">
        <w:rPr>
          <w:rFonts w:asciiTheme="majorHAnsi" w:hAnsiTheme="majorHAnsi"/>
        </w:rPr>
        <w:t>BN</w:t>
      </w:r>
      <w:bookmarkEnd w:id="8"/>
    </w:p>
    <w:p w14:paraId="1E239C18" w14:textId="131CB66F" w:rsidR="00673366" w:rsidRPr="00225845" w:rsidRDefault="006C2001" w:rsidP="00A17762">
      <w:pPr>
        <w:ind w:left="0"/>
        <w:rPr>
          <w:rFonts w:asciiTheme="majorHAnsi" w:hAnsiTheme="majorHAnsi"/>
        </w:rPr>
      </w:pPr>
      <w:r w:rsidRPr="00225845">
        <w:rPr>
          <w:rFonts w:asciiTheme="majorHAnsi" w:hAnsiTheme="majorHAnsi"/>
        </w:rPr>
        <w:t>Batch N</w:t>
      </w:r>
      <w:r w:rsidR="00D06449" w:rsidRPr="00225845">
        <w:rPr>
          <w:rFonts w:asciiTheme="majorHAnsi" w:hAnsiTheme="majorHAnsi"/>
        </w:rPr>
        <w:t xml:space="preserve">umber of the product. It is required that information provided in this field match with the value printed on the Datamatrix.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73366" w:rsidRPr="00225845" w14:paraId="25E201A1" w14:textId="77777777" w:rsidTr="00A047CA">
        <w:tc>
          <w:tcPr>
            <w:tcW w:w="3828" w:type="dxa"/>
            <w:tcBorders>
              <w:top w:val="single" w:sz="6" w:space="0" w:color="auto"/>
              <w:bottom w:val="single" w:sz="18" w:space="0" w:color="auto"/>
            </w:tcBorders>
            <w:shd w:val="clear" w:color="auto" w:fill="E6E6E6"/>
          </w:tcPr>
          <w:p w14:paraId="5727FC77" w14:textId="77777777" w:rsidR="00673366" w:rsidRPr="00225845" w:rsidRDefault="00673366" w:rsidP="00A047C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340D4077" w14:textId="77777777" w:rsidR="00673366" w:rsidRPr="00225845" w:rsidRDefault="00673366" w:rsidP="00A047C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7B6EE9E5" w14:textId="77777777" w:rsidR="00673366" w:rsidRPr="00225845" w:rsidRDefault="00673366" w:rsidP="00A047C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69100022" w14:textId="77777777" w:rsidR="00673366" w:rsidRPr="00225845" w:rsidRDefault="00673366" w:rsidP="00A047C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73366" w:rsidRPr="00225845" w14:paraId="2DFCFF19" w14:textId="77777777" w:rsidTr="00A047CA">
        <w:tc>
          <w:tcPr>
            <w:tcW w:w="3828" w:type="dxa"/>
            <w:tcBorders>
              <w:top w:val="single" w:sz="18" w:space="0" w:color="auto"/>
            </w:tcBorders>
            <w:shd w:val="clear" w:color="auto" w:fill="CCFFCC"/>
          </w:tcPr>
          <w:p w14:paraId="6A6538D4" w14:textId="46207220" w:rsidR="00673366" w:rsidRPr="00225845" w:rsidRDefault="003473E6" w:rsidP="00A047C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BN</w:t>
            </w:r>
          </w:p>
        </w:tc>
        <w:tc>
          <w:tcPr>
            <w:tcW w:w="850" w:type="dxa"/>
            <w:tcBorders>
              <w:top w:val="single" w:sz="18" w:space="0" w:color="auto"/>
            </w:tcBorders>
          </w:tcPr>
          <w:p w14:paraId="484217D3" w14:textId="1EAC8CD3" w:rsidR="00673366" w:rsidRPr="00225845" w:rsidRDefault="00CF44CD" w:rsidP="00A047C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2A98C854" w14:textId="65408A2D" w:rsidR="00673366" w:rsidRPr="00225845" w:rsidRDefault="00D06449" w:rsidP="00CF44C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20</w:t>
            </w:r>
            <w:r w:rsidR="00CF44CD" w:rsidRPr="00225845">
              <w:rPr>
                <w:rFonts w:asciiTheme="majorHAnsi" w:hAnsiTheme="majorHAnsi" w:cs="Tahoma"/>
                <w:b/>
                <w:sz w:val="16"/>
                <w:szCs w:val="16"/>
              </w:rPr>
              <w:t xml:space="preserve"> </w:t>
            </w:r>
          </w:p>
        </w:tc>
        <w:tc>
          <w:tcPr>
            <w:tcW w:w="2693" w:type="dxa"/>
            <w:tcBorders>
              <w:top w:val="single" w:sz="18" w:space="0" w:color="auto"/>
              <w:bottom w:val="single" w:sz="18" w:space="0" w:color="auto"/>
              <w:right w:val="single" w:sz="12" w:space="0" w:color="auto"/>
            </w:tcBorders>
            <w:shd w:val="clear" w:color="auto" w:fill="auto"/>
          </w:tcPr>
          <w:p w14:paraId="424A0DB7" w14:textId="7D8E2FA1" w:rsidR="00673366" w:rsidRPr="00225845" w:rsidRDefault="00673366" w:rsidP="00A047CA">
            <w:pPr>
              <w:spacing w:after="0"/>
              <w:ind w:left="-108" w:right="-108"/>
              <w:jc w:val="center"/>
              <w:rPr>
                <w:rFonts w:asciiTheme="majorHAnsi" w:hAnsiTheme="majorHAnsi" w:cs="Tahoma"/>
                <w:b/>
                <w:sz w:val="16"/>
                <w:szCs w:val="16"/>
              </w:rPr>
            </w:pPr>
          </w:p>
        </w:tc>
      </w:tr>
    </w:tbl>
    <w:p w14:paraId="3E952A96" w14:textId="0F3C5BAD" w:rsidR="00AF30CE" w:rsidRPr="00225845" w:rsidRDefault="00E33C58" w:rsidP="00E33C58">
      <w:pPr>
        <w:pStyle w:val="Heading2"/>
        <w:rPr>
          <w:rFonts w:asciiTheme="majorHAnsi" w:hAnsiTheme="majorHAnsi"/>
        </w:rPr>
      </w:pPr>
      <w:bookmarkStart w:id="9" w:name="_Toc510621227"/>
      <w:r w:rsidRPr="00225845">
        <w:rPr>
          <w:rFonts w:asciiTheme="majorHAnsi" w:hAnsiTheme="majorHAnsi"/>
        </w:rPr>
        <w:t>GETALL</w:t>
      </w:r>
      <w:bookmarkEnd w:id="9"/>
    </w:p>
    <w:p w14:paraId="7B8FA324" w14:textId="41841BA8" w:rsidR="00AF30CE" w:rsidRPr="00225845" w:rsidRDefault="006B5360" w:rsidP="00E33C58">
      <w:pPr>
        <w:ind w:left="0"/>
        <w:rPr>
          <w:rFonts w:asciiTheme="majorHAnsi" w:hAnsiTheme="majorHAnsi"/>
        </w:rPr>
      </w:pPr>
      <w:r w:rsidRPr="00225845">
        <w:rPr>
          <w:rFonts w:asciiTheme="majorHAnsi" w:hAnsiTheme="majorHAnsi"/>
        </w:rPr>
        <w:t xml:space="preserve">This fields </w:t>
      </w:r>
      <w:r w:rsidR="00E33C58" w:rsidRPr="00225845">
        <w:rPr>
          <w:rFonts w:asciiTheme="majorHAnsi" w:hAnsiTheme="majorHAnsi"/>
        </w:rPr>
        <w:t xml:space="preserve">filters entities to include all items in the result or only Active ones. In DrugList Service if GETALL equals false only Active Drug List retrieved. </w:t>
      </w:r>
      <w:r w:rsidR="00E45571" w:rsidRPr="00225845">
        <w:rPr>
          <w:rFonts w:asciiTheme="majorHAnsi" w:hAnsiTheme="majorHAnsi"/>
        </w:rPr>
        <w:t>If it is true result list includes Passive Drugs</w:t>
      </w:r>
      <w:r w:rsidR="00E33C58" w:rsidRPr="00225845">
        <w:rPr>
          <w:rFonts w:asciiTheme="majorHAnsi" w:hAnsiTheme="majorHAnsi"/>
        </w:rPr>
        <w:t>.</w:t>
      </w:r>
      <w:r w:rsidR="00E45571" w:rsidRPr="00225845">
        <w:rPr>
          <w:rFonts w:asciiTheme="majorHAnsi" w:hAnsiTheme="majorHAnsi"/>
        </w:rPr>
        <w:t xml:space="preserve"> In PackageQuery Service if GETALL equals false only Not Downloaded File List retrieved. If It is true result list includes Downloaded Files.</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AF30CE" w:rsidRPr="00225845" w14:paraId="56118EE6" w14:textId="77777777" w:rsidTr="00671505">
        <w:tc>
          <w:tcPr>
            <w:tcW w:w="3828" w:type="dxa"/>
            <w:tcBorders>
              <w:top w:val="single" w:sz="6" w:space="0" w:color="auto"/>
              <w:bottom w:val="single" w:sz="18" w:space="0" w:color="auto"/>
            </w:tcBorders>
            <w:shd w:val="clear" w:color="auto" w:fill="E6E6E6"/>
          </w:tcPr>
          <w:p w14:paraId="5072966F" w14:textId="77777777" w:rsidR="00AF30CE" w:rsidRPr="00225845" w:rsidRDefault="00AF30CE"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570211FD" w14:textId="77777777" w:rsidR="00AF30CE" w:rsidRPr="00225845" w:rsidRDefault="00AF30CE"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57905CF" w14:textId="77777777" w:rsidR="00AF30CE" w:rsidRPr="00225845" w:rsidRDefault="00AF30CE"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EE08316" w14:textId="77777777" w:rsidR="00AF30CE" w:rsidRPr="00225845" w:rsidRDefault="00AF30CE"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AF30CE" w:rsidRPr="00225845" w14:paraId="235EDC6C" w14:textId="77777777" w:rsidTr="00671505">
        <w:tc>
          <w:tcPr>
            <w:tcW w:w="3828" w:type="dxa"/>
            <w:tcBorders>
              <w:top w:val="single" w:sz="18" w:space="0" w:color="auto"/>
            </w:tcBorders>
            <w:shd w:val="clear" w:color="auto" w:fill="CCFFCC"/>
          </w:tcPr>
          <w:p w14:paraId="7AA3F853" w14:textId="1F4D1E88" w:rsidR="00AF30CE" w:rsidRPr="00225845" w:rsidRDefault="00E33C58"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GETALL</w:t>
            </w:r>
          </w:p>
        </w:tc>
        <w:tc>
          <w:tcPr>
            <w:tcW w:w="850" w:type="dxa"/>
            <w:tcBorders>
              <w:top w:val="single" w:sz="18" w:space="0" w:color="auto"/>
            </w:tcBorders>
          </w:tcPr>
          <w:p w14:paraId="7F7A8222" w14:textId="7C403D99" w:rsidR="00AF30CE" w:rsidRPr="00225845" w:rsidRDefault="006B5360"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B</w:t>
            </w:r>
          </w:p>
        </w:tc>
        <w:tc>
          <w:tcPr>
            <w:tcW w:w="1276" w:type="dxa"/>
            <w:tcBorders>
              <w:top w:val="single" w:sz="18" w:space="0" w:color="auto"/>
            </w:tcBorders>
          </w:tcPr>
          <w:p w14:paraId="19DF4778" w14:textId="6F6FA1F1" w:rsidR="00AF30CE" w:rsidRPr="00225845" w:rsidRDefault="006B5360"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2693" w:type="dxa"/>
            <w:tcBorders>
              <w:top w:val="single" w:sz="18" w:space="0" w:color="auto"/>
              <w:bottom w:val="single" w:sz="18" w:space="0" w:color="auto"/>
              <w:right w:val="single" w:sz="12" w:space="0" w:color="auto"/>
            </w:tcBorders>
            <w:shd w:val="clear" w:color="auto" w:fill="auto"/>
          </w:tcPr>
          <w:p w14:paraId="25C5767A" w14:textId="77777777" w:rsidR="00AF30CE" w:rsidRPr="00225845" w:rsidRDefault="00AF30CE" w:rsidP="00671505">
            <w:pPr>
              <w:spacing w:after="0"/>
              <w:ind w:left="-108" w:right="-108"/>
              <w:jc w:val="center"/>
              <w:rPr>
                <w:rFonts w:asciiTheme="majorHAnsi" w:hAnsiTheme="majorHAnsi" w:cs="Tahoma"/>
                <w:b/>
                <w:sz w:val="16"/>
                <w:szCs w:val="16"/>
              </w:rPr>
            </w:pPr>
          </w:p>
        </w:tc>
      </w:tr>
    </w:tbl>
    <w:p w14:paraId="118B9672" w14:textId="0B299C05" w:rsidR="0073418D" w:rsidRPr="00225845" w:rsidRDefault="0073418D" w:rsidP="0063553A">
      <w:pPr>
        <w:pStyle w:val="Heading2"/>
        <w:rPr>
          <w:rFonts w:asciiTheme="majorHAnsi" w:hAnsiTheme="majorHAnsi"/>
        </w:rPr>
      </w:pPr>
      <w:bookmarkStart w:id="10" w:name="_Toc510621228"/>
      <w:r w:rsidRPr="00225845">
        <w:rPr>
          <w:rFonts w:asciiTheme="majorHAnsi" w:hAnsiTheme="majorHAnsi"/>
        </w:rPr>
        <w:t>CITY</w:t>
      </w:r>
      <w:bookmarkEnd w:id="10"/>
    </w:p>
    <w:p w14:paraId="331741DF" w14:textId="44BCD628" w:rsidR="0073418D" w:rsidRPr="00225845" w:rsidRDefault="0073418D" w:rsidP="0073418D">
      <w:pPr>
        <w:ind w:left="0"/>
        <w:rPr>
          <w:rFonts w:asciiTheme="majorHAnsi" w:hAnsiTheme="majorHAnsi"/>
        </w:rPr>
      </w:pPr>
      <w:r w:rsidRPr="00225845">
        <w:rPr>
          <w:rFonts w:asciiTheme="majorHAnsi" w:hAnsiTheme="majorHAnsi"/>
        </w:rPr>
        <w:t xml:space="preserve">City refers to a record of following fields.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73418D" w:rsidRPr="00225845" w14:paraId="622C8359" w14:textId="77777777" w:rsidTr="00886500">
        <w:tc>
          <w:tcPr>
            <w:tcW w:w="3828" w:type="dxa"/>
            <w:tcBorders>
              <w:top w:val="single" w:sz="6" w:space="0" w:color="auto"/>
              <w:bottom w:val="single" w:sz="18" w:space="0" w:color="auto"/>
            </w:tcBorders>
            <w:shd w:val="clear" w:color="auto" w:fill="E6E6E6"/>
          </w:tcPr>
          <w:p w14:paraId="1E46D32B"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E1FD338"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45F6C078"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26428D1E"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73418D" w:rsidRPr="00225845" w14:paraId="3A697EF1" w14:textId="77777777" w:rsidTr="0073418D">
        <w:tc>
          <w:tcPr>
            <w:tcW w:w="3828" w:type="dxa"/>
            <w:tcBorders>
              <w:top w:val="single" w:sz="18" w:space="0" w:color="auto"/>
              <w:bottom w:val="single" w:sz="18" w:space="0" w:color="auto"/>
            </w:tcBorders>
            <w:shd w:val="clear" w:color="auto" w:fill="CCFFCC"/>
          </w:tcPr>
          <w:p w14:paraId="60B7EA29" w14:textId="619C367C" w:rsidR="0073418D" w:rsidRPr="00225845" w:rsidRDefault="0073418D" w:rsidP="0073418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CITYID</w:t>
            </w:r>
          </w:p>
        </w:tc>
        <w:tc>
          <w:tcPr>
            <w:tcW w:w="850" w:type="dxa"/>
            <w:tcBorders>
              <w:top w:val="single" w:sz="18" w:space="0" w:color="auto"/>
              <w:bottom w:val="single" w:sz="18" w:space="0" w:color="auto"/>
            </w:tcBorders>
          </w:tcPr>
          <w:p w14:paraId="0A9F1844" w14:textId="6F305B6F"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1472955D" w14:textId="2BEC895C"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18" w:space="0" w:color="auto"/>
              <w:bottom w:val="single" w:sz="18" w:space="0" w:color="auto"/>
              <w:right w:val="single" w:sz="12" w:space="0" w:color="auto"/>
            </w:tcBorders>
            <w:shd w:val="clear" w:color="auto" w:fill="auto"/>
          </w:tcPr>
          <w:p w14:paraId="0AD8CE28" w14:textId="77777777" w:rsidR="0073418D" w:rsidRPr="00225845" w:rsidRDefault="0073418D" w:rsidP="00886500">
            <w:pPr>
              <w:spacing w:after="0"/>
              <w:ind w:left="-108" w:right="-108"/>
              <w:jc w:val="center"/>
              <w:rPr>
                <w:rFonts w:asciiTheme="majorHAnsi" w:hAnsiTheme="majorHAnsi" w:cs="Tahoma"/>
                <w:b/>
                <w:sz w:val="16"/>
                <w:szCs w:val="16"/>
              </w:rPr>
            </w:pPr>
          </w:p>
        </w:tc>
      </w:tr>
      <w:tr w:rsidR="0073418D" w:rsidRPr="00225845" w14:paraId="5679DDCE" w14:textId="77777777" w:rsidTr="00886500">
        <w:tc>
          <w:tcPr>
            <w:tcW w:w="3828" w:type="dxa"/>
            <w:tcBorders>
              <w:top w:val="single" w:sz="18" w:space="0" w:color="auto"/>
            </w:tcBorders>
            <w:shd w:val="clear" w:color="auto" w:fill="CCFFCC"/>
          </w:tcPr>
          <w:p w14:paraId="0B865B7A" w14:textId="7813E2D3" w:rsidR="0073418D" w:rsidRPr="00225845" w:rsidRDefault="0073418D" w:rsidP="0073418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CITYNAME</w:t>
            </w:r>
          </w:p>
        </w:tc>
        <w:tc>
          <w:tcPr>
            <w:tcW w:w="850" w:type="dxa"/>
            <w:tcBorders>
              <w:top w:val="single" w:sz="18" w:space="0" w:color="auto"/>
            </w:tcBorders>
          </w:tcPr>
          <w:p w14:paraId="3C70210D" w14:textId="6FAAE0B4"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34B0BF5F" w14:textId="751063DF"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500</w:t>
            </w:r>
          </w:p>
        </w:tc>
        <w:tc>
          <w:tcPr>
            <w:tcW w:w="2693" w:type="dxa"/>
            <w:tcBorders>
              <w:top w:val="single" w:sz="18" w:space="0" w:color="auto"/>
              <w:bottom w:val="single" w:sz="18" w:space="0" w:color="auto"/>
              <w:right w:val="single" w:sz="12" w:space="0" w:color="auto"/>
            </w:tcBorders>
            <w:shd w:val="clear" w:color="auto" w:fill="auto"/>
          </w:tcPr>
          <w:p w14:paraId="7BAA7C92" w14:textId="77777777" w:rsidR="0073418D" w:rsidRPr="00225845" w:rsidRDefault="0073418D" w:rsidP="00886500">
            <w:pPr>
              <w:spacing w:after="0"/>
              <w:ind w:left="-108" w:right="-108"/>
              <w:jc w:val="center"/>
              <w:rPr>
                <w:rFonts w:asciiTheme="majorHAnsi" w:hAnsiTheme="majorHAnsi" w:cs="Tahoma"/>
                <w:b/>
                <w:sz w:val="16"/>
                <w:szCs w:val="16"/>
              </w:rPr>
            </w:pPr>
          </w:p>
        </w:tc>
      </w:tr>
    </w:tbl>
    <w:p w14:paraId="0871A1E9" w14:textId="797AC4FF" w:rsidR="0073418D" w:rsidRPr="00225845" w:rsidRDefault="0073418D" w:rsidP="0063553A">
      <w:pPr>
        <w:pStyle w:val="Heading2"/>
        <w:rPr>
          <w:rFonts w:asciiTheme="majorHAnsi" w:hAnsiTheme="majorHAnsi"/>
        </w:rPr>
      </w:pPr>
      <w:bookmarkStart w:id="11" w:name="_Toc510621229"/>
      <w:r w:rsidRPr="00225845">
        <w:rPr>
          <w:rFonts w:asciiTheme="majorHAnsi" w:hAnsiTheme="majorHAnsi"/>
        </w:rPr>
        <w:t>CITYID</w:t>
      </w:r>
      <w:bookmarkEnd w:id="11"/>
    </w:p>
    <w:p w14:paraId="0A5D2550" w14:textId="3DA27CF3" w:rsidR="0073418D" w:rsidRPr="00225845" w:rsidRDefault="0073418D" w:rsidP="0073418D">
      <w:pPr>
        <w:ind w:left="0"/>
        <w:rPr>
          <w:rFonts w:asciiTheme="majorHAnsi" w:hAnsiTheme="majorHAnsi"/>
        </w:rPr>
      </w:pPr>
      <w:r w:rsidRPr="00225845">
        <w:rPr>
          <w:rFonts w:asciiTheme="majorHAnsi" w:hAnsiTheme="majorHAnsi"/>
        </w:rPr>
        <w:t xml:space="preserve">Unique value of the City in the System.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73418D" w:rsidRPr="00225845" w14:paraId="19DE5FFC" w14:textId="77777777" w:rsidTr="00886500">
        <w:tc>
          <w:tcPr>
            <w:tcW w:w="3828" w:type="dxa"/>
            <w:tcBorders>
              <w:top w:val="single" w:sz="6" w:space="0" w:color="auto"/>
              <w:bottom w:val="single" w:sz="18" w:space="0" w:color="auto"/>
            </w:tcBorders>
            <w:shd w:val="clear" w:color="auto" w:fill="E6E6E6"/>
          </w:tcPr>
          <w:p w14:paraId="326D3459"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227DFC59"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564696C8"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6D135630"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73418D" w:rsidRPr="00225845" w14:paraId="24F54780" w14:textId="77777777" w:rsidTr="00886500">
        <w:tc>
          <w:tcPr>
            <w:tcW w:w="3828" w:type="dxa"/>
            <w:tcBorders>
              <w:top w:val="single" w:sz="18" w:space="0" w:color="auto"/>
              <w:bottom w:val="single" w:sz="18" w:space="0" w:color="auto"/>
            </w:tcBorders>
            <w:shd w:val="clear" w:color="auto" w:fill="CCFFCC"/>
          </w:tcPr>
          <w:p w14:paraId="0314F36F" w14:textId="77777777"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CITYID</w:t>
            </w:r>
          </w:p>
        </w:tc>
        <w:tc>
          <w:tcPr>
            <w:tcW w:w="850" w:type="dxa"/>
            <w:tcBorders>
              <w:top w:val="single" w:sz="18" w:space="0" w:color="auto"/>
              <w:bottom w:val="single" w:sz="18" w:space="0" w:color="auto"/>
            </w:tcBorders>
          </w:tcPr>
          <w:p w14:paraId="55CB953B" w14:textId="77777777"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7E28E335" w14:textId="77777777"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18" w:space="0" w:color="auto"/>
              <w:bottom w:val="single" w:sz="18" w:space="0" w:color="auto"/>
              <w:right w:val="single" w:sz="12" w:space="0" w:color="auto"/>
            </w:tcBorders>
            <w:shd w:val="clear" w:color="auto" w:fill="auto"/>
          </w:tcPr>
          <w:p w14:paraId="01A152E2" w14:textId="77777777" w:rsidR="0073418D" w:rsidRPr="00225845" w:rsidRDefault="0073418D" w:rsidP="00886500">
            <w:pPr>
              <w:spacing w:after="0"/>
              <w:ind w:left="-108" w:right="-108"/>
              <w:jc w:val="center"/>
              <w:rPr>
                <w:rFonts w:asciiTheme="majorHAnsi" w:hAnsiTheme="majorHAnsi" w:cs="Tahoma"/>
                <w:b/>
                <w:sz w:val="16"/>
                <w:szCs w:val="16"/>
              </w:rPr>
            </w:pPr>
          </w:p>
        </w:tc>
      </w:tr>
    </w:tbl>
    <w:p w14:paraId="177BFC32" w14:textId="062A0207" w:rsidR="0073418D" w:rsidRPr="00225845" w:rsidRDefault="0073418D" w:rsidP="0063553A">
      <w:pPr>
        <w:pStyle w:val="Heading2"/>
        <w:rPr>
          <w:rFonts w:asciiTheme="majorHAnsi" w:hAnsiTheme="majorHAnsi"/>
        </w:rPr>
      </w:pPr>
      <w:bookmarkStart w:id="12" w:name="_Toc510621230"/>
      <w:r w:rsidRPr="00225845">
        <w:rPr>
          <w:rFonts w:asciiTheme="majorHAnsi" w:hAnsiTheme="majorHAnsi"/>
        </w:rPr>
        <w:t>CITYLIST</w:t>
      </w:r>
      <w:bookmarkEnd w:id="12"/>
    </w:p>
    <w:p w14:paraId="0A86D6AB" w14:textId="1EF05EB5" w:rsidR="0073418D" w:rsidRPr="00225845" w:rsidRDefault="0073418D" w:rsidP="0073418D">
      <w:pPr>
        <w:ind w:left="0"/>
        <w:rPr>
          <w:rFonts w:asciiTheme="majorHAnsi" w:hAnsiTheme="majorHAnsi"/>
        </w:rPr>
      </w:pPr>
      <w:r w:rsidRPr="00225845">
        <w:rPr>
          <w:rFonts w:asciiTheme="majorHAnsi" w:hAnsiTheme="majorHAnsi"/>
        </w:rPr>
        <w:t xml:space="preserve">CITYLIST refers to the list of CITY object. This field holds the geographic information of the city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73418D" w:rsidRPr="00225845" w14:paraId="7C87AA79" w14:textId="77777777" w:rsidTr="00886500">
        <w:tc>
          <w:tcPr>
            <w:tcW w:w="3828" w:type="dxa"/>
            <w:tcBorders>
              <w:top w:val="single" w:sz="6" w:space="0" w:color="auto"/>
              <w:bottom w:val="single" w:sz="18" w:space="0" w:color="auto"/>
            </w:tcBorders>
            <w:shd w:val="clear" w:color="auto" w:fill="E6E6E6"/>
          </w:tcPr>
          <w:p w14:paraId="71E6230D"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24DBAE1F"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1AB3B39B"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7AFDFAB3"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73418D" w:rsidRPr="00225845" w14:paraId="518B1D8A" w14:textId="77777777" w:rsidTr="00886500">
        <w:tc>
          <w:tcPr>
            <w:tcW w:w="3828" w:type="dxa"/>
            <w:tcBorders>
              <w:top w:val="single" w:sz="18" w:space="0" w:color="auto"/>
            </w:tcBorders>
            <w:shd w:val="clear" w:color="auto" w:fill="CCFFCC"/>
          </w:tcPr>
          <w:p w14:paraId="7BA3D120" w14:textId="46206B11"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CITY[]</w:t>
            </w:r>
          </w:p>
        </w:tc>
        <w:tc>
          <w:tcPr>
            <w:tcW w:w="850" w:type="dxa"/>
            <w:tcBorders>
              <w:top w:val="single" w:sz="18" w:space="0" w:color="auto"/>
            </w:tcBorders>
          </w:tcPr>
          <w:p w14:paraId="569AAB7D" w14:textId="77777777"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06B1C5C9" w14:textId="77777777" w:rsidR="0073418D" w:rsidRPr="00225845" w:rsidRDefault="0073418D" w:rsidP="00886500">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6CFD6EA8" w14:textId="77777777" w:rsidR="0073418D" w:rsidRPr="00225845" w:rsidRDefault="0073418D" w:rsidP="00886500">
            <w:pPr>
              <w:spacing w:after="0"/>
              <w:ind w:left="-108" w:right="-108"/>
              <w:jc w:val="center"/>
              <w:rPr>
                <w:rFonts w:asciiTheme="majorHAnsi" w:hAnsiTheme="majorHAnsi" w:cs="Tahoma"/>
                <w:b/>
                <w:sz w:val="16"/>
                <w:szCs w:val="16"/>
              </w:rPr>
            </w:pPr>
          </w:p>
        </w:tc>
      </w:tr>
    </w:tbl>
    <w:p w14:paraId="7A87F4DA" w14:textId="0549F3A5" w:rsidR="00925250" w:rsidRPr="00225845" w:rsidRDefault="00925250" w:rsidP="005C3B21">
      <w:pPr>
        <w:pStyle w:val="Heading2"/>
        <w:numPr>
          <w:ilvl w:val="1"/>
          <w:numId w:val="12"/>
        </w:numPr>
        <w:rPr>
          <w:rFonts w:asciiTheme="majorHAnsi" w:hAnsiTheme="majorHAnsi"/>
        </w:rPr>
      </w:pPr>
      <w:bookmarkStart w:id="13" w:name="_Toc510621231"/>
      <w:r w:rsidRPr="00225845">
        <w:rPr>
          <w:rFonts w:asciiTheme="majorHAnsi" w:hAnsiTheme="majorHAnsi"/>
        </w:rPr>
        <w:lastRenderedPageBreak/>
        <w:t>CITYNAME</w:t>
      </w:r>
      <w:bookmarkEnd w:id="13"/>
    </w:p>
    <w:p w14:paraId="4CC95072" w14:textId="71DACB8A" w:rsidR="00925250" w:rsidRPr="00225845" w:rsidRDefault="00925250" w:rsidP="00925250">
      <w:pPr>
        <w:ind w:left="0"/>
        <w:rPr>
          <w:rFonts w:asciiTheme="majorHAnsi" w:hAnsiTheme="majorHAnsi"/>
        </w:rPr>
      </w:pPr>
      <w:r w:rsidRPr="00225845">
        <w:rPr>
          <w:rFonts w:asciiTheme="majorHAnsi" w:hAnsiTheme="majorHAnsi"/>
        </w:rPr>
        <w:t xml:space="preserve">City Name value.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925250" w:rsidRPr="00225845" w14:paraId="2395F593" w14:textId="77777777" w:rsidTr="00CB1188">
        <w:tc>
          <w:tcPr>
            <w:tcW w:w="3828" w:type="dxa"/>
            <w:tcBorders>
              <w:top w:val="single" w:sz="6" w:space="0" w:color="auto"/>
              <w:bottom w:val="single" w:sz="18" w:space="0" w:color="auto"/>
            </w:tcBorders>
            <w:shd w:val="clear" w:color="auto" w:fill="E6E6E6"/>
          </w:tcPr>
          <w:p w14:paraId="62200BFD" w14:textId="77777777" w:rsidR="00925250" w:rsidRPr="00225845" w:rsidRDefault="00925250"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0278DC4E" w14:textId="77777777" w:rsidR="00925250" w:rsidRPr="00225845" w:rsidRDefault="00925250"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71A84552" w14:textId="77777777" w:rsidR="00925250" w:rsidRPr="00225845" w:rsidRDefault="00925250"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F784257" w14:textId="77777777" w:rsidR="00925250" w:rsidRPr="00225845" w:rsidRDefault="00925250"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925250" w:rsidRPr="00225845" w14:paraId="63D5D76A" w14:textId="77777777" w:rsidTr="00CB1188">
        <w:tc>
          <w:tcPr>
            <w:tcW w:w="3828" w:type="dxa"/>
            <w:tcBorders>
              <w:top w:val="single" w:sz="18" w:space="0" w:color="auto"/>
            </w:tcBorders>
            <w:shd w:val="clear" w:color="auto" w:fill="CCFFCC"/>
          </w:tcPr>
          <w:p w14:paraId="4AFAC671" w14:textId="205445A9" w:rsidR="00925250" w:rsidRPr="00225845" w:rsidRDefault="00925250"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CITYNAME</w:t>
            </w:r>
          </w:p>
        </w:tc>
        <w:tc>
          <w:tcPr>
            <w:tcW w:w="850" w:type="dxa"/>
            <w:tcBorders>
              <w:top w:val="single" w:sz="18" w:space="0" w:color="auto"/>
            </w:tcBorders>
          </w:tcPr>
          <w:p w14:paraId="119BC62E" w14:textId="77777777" w:rsidR="00925250" w:rsidRPr="00225845" w:rsidRDefault="00925250"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200E801F" w14:textId="77777777" w:rsidR="00925250" w:rsidRPr="00225845" w:rsidRDefault="00925250"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w:t>
            </w:r>
          </w:p>
        </w:tc>
        <w:tc>
          <w:tcPr>
            <w:tcW w:w="2693" w:type="dxa"/>
            <w:tcBorders>
              <w:top w:val="single" w:sz="18" w:space="0" w:color="auto"/>
              <w:bottom w:val="single" w:sz="18" w:space="0" w:color="auto"/>
              <w:right w:val="single" w:sz="12" w:space="0" w:color="auto"/>
            </w:tcBorders>
            <w:shd w:val="clear" w:color="auto" w:fill="auto"/>
          </w:tcPr>
          <w:p w14:paraId="6755DB95" w14:textId="77777777" w:rsidR="00925250" w:rsidRPr="00225845" w:rsidRDefault="00925250" w:rsidP="00CB1188">
            <w:pPr>
              <w:spacing w:after="0"/>
              <w:ind w:left="-108" w:right="-108"/>
              <w:jc w:val="center"/>
              <w:rPr>
                <w:rFonts w:asciiTheme="majorHAnsi" w:hAnsiTheme="majorHAnsi" w:cs="Tahoma"/>
                <w:b/>
                <w:sz w:val="16"/>
                <w:szCs w:val="16"/>
              </w:rPr>
            </w:pPr>
          </w:p>
        </w:tc>
      </w:tr>
    </w:tbl>
    <w:p w14:paraId="566C1A08" w14:textId="463EA5C0" w:rsidR="0062603B" w:rsidRPr="00225845" w:rsidRDefault="0062603B" w:rsidP="005C3B21">
      <w:pPr>
        <w:pStyle w:val="Heading2"/>
        <w:numPr>
          <w:ilvl w:val="1"/>
          <w:numId w:val="12"/>
        </w:numPr>
        <w:rPr>
          <w:rFonts w:asciiTheme="majorHAnsi" w:hAnsiTheme="majorHAnsi"/>
        </w:rPr>
      </w:pPr>
      <w:bookmarkStart w:id="14" w:name="_Toc510621232"/>
      <w:r w:rsidRPr="00225845">
        <w:rPr>
          <w:rFonts w:asciiTheme="majorHAnsi" w:hAnsiTheme="majorHAnsi"/>
        </w:rPr>
        <w:t>COUNTRY</w:t>
      </w:r>
      <w:bookmarkEnd w:id="14"/>
    </w:p>
    <w:p w14:paraId="0C2F7BAD" w14:textId="27A12FDA" w:rsidR="0062603B" w:rsidRPr="00225845" w:rsidRDefault="0062603B" w:rsidP="0062603B">
      <w:pPr>
        <w:ind w:left="0"/>
        <w:rPr>
          <w:rFonts w:asciiTheme="majorHAnsi" w:hAnsiTheme="majorHAnsi"/>
        </w:rPr>
      </w:pPr>
      <w:r w:rsidRPr="00225845">
        <w:rPr>
          <w:rFonts w:asciiTheme="majorHAnsi" w:hAnsiTheme="majorHAnsi"/>
        </w:rPr>
        <w:t xml:space="preserve">Country refers to a record of following fields.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2603B" w:rsidRPr="00225845" w14:paraId="12D9D8AB" w14:textId="77777777" w:rsidTr="0051623E">
        <w:tc>
          <w:tcPr>
            <w:tcW w:w="3828" w:type="dxa"/>
            <w:tcBorders>
              <w:top w:val="single" w:sz="6" w:space="0" w:color="auto"/>
              <w:bottom w:val="single" w:sz="18" w:space="0" w:color="auto"/>
            </w:tcBorders>
            <w:shd w:val="clear" w:color="auto" w:fill="E6E6E6"/>
          </w:tcPr>
          <w:p w14:paraId="14A85C5D"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9EC1E53"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12541505"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3EB72381"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2603B" w:rsidRPr="00225845" w14:paraId="74A212BD" w14:textId="77777777" w:rsidTr="0051623E">
        <w:tc>
          <w:tcPr>
            <w:tcW w:w="3828" w:type="dxa"/>
            <w:tcBorders>
              <w:top w:val="single" w:sz="18" w:space="0" w:color="auto"/>
              <w:bottom w:val="single" w:sz="18" w:space="0" w:color="auto"/>
            </w:tcBorders>
            <w:shd w:val="clear" w:color="auto" w:fill="CCFFCC"/>
          </w:tcPr>
          <w:p w14:paraId="4A59D291" w14:textId="4997B68C" w:rsidR="0062603B" w:rsidRPr="00225845" w:rsidRDefault="0062603B"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COUNTRYCODE</w:t>
            </w:r>
          </w:p>
        </w:tc>
        <w:tc>
          <w:tcPr>
            <w:tcW w:w="850" w:type="dxa"/>
            <w:tcBorders>
              <w:top w:val="single" w:sz="18" w:space="0" w:color="auto"/>
              <w:bottom w:val="single" w:sz="18" w:space="0" w:color="auto"/>
            </w:tcBorders>
          </w:tcPr>
          <w:p w14:paraId="72EFD239" w14:textId="77777777" w:rsidR="0062603B" w:rsidRPr="00225845" w:rsidRDefault="0062603B"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7560D4D5" w14:textId="013C8725" w:rsidR="0062603B" w:rsidRPr="00225845" w:rsidRDefault="0062603B"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3</w:t>
            </w:r>
          </w:p>
        </w:tc>
        <w:tc>
          <w:tcPr>
            <w:tcW w:w="2693" w:type="dxa"/>
            <w:tcBorders>
              <w:top w:val="single" w:sz="18" w:space="0" w:color="auto"/>
              <w:bottom w:val="single" w:sz="18" w:space="0" w:color="auto"/>
              <w:right w:val="single" w:sz="12" w:space="0" w:color="auto"/>
            </w:tcBorders>
            <w:shd w:val="clear" w:color="auto" w:fill="auto"/>
          </w:tcPr>
          <w:p w14:paraId="1ED1E099" w14:textId="77777777" w:rsidR="0062603B" w:rsidRPr="00225845" w:rsidRDefault="0062603B" w:rsidP="0051623E">
            <w:pPr>
              <w:spacing w:after="0"/>
              <w:ind w:left="-108" w:right="-108"/>
              <w:jc w:val="center"/>
              <w:rPr>
                <w:rFonts w:asciiTheme="majorHAnsi" w:hAnsiTheme="majorHAnsi" w:cs="Tahoma"/>
                <w:b/>
                <w:sz w:val="16"/>
                <w:szCs w:val="16"/>
              </w:rPr>
            </w:pPr>
          </w:p>
        </w:tc>
      </w:tr>
      <w:tr w:rsidR="0062603B" w:rsidRPr="00225845" w14:paraId="684E79B4" w14:textId="77777777" w:rsidTr="0051623E">
        <w:tc>
          <w:tcPr>
            <w:tcW w:w="3828" w:type="dxa"/>
            <w:tcBorders>
              <w:top w:val="single" w:sz="18" w:space="0" w:color="auto"/>
              <w:bottom w:val="single" w:sz="18" w:space="0" w:color="auto"/>
            </w:tcBorders>
            <w:shd w:val="clear" w:color="auto" w:fill="CCFFCC"/>
          </w:tcPr>
          <w:p w14:paraId="54D2BC80" w14:textId="5A00C49B" w:rsidR="0062603B" w:rsidRPr="00225845" w:rsidRDefault="0062603B" w:rsidP="0062603B">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COUNTRYNAME</w:t>
            </w:r>
          </w:p>
        </w:tc>
        <w:tc>
          <w:tcPr>
            <w:tcW w:w="850" w:type="dxa"/>
            <w:tcBorders>
              <w:top w:val="single" w:sz="18" w:space="0" w:color="auto"/>
              <w:bottom w:val="single" w:sz="18" w:space="0" w:color="auto"/>
            </w:tcBorders>
          </w:tcPr>
          <w:p w14:paraId="3396547D" w14:textId="6A8354E2" w:rsidR="0062603B" w:rsidRPr="00225845" w:rsidRDefault="0062603B" w:rsidP="0062603B">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18" w:space="0" w:color="auto"/>
            </w:tcBorders>
          </w:tcPr>
          <w:p w14:paraId="29341F05" w14:textId="2F20A336" w:rsidR="0062603B" w:rsidRPr="00225845" w:rsidRDefault="0062603B" w:rsidP="0062603B">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w:t>
            </w:r>
          </w:p>
        </w:tc>
        <w:tc>
          <w:tcPr>
            <w:tcW w:w="2693" w:type="dxa"/>
            <w:tcBorders>
              <w:top w:val="single" w:sz="18" w:space="0" w:color="auto"/>
              <w:bottom w:val="single" w:sz="18" w:space="0" w:color="auto"/>
              <w:right w:val="single" w:sz="12" w:space="0" w:color="auto"/>
            </w:tcBorders>
            <w:shd w:val="clear" w:color="auto" w:fill="auto"/>
          </w:tcPr>
          <w:p w14:paraId="4F96D3F7" w14:textId="77777777" w:rsidR="0062603B" w:rsidRPr="00225845" w:rsidRDefault="0062603B" w:rsidP="0062603B">
            <w:pPr>
              <w:spacing w:after="0"/>
              <w:ind w:left="-108" w:right="-108"/>
              <w:jc w:val="center"/>
              <w:rPr>
                <w:rFonts w:asciiTheme="majorHAnsi" w:hAnsiTheme="majorHAnsi" w:cs="Tahoma"/>
                <w:b/>
                <w:sz w:val="16"/>
                <w:szCs w:val="16"/>
              </w:rPr>
            </w:pPr>
          </w:p>
        </w:tc>
      </w:tr>
    </w:tbl>
    <w:p w14:paraId="5B4FB758" w14:textId="77777777" w:rsidR="0062603B" w:rsidRPr="00225845" w:rsidRDefault="0062603B" w:rsidP="0062603B">
      <w:pPr>
        <w:rPr>
          <w:rFonts w:asciiTheme="majorHAnsi" w:hAnsiTheme="majorHAnsi"/>
        </w:rPr>
      </w:pPr>
    </w:p>
    <w:p w14:paraId="1BB20309" w14:textId="77777777" w:rsidR="0002454C" w:rsidRPr="00225845" w:rsidRDefault="0002454C" w:rsidP="0002454C">
      <w:pPr>
        <w:pStyle w:val="Heading2"/>
        <w:numPr>
          <w:ilvl w:val="1"/>
          <w:numId w:val="12"/>
        </w:numPr>
        <w:rPr>
          <w:rFonts w:asciiTheme="majorHAnsi" w:hAnsiTheme="majorHAnsi"/>
        </w:rPr>
      </w:pPr>
      <w:bookmarkStart w:id="15" w:name="_Toc510621233"/>
      <w:r w:rsidRPr="00225845">
        <w:rPr>
          <w:rFonts w:asciiTheme="majorHAnsi" w:hAnsiTheme="majorHAnsi"/>
        </w:rPr>
        <w:t>COUNTRYCODE</w:t>
      </w:r>
      <w:bookmarkEnd w:id="15"/>
    </w:p>
    <w:p w14:paraId="172B38CE" w14:textId="77777777" w:rsidR="0002454C" w:rsidRPr="00225845" w:rsidRDefault="0002454C" w:rsidP="0002454C">
      <w:pPr>
        <w:ind w:left="0"/>
        <w:rPr>
          <w:rFonts w:asciiTheme="majorHAnsi" w:hAnsiTheme="majorHAnsi"/>
        </w:rPr>
      </w:pPr>
      <w:r w:rsidRPr="00225845">
        <w:rPr>
          <w:rFonts w:asciiTheme="majorHAnsi" w:hAnsiTheme="majorHAnsi"/>
        </w:rPr>
        <w:t xml:space="preserve">Contains Country Code of the exported product(s).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02454C" w:rsidRPr="00225845" w14:paraId="1E2A9553" w14:textId="77777777" w:rsidTr="00671505">
        <w:tc>
          <w:tcPr>
            <w:tcW w:w="3828" w:type="dxa"/>
            <w:tcBorders>
              <w:top w:val="single" w:sz="6" w:space="0" w:color="auto"/>
              <w:bottom w:val="single" w:sz="18" w:space="0" w:color="auto"/>
            </w:tcBorders>
            <w:shd w:val="clear" w:color="auto" w:fill="E6E6E6"/>
          </w:tcPr>
          <w:p w14:paraId="702EE3B7" w14:textId="77777777" w:rsidR="0002454C" w:rsidRPr="00225845" w:rsidRDefault="0002454C"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51E2DC1D" w14:textId="77777777" w:rsidR="0002454C" w:rsidRPr="00225845" w:rsidRDefault="0002454C"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7232F76" w14:textId="77777777" w:rsidR="0002454C" w:rsidRPr="00225845" w:rsidRDefault="0002454C"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6BE07D0F" w14:textId="77777777" w:rsidR="0002454C" w:rsidRPr="00225845" w:rsidRDefault="0002454C"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02454C" w:rsidRPr="00225845" w14:paraId="36CB04FD" w14:textId="77777777" w:rsidTr="00671505">
        <w:tc>
          <w:tcPr>
            <w:tcW w:w="3828" w:type="dxa"/>
            <w:tcBorders>
              <w:top w:val="single" w:sz="18" w:space="0" w:color="auto"/>
            </w:tcBorders>
            <w:shd w:val="clear" w:color="auto" w:fill="CCFFCC"/>
          </w:tcPr>
          <w:p w14:paraId="62AF41C7" w14:textId="77777777" w:rsidR="0002454C" w:rsidRPr="00225845" w:rsidRDefault="0002454C"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COUNTRYCODE</w:t>
            </w:r>
          </w:p>
        </w:tc>
        <w:tc>
          <w:tcPr>
            <w:tcW w:w="850" w:type="dxa"/>
            <w:tcBorders>
              <w:top w:val="single" w:sz="18" w:space="0" w:color="auto"/>
            </w:tcBorders>
          </w:tcPr>
          <w:p w14:paraId="787B6B12" w14:textId="77777777" w:rsidR="0002454C" w:rsidRPr="00225845" w:rsidRDefault="0002454C"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31C79471" w14:textId="77777777" w:rsidR="0002454C" w:rsidRPr="00225845" w:rsidRDefault="0002454C"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18" w:space="0" w:color="auto"/>
              <w:bottom w:val="single" w:sz="18" w:space="0" w:color="auto"/>
              <w:right w:val="single" w:sz="12" w:space="0" w:color="auto"/>
            </w:tcBorders>
            <w:shd w:val="clear" w:color="auto" w:fill="auto"/>
          </w:tcPr>
          <w:p w14:paraId="5096731D" w14:textId="77777777" w:rsidR="0002454C" w:rsidRPr="00225845" w:rsidRDefault="0002454C"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bl>
    <w:p w14:paraId="1C398F26" w14:textId="18E58192" w:rsidR="0062603B" w:rsidRPr="00225845" w:rsidRDefault="0062603B" w:rsidP="005C3B21">
      <w:pPr>
        <w:pStyle w:val="Heading2"/>
        <w:numPr>
          <w:ilvl w:val="1"/>
          <w:numId w:val="12"/>
        </w:numPr>
        <w:rPr>
          <w:rFonts w:asciiTheme="majorHAnsi" w:hAnsiTheme="majorHAnsi"/>
        </w:rPr>
      </w:pPr>
      <w:bookmarkStart w:id="16" w:name="_Toc510621234"/>
      <w:r w:rsidRPr="00225845">
        <w:rPr>
          <w:rFonts w:asciiTheme="majorHAnsi" w:hAnsiTheme="majorHAnsi"/>
        </w:rPr>
        <w:t>COUNTRYLIST</w:t>
      </w:r>
      <w:bookmarkEnd w:id="16"/>
    </w:p>
    <w:p w14:paraId="67357906" w14:textId="1791080B" w:rsidR="0062603B" w:rsidRPr="00225845" w:rsidRDefault="0062603B" w:rsidP="0062603B">
      <w:pPr>
        <w:ind w:left="0"/>
        <w:rPr>
          <w:rFonts w:asciiTheme="majorHAnsi" w:hAnsiTheme="majorHAnsi"/>
        </w:rPr>
      </w:pPr>
      <w:r w:rsidRPr="00225845">
        <w:rPr>
          <w:rFonts w:asciiTheme="majorHAnsi" w:hAnsiTheme="majorHAnsi"/>
        </w:rPr>
        <w:t xml:space="preserve">COUNTRYLIST refers to the list of COUNTRY object.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2603B" w:rsidRPr="00225845" w14:paraId="7613C5C6" w14:textId="77777777" w:rsidTr="0051623E">
        <w:tc>
          <w:tcPr>
            <w:tcW w:w="3828" w:type="dxa"/>
            <w:tcBorders>
              <w:top w:val="single" w:sz="6" w:space="0" w:color="auto"/>
              <w:bottom w:val="single" w:sz="18" w:space="0" w:color="auto"/>
            </w:tcBorders>
            <w:shd w:val="clear" w:color="auto" w:fill="E6E6E6"/>
          </w:tcPr>
          <w:p w14:paraId="0970BB51"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44CEC7A0"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4BCD1D9D"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6F5FDBC"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2603B" w:rsidRPr="00225845" w14:paraId="1696D25A" w14:textId="77777777" w:rsidTr="0051623E">
        <w:tc>
          <w:tcPr>
            <w:tcW w:w="3828" w:type="dxa"/>
            <w:tcBorders>
              <w:top w:val="single" w:sz="18" w:space="0" w:color="auto"/>
            </w:tcBorders>
            <w:shd w:val="clear" w:color="auto" w:fill="CCFFCC"/>
          </w:tcPr>
          <w:p w14:paraId="6F972AC6" w14:textId="2299763B" w:rsidR="0062603B" w:rsidRPr="00225845" w:rsidRDefault="0062603B"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COUNTRY[]</w:t>
            </w:r>
          </w:p>
        </w:tc>
        <w:tc>
          <w:tcPr>
            <w:tcW w:w="850" w:type="dxa"/>
            <w:tcBorders>
              <w:top w:val="single" w:sz="18" w:space="0" w:color="auto"/>
            </w:tcBorders>
          </w:tcPr>
          <w:p w14:paraId="1550D2DC" w14:textId="77777777" w:rsidR="0062603B" w:rsidRPr="00225845" w:rsidRDefault="0062603B"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58B60F2C" w14:textId="77777777" w:rsidR="0062603B" w:rsidRPr="00225845" w:rsidRDefault="0062603B" w:rsidP="0051623E">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5B70EF3D" w14:textId="77777777" w:rsidR="0062603B" w:rsidRPr="00225845" w:rsidRDefault="0062603B" w:rsidP="0051623E">
            <w:pPr>
              <w:spacing w:after="0"/>
              <w:ind w:left="-108" w:right="-108"/>
              <w:jc w:val="center"/>
              <w:rPr>
                <w:rFonts w:asciiTheme="majorHAnsi" w:hAnsiTheme="majorHAnsi" w:cs="Tahoma"/>
                <w:b/>
                <w:sz w:val="16"/>
                <w:szCs w:val="16"/>
              </w:rPr>
            </w:pPr>
          </w:p>
        </w:tc>
      </w:tr>
    </w:tbl>
    <w:p w14:paraId="2CC6F298" w14:textId="6052AEF5" w:rsidR="0062603B" w:rsidRPr="00225845" w:rsidRDefault="0062603B" w:rsidP="005C3B21">
      <w:pPr>
        <w:pStyle w:val="Heading2"/>
        <w:numPr>
          <w:ilvl w:val="1"/>
          <w:numId w:val="12"/>
        </w:numPr>
        <w:rPr>
          <w:rFonts w:asciiTheme="majorHAnsi" w:hAnsiTheme="majorHAnsi"/>
        </w:rPr>
      </w:pPr>
      <w:bookmarkStart w:id="17" w:name="_Toc510621235"/>
      <w:r w:rsidRPr="00225845">
        <w:rPr>
          <w:rFonts w:asciiTheme="majorHAnsi" w:hAnsiTheme="majorHAnsi"/>
        </w:rPr>
        <w:t>COUNTRYNAME</w:t>
      </w:r>
      <w:bookmarkEnd w:id="17"/>
    </w:p>
    <w:p w14:paraId="67558A9B" w14:textId="7E937F6A" w:rsidR="0062603B" w:rsidRPr="00225845" w:rsidRDefault="0062603B" w:rsidP="0062603B">
      <w:pPr>
        <w:ind w:left="0"/>
        <w:rPr>
          <w:rFonts w:asciiTheme="majorHAnsi" w:hAnsiTheme="majorHAnsi"/>
        </w:rPr>
      </w:pPr>
      <w:r w:rsidRPr="00225845">
        <w:rPr>
          <w:rFonts w:asciiTheme="majorHAnsi" w:hAnsiTheme="majorHAnsi"/>
        </w:rPr>
        <w:t xml:space="preserve">Country Name value.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2603B" w:rsidRPr="00225845" w14:paraId="7A792486" w14:textId="77777777" w:rsidTr="0051623E">
        <w:tc>
          <w:tcPr>
            <w:tcW w:w="3828" w:type="dxa"/>
            <w:tcBorders>
              <w:top w:val="single" w:sz="6" w:space="0" w:color="auto"/>
              <w:bottom w:val="single" w:sz="18" w:space="0" w:color="auto"/>
            </w:tcBorders>
            <w:shd w:val="clear" w:color="auto" w:fill="E6E6E6"/>
          </w:tcPr>
          <w:p w14:paraId="57B350E5"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533534F"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6D0FC9AD"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1B8D2BC" w14:textId="77777777" w:rsidR="0062603B" w:rsidRPr="00225845" w:rsidRDefault="0062603B"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2603B" w:rsidRPr="00225845" w14:paraId="3A82089E" w14:textId="77777777" w:rsidTr="0051623E">
        <w:tc>
          <w:tcPr>
            <w:tcW w:w="3828" w:type="dxa"/>
            <w:tcBorders>
              <w:top w:val="single" w:sz="18" w:space="0" w:color="auto"/>
            </w:tcBorders>
            <w:shd w:val="clear" w:color="auto" w:fill="CCFFCC"/>
          </w:tcPr>
          <w:p w14:paraId="67CA71C4" w14:textId="77777777" w:rsidR="0062603B" w:rsidRPr="00225845" w:rsidRDefault="0062603B"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COUNTRYNAME</w:t>
            </w:r>
          </w:p>
        </w:tc>
        <w:tc>
          <w:tcPr>
            <w:tcW w:w="850" w:type="dxa"/>
            <w:tcBorders>
              <w:top w:val="single" w:sz="18" w:space="0" w:color="auto"/>
            </w:tcBorders>
          </w:tcPr>
          <w:p w14:paraId="5C7B6C08" w14:textId="77777777" w:rsidR="0062603B" w:rsidRPr="00225845" w:rsidRDefault="0062603B"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05EC441B" w14:textId="13F32D23" w:rsidR="0062603B" w:rsidRPr="00225845" w:rsidRDefault="0062603B" w:rsidP="0062603B">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w:t>
            </w:r>
          </w:p>
        </w:tc>
        <w:tc>
          <w:tcPr>
            <w:tcW w:w="2693" w:type="dxa"/>
            <w:tcBorders>
              <w:top w:val="single" w:sz="18" w:space="0" w:color="auto"/>
              <w:bottom w:val="single" w:sz="18" w:space="0" w:color="auto"/>
              <w:right w:val="single" w:sz="12" w:space="0" w:color="auto"/>
            </w:tcBorders>
            <w:shd w:val="clear" w:color="auto" w:fill="auto"/>
          </w:tcPr>
          <w:p w14:paraId="53FD6113" w14:textId="77777777" w:rsidR="0062603B" w:rsidRPr="00225845" w:rsidRDefault="0062603B" w:rsidP="0051623E">
            <w:pPr>
              <w:spacing w:after="0"/>
              <w:ind w:left="-108" w:right="-108"/>
              <w:jc w:val="center"/>
              <w:rPr>
                <w:rFonts w:asciiTheme="majorHAnsi" w:hAnsiTheme="majorHAnsi" w:cs="Tahoma"/>
                <w:b/>
                <w:sz w:val="16"/>
                <w:szCs w:val="16"/>
              </w:rPr>
            </w:pPr>
          </w:p>
        </w:tc>
      </w:tr>
    </w:tbl>
    <w:p w14:paraId="24384033" w14:textId="6B8550EA" w:rsidR="003C6D56" w:rsidRPr="00225845" w:rsidRDefault="003C6D56" w:rsidP="005C3B21">
      <w:pPr>
        <w:pStyle w:val="Heading2"/>
        <w:numPr>
          <w:ilvl w:val="1"/>
          <w:numId w:val="12"/>
        </w:numPr>
        <w:rPr>
          <w:rFonts w:asciiTheme="majorHAnsi" w:hAnsiTheme="majorHAnsi"/>
        </w:rPr>
      </w:pPr>
      <w:bookmarkStart w:id="18" w:name="_Toc510621236"/>
      <w:r w:rsidRPr="00225845">
        <w:rPr>
          <w:rFonts w:asciiTheme="majorHAnsi" w:hAnsiTheme="majorHAnsi"/>
        </w:rPr>
        <w:t>DESCRIPTION</w:t>
      </w:r>
      <w:bookmarkEnd w:id="18"/>
    </w:p>
    <w:p w14:paraId="1D039888" w14:textId="41335B26" w:rsidR="003C6D56" w:rsidRPr="00225845" w:rsidRDefault="003C6D56" w:rsidP="003C6D56">
      <w:pPr>
        <w:ind w:left="0"/>
        <w:rPr>
          <w:rFonts w:asciiTheme="majorHAnsi" w:hAnsiTheme="majorHAnsi"/>
        </w:rPr>
      </w:pPr>
      <w:r w:rsidRPr="00225845">
        <w:rPr>
          <w:rFonts w:asciiTheme="majorHAnsi" w:hAnsiTheme="majorHAnsi"/>
        </w:rPr>
        <w:t xml:space="preserve">Description of the returned DTTS value.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3C6D56" w:rsidRPr="00225845" w14:paraId="69CA3E46" w14:textId="77777777" w:rsidTr="0051623E">
        <w:tc>
          <w:tcPr>
            <w:tcW w:w="3828" w:type="dxa"/>
            <w:tcBorders>
              <w:top w:val="single" w:sz="6" w:space="0" w:color="auto"/>
              <w:bottom w:val="single" w:sz="18" w:space="0" w:color="auto"/>
            </w:tcBorders>
            <w:shd w:val="clear" w:color="auto" w:fill="E6E6E6"/>
          </w:tcPr>
          <w:p w14:paraId="2DFF4F22" w14:textId="77777777" w:rsidR="003C6D56" w:rsidRPr="00225845" w:rsidRDefault="003C6D56"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368B87E5" w14:textId="77777777" w:rsidR="003C6D56" w:rsidRPr="00225845" w:rsidRDefault="003C6D56"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21E92D0B" w14:textId="77777777" w:rsidR="003C6D56" w:rsidRPr="00225845" w:rsidRDefault="003C6D56"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971B21A" w14:textId="77777777" w:rsidR="003C6D56" w:rsidRPr="00225845" w:rsidRDefault="003C6D56"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3C6D56" w:rsidRPr="00225845" w14:paraId="3665054A" w14:textId="77777777" w:rsidTr="0051623E">
        <w:tc>
          <w:tcPr>
            <w:tcW w:w="3828" w:type="dxa"/>
            <w:tcBorders>
              <w:top w:val="single" w:sz="18" w:space="0" w:color="auto"/>
            </w:tcBorders>
            <w:shd w:val="clear" w:color="auto" w:fill="CCFFCC"/>
          </w:tcPr>
          <w:p w14:paraId="0EC3F16E" w14:textId="6226AFC6" w:rsidR="003C6D56" w:rsidRPr="00225845" w:rsidRDefault="003C6D56"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DESCRIPTION</w:t>
            </w:r>
          </w:p>
        </w:tc>
        <w:tc>
          <w:tcPr>
            <w:tcW w:w="850" w:type="dxa"/>
            <w:tcBorders>
              <w:top w:val="single" w:sz="18" w:space="0" w:color="auto"/>
            </w:tcBorders>
          </w:tcPr>
          <w:p w14:paraId="0E11AEF4" w14:textId="77777777" w:rsidR="003C6D56" w:rsidRPr="00225845" w:rsidRDefault="003C6D56"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57717DA3" w14:textId="664A98D0" w:rsidR="003C6D56" w:rsidRPr="00225845" w:rsidRDefault="003C6D56"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18" w:space="0" w:color="auto"/>
              <w:bottom w:val="single" w:sz="18" w:space="0" w:color="auto"/>
              <w:right w:val="single" w:sz="12" w:space="0" w:color="auto"/>
            </w:tcBorders>
            <w:shd w:val="clear" w:color="auto" w:fill="auto"/>
          </w:tcPr>
          <w:p w14:paraId="37EDBC7E" w14:textId="77777777" w:rsidR="003C6D56" w:rsidRPr="00225845" w:rsidRDefault="003C6D56" w:rsidP="0051623E">
            <w:pPr>
              <w:spacing w:after="0"/>
              <w:ind w:left="-108" w:right="-108"/>
              <w:jc w:val="center"/>
              <w:rPr>
                <w:rFonts w:asciiTheme="majorHAnsi" w:hAnsiTheme="majorHAnsi" w:cs="Tahoma"/>
                <w:b/>
                <w:sz w:val="16"/>
                <w:szCs w:val="16"/>
              </w:rPr>
            </w:pPr>
          </w:p>
        </w:tc>
      </w:tr>
    </w:tbl>
    <w:p w14:paraId="5D1CF371" w14:textId="2410C322" w:rsidR="00C40C51" w:rsidRPr="00225845" w:rsidRDefault="00C40C51" w:rsidP="005C3B21">
      <w:pPr>
        <w:pStyle w:val="Heading2"/>
        <w:numPr>
          <w:ilvl w:val="1"/>
          <w:numId w:val="12"/>
        </w:numPr>
        <w:rPr>
          <w:rFonts w:asciiTheme="majorHAnsi" w:hAnsiTheme="majorHAnsi"/>
        </w:rPr>
      </w:pPr>
      <w:bookmarkStart w:id="19" w:name="_Toc510621237"/>
      <w:r w:rsidRPr="00225845">
        <w:rPr>
          <w:rFonts w:asciiTheme="majorHAnsi" w:hAnsiTheme="majorHAnsi"/>
        </w:rPr>
        <w:t>DISTRICT</w:t>
      </w:r>
      <w:bookmarkEnd w:id="19"/>
    </w:p>
    <w:p w14:paraId="3AB425C5" w14:textId="7869DB48" w:rsidR="00C40C51" w:rsidRPr="00225845" w:rsidRDefault="00C40C51" w:rsidP="00C40C51">
      <w:pPr>
        <w:ind w:left="0"/>
        <w:rPr>
          <w:rFonts w:asciiTheme="majorHAnsi" w:hAnsiTheme="majorHAnsi"/>
        </w:rPr>
      </w:pPr>
      <w:r w:rsidRPr="00225845">
        <w:rPr>
          <w:rFonts w:asciiTheme="majorHAnsi" w:hAnsiTheme="majorHAnsi"/>
        </w:rPr>
        <w:t xml:space="preserve">District Name value of the address.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C40C51" w:rsidRPr="00225845" w14:paraId="37566BC4" w14:textId="77777777" w:rsidTr="00CB1188">
        <w:tc>
          <w:tcPr>
            <w:tcW w:w="3828" w:type="dxa"/>
            <w:tcBorders>
              <w:top w:val="single" w:sz="6" w:space="0" w:color="auto"/>
              <w:bottom w:val="single" w:sz="18" w:space="0" w:color="auto"/>
            </w:tcBorders>
            <w:shd w:val="clear" w:color="auto" w:fill="E6E6E6"/>
          </w:tcPr>
          <w:p w14:paraId="2C19C9BD"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745D22F6"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34132643"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DAFAB95"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C40C51" w:rsidRPr="00225845" w14:paraId="7D84C124" w14:textId="77777777" w:rsidTr="00CB1188">
        <w:tc>
          <w:tcPr>
            <w:tcW w:w="3828" w:type="dxa"/>
            <w:tcBorders>
              <w:top w:val="single" w:sz="18" w:space="0" w:color="auto"/>
            </w:tcBorders>
            <w:shd w:val="clear" w:color="auto" w:fill="CCFFCC"/>
          </w:tcPr>
          <w:p w14:paraId="0971029E" w14:textId="6F1E08F9"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DISTRICT</w:t>
            </w:r>
          </w:p>
        </w:tc>
        <w:tc>
          <w:tcPr>
            <w:tcW w:w="850" w:type="dxa"/>
            <w:tcBorders>
              <w:top w:val="single" w:sz="18" w:space="0" w:color="auto"/>
            </w:tcBorders>
          </w:tcPr>
          <w:p w14:paraId="4F7E14A8" w14:textId="77777777"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32EB3FC8" w14:textId="77777777"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18" w:space="0" w:color="auto"/>
              <w:bottom w:val="single" w:sz="18" w:space="0" w:color="auto"/>
              <w:right w:val="single" w:sz="12" w:space="0" w:color="auto"/>
            </w:tcBorders>
            <w:shd w:val="clear" w:color="auto" w:fill="auto"/>
          </w:tcPr>
          <w:p w14:paraId="05FAB1D4" w14:textId="77777777" w:rsidR="00C40C51" w:rsidRPr="00225845" w:rsidRDefault="00C40C51" w:rsidP="00CB1188">
            <w:pPr>
              <w:spacing w:after="0"/>
              <w:ind w:left="-108" w:right="-108"/>
              <w:jc w:val="center"/>
              <w:rPr>
                <w:rFonts w:asciiTheme="majorHAnsi" w:hAnsiTheme="majorHAnsi" w:cs="Tahoma"/>
                <w:b/>
                <w:sz w:val="16"/>
                <w:szCs w:val="16"/>
              </w:rPr>
            </w:pPr>
          </w:p>
        </w:tc>
      </w:tr>
    </w:tbl>
    <w:p w14:paraId="610A5FDB" w14:textId="77777777" w:rsidR="006C2001" w:rsidRPr="00225845" w:rsidRDefault="006C2001" w:rsidP="005C3B21">
      <w:pPr>
        <w:pStyle w:val="Heading2"/>
        <w:numPr>
          <w:ilvl w:val="1"/>
          <w:numId w:val="12"/>
        </w:numPr>
        <w:rPr>
          <w:rFonts w:asciiTheme="majorHAnsi" w:hAnsiTheme="majorHAnsi"/>
        </w:rPr>
      </w:pPr>
      <w:bookmarkStart w:id="20" w:name="_Toc510621238"/>
      <w:r w:rsidRPr="00225845">
        <w:rPr>
          <w:rFonts w:asciiTheme="majorHAnsi" w:hAnsiTheme="majorHAnsi"/>
        </w:rPr>
        <w:t>DOCTORID</w:t>
      </w:r>
      <w:bookmarkEnd w:id="20"/>
    </w:p>
    <w:p w14:paraId="660C50DD" w14:textId="14A0252F" w:rsidR="006C2001" w:rsidRPr="00225845" w:rsidRDefault="00A17762" w:rsidP="009B3E7A">
      <w:pPr>
        <w:ind w:left="0"/>
        <w:rPr>
          <w:rFonts w:asciiTheme="majorHAnsi" w:hAnsiTheme="majorHAnsi"/>
        </w:rPr>
      </w:pPr>
      <w:r w:rsidRPr="00225845">
        <w:rPr>
          <w:rFonts w:asciiTheme="majorHAnsi" w:hAnsiTheme="majorHAnsi"/>
        </w:rPr>
        <w:t>D</w:t>
      </w:r>
      <w:r w:rsidR="009B3E7A" w:rsidRPr="00225845">
        <w:rPr>
          <w:rFonts w:asciiTheme="majorHAnsi" w:hAnsiTheme="majorHAnsi"/>
        </w:rPr>
        <w:t>octor’s</w:t>
      </w:r>
      <w:r w:rsidR="006C2001" w:rsidRPr="00225845">
        <w:rPr>
          <w:rFonts w:asciiTheme="majorHAnsi" w:hAnsiTheme="majorHAnsi"/>
        </w:rPr>
        <w:t xml:space="preserve"> identification number</w:t>
      </w:r>
      <w:r w:rsidR="009B3E7A" w:rsidRPr="00225845">
        <w:rPr>
          <w:rFonts w:asciiTheme="majorHAnsi" w:hAnsiTheme="majorHAnsi"/>
        </w:rPr>
        <w:t>, who has issued the prescription</w:t>
      </w:r>
      <w:r w:rsidR="006C2001" w:rsidRPr="00225845">
        <w:rPr>
          <w:rFonts w:asciiTheme="majorHAnsi" w:hAnsiTheme="majorHAnsi"/>
        </w:rPr>
        <w:t>.</w:t>
      </w:r>
      <w:r w:rsidR="009B3E7A" w:rsidRPr="00225845">
        <w:rPr>
          <w:rFonts w:asciiTheme="majorHAnsi" w:hAnsiTheme="majorHAnsi"/>
        </w:rPr>
        <w:t xml:space="preserv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5181D69C" w14:textId="77777777" w:rsidTr="006C2001">
        <w:tc>
          <w:tcPr>
            <w:tcW w:w="3828" w:type="dxa"/>
            <w:tcBorders>
              <w:top w:val="single" w:sz="6" w:space="0" w:color="auto"/>
              <w:bottom w:val="single" w:sz="18" w:space="0" w:color="auto"/>
            </w:tcBorders>
            <w:shd w:val="clear" w:color="auto" w:fill="E6E6E6"/>
          </w:tcPr>
          <w:p w14:paraId="0187153E"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36468EAA"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4BDBF0DE"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4FB4432C"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C2001" w:rsidRPr="00225845" w14:paraId="2C2E5506" w14:textId="77777777" w:rsidTr="006C2001">
        <w:tc>
          <w:tcPr>
            <w:tcW w:w="3828" w:type="dxa"/>
            <w:tcBorders>
              <w:top w:val="single" w:sz="18" w:space="0" w:color="auto"/>
            </w:tcBorders>
            <w:shd w:val="clear" w:color="auto" w:fill="CCFFCC"/>
          </w:tcPr>
          <w:p w14:paraId="7D130086"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DOCTORID</w:t>
            </w:r>
          </w:p>
        </w:tc>
        <w:tc>
          <w:tcPr>
            <w:tcW w:w="850" w:type="dxa"/>
            <w:tcBorders>
              <w:top w:val="single" w:sz="18" w:space="0" w:color="auto"/>
            </w:tcBorders>
          </w:tcPr>
          <w:p w14:paraId="5D081D6C" w14:textId="006080C7" w:rsidR="006C2001" w:rsidRPr="00225845" w:rsidRDefault="00CF44CD"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1B5DA51C" w14:textId="632A6040"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20</w:t>
            </w:r>
          </w:p>
        </w:tc>
        <w:tc>
          <w:tcPr>
            <w:tcW w:w="2693" w:type="dxa"/>
            <w:tcBorders>
              <w:top w:val="single" w:sz="18" w:space="0" w:color="auto"/>
              <w:bottom w:val="single" w:sz="18" w:space="0" w:color="auto"/>
              <w:right w:val="single" w:sz="12" w:space="0" w:color="auto"/>
            </w:tcBorders>
            <w:shd w:val="clear" w:color="auto" w:fill="auto"/>
          </w:tcPr>
          <w:p w14:paraId="7293D3B9" w14:textId="77777777" w:rsidR="006C2001" w:rsidRPr="00225845" w:rsidRDefault="006C2001" w:rsidP="006C2001">
            <w:pPr>
              <w:spacing w:after="0"/>
              <w:ind w:left="-108" w:right="-108"/>
              <w:jc w:val="center"/>
              <w:rPr>
                <w:rFonts w:asciiTheme="majorHAnsi" w:hAnsiTheme="majorHAnsi" w:cs="Tahoma"/>
                <w:b/>
                <w:sz w:val="16"/>
                <w:szCs w:val="16"/>
              </w:rPr>
            </w:pPr>
          </w:p>
        </w:tc>
      </w:tr>
    </w:tbl>
    <w:p w14:paraId="53D781D1" w14:textId="77777777" w:rsidR="006C2001" w:rsidRPr="00225845" w:rsidRDefault="006C2001" w:rsidP="005C3B21">
      <w:pPr>
        <w:pStyle w:val="Heading2"/>
        <w:numPr>
          <w:ilvl w:val="1"/>
          <w:numId w:val="12"/>
        </w:numPr>
        <w:rPr>
          <w:rFonts w:asciiTheme="majorHAnsi" w:hAnsiTheme="majorHAnsi"/>
        </w:rPr>
      </w:pPr>
      <w:bookmarkStart w:id="21" w:name="_Toc510621239"/>
      <w:r w:rsidRPr="00225845">
        <w:rPr>
          <w:rFonts w:asciiTheme="majorHAnsi" w:hAnsiTheme="majorHAnsi"/>
        </w:rPr>
        <w:lastRenderedPageBreak/>
        <w:t>DR</w:t>
      </w:r>
      <w:bookmarkEnd w:id="21"/>
    </w:p>
    <w:p w14:paraId="0D9C0A31" w14:textId="07072879" w:rsidR="006C2001" w:rsidRPr="00225845" w:rsidRDefault="009B3E7A" w:rsidP="00CF44CD">
      <w:pPr>
        <w:ind w:left="0"/>
        <w:rPr>
          <w:rFonts w:asciiTheme="majorHAnsi" w:hAnsiTheme="majorHAnsi"/>
        </w:rPr>
      </w:pPr>
      <w:r w:rsidRPr="00225845">
        <w:rPr>
          <w:rFonts w:asciiTheme="majorHAnsi" w:hAnsiTheme="majorHAnsi"/>
        </w:rPr>
        <w:t>Deactivation R</w:t>
      </w:r>
      <w:r w:rsidR="006C2001" w:rsidRPr="00225845">
        <w:rPr>
          <w:rFonts w:asciiTheme="majorHAnsi" w:hAnsiTheme="majorHAnsi"/>
        </w:rPr>
        <w:t xml:space="preserve">eason of deactivation operation.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260EF9AF" w14:textId="77777777" w:rsidTr="006C2001">
        <w:tc>
          <w:tcPr>
            <w:tcW w:w="3828" w:type="dxa"/>
            <w:tcBorders>
              <w:top w:val="single" w:sz="6" w:space="0" w:color="auto"/>
              <w:bottom w:val="single" w:sz="18" w:space="0" w:color="auto"/>
            </w:tcBorders>
            <w:shd w:val="clear" w:color="auto" w:fill="E6E6E6"/>
          </w:tcPr>
          <w:p w14:paraId="363FB66B"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4545FEB0"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29487B48"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CAE4EB9"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C2001" w:rsidRPr="00225845" w14:paraId="472A4A16" w14:textId="77777777" w:rsidTr="006C2001">
        <w:tc>
          <w:tcPr>
            <w:tcW w:w="3828" w:type="dxa"/>
            <w:tcBorders>
              <w:top w:val="single" w:sz="18" w:space="0" w:color="auto"/>
            </w:tcBorders>
            <w:shd w:val="clear" w:color="auto" w:fill="CCFFCC"/>
          </w:tcPr>
          <w:p w14:paraId="278D6653"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DR</w:t>
            </w:r>
          </w:p>
        </w:tc>
        <w:tc>
          <w:tcPr>
            <w:tcW w:w="850" w:type="dxa"/>
            <w:tcBorders>
              <w:top w:val="single" w:sz="18" w:space="0" w:color="auto"/>
            </w:tcBorders>
          </w:tcPr>
          <w:p w14:paraId="769B3705" w14:textId="31E74D91" w:rsidR="006C2001" w:rsidRPr="00225845" w:rsidRDefault="008866AD"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3B9AB5D9"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w:t>
            </w:r>
          </w:p>
        </w:tc>
        <w:tc>
          <w:tcPr>
            <w:tcW w:w="2693" w:type="dxa"/>
            <w:tcBorders>
              <w:top w:val="single" w:sz="18" w:space="0" w:color="auto"/>
              <w:bottom w:val="single" w:sz="18" w:space="0" w:color="auto"/>
              <w:right w:val="single" w:sz="12" w:space="0" w:color="auto"/>
            </w:tcBorders>
            <w:shd w:val="clear" w:color="auto" w:fill="auto"/>
          </w:tcPr>
          <w:p w14:paraId="393F2990" w14:textId="11977085" w:rsidR="006C2001" w:rsidRPr="00225845" w:rsidRDefault="008866AD"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bl>
    <w:p w14:paraId="67E837C9" w14:textId="5BA13EA9" w:rsidR="005471E8" w:rsidRPr="00225845" w:rsidRDefault="005471E8" w:rsidP="004B19E1">
      <w:pPr>
        <w:pStyle w:val="Heading2"/>
        <w:numPr>
          <w:ilvl w:val="1"/>
          <w:numId w:val="12"/>
        </w:numPr>
        <w:rPr>
          <w:rFonts w:asciiTheme="majorHAnsi" w:hAnsiTheme="majorHAnsi"/>
        </w:rPr>
      </w:pPr>
      <w:bookmarkStart w:id="22" w:name="_Toc510621240"/>
      <w:r w:rsidRPr="00225845">
        <w:rPr>
          <w:rFonts w:asciiTheme="majorHAnsi" w:hAnsiTheme="majorHAnsi"/>
        </w:rPr>
        <w:t>DRUG</w:t>
      </w:r>
      <w:bookmarkEnd w:id="22"/>
    </w:p>
    <w:p w14:paraId="6129AEDD" w14:textId="4403AF2E" w:rsidR="004B19E1" w:rsidRPr="00225845" w:rsidRDefault="004B19E1" w:rsidP="004B19E1">
      <w:pPr>
        <w:ind w:left="0"/>
        <w:rPr>
          <w:rFonts w:asciiTheme="majorHAnsi" w:hAnsiTheme="majorHAnsi"/>
        </w:rPr>
      </w:pPr>
      <w:r w:rsidRPr="00225845">
        <w:rPr>
          <w:rFonts w:asciiTheme="majorHAnsi" w:hAnsiTheme="majorHAnsi"/>
        </w:rPr>
        <w:t>Drug refers to a record of following fields.</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5471E8" w:rsidRPr="00225845" w14:paraId="03632F9F" w14:textId="77777777" w:rsidTr="0051623E">
        <w:tc>
          <w:tcPr>
            <w:tcW w:w="3828" w:type="dxa"/>
            <w:tcBorders>
              <w:top w:val="single" w:sz="6" w:space="0" w:color="auto"/>
              <w:bottom w:val="single" w:sz="18" w:space="0" w:color="auto"/>
            </w:tcBorders>
            <w:shd w:val="clear" w:color="auto" w:fill="E6E6E6"/>
          </w:tcPr>
          <w:p w14:paraId="52B10431" w14:textId="77777777" w:rsidR="005471E8" w:rsidRPr="00225845" w:rsidRDefault="005471E8"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6BFAB466" w14:textId="77777777" w:rsidR="005471E8" w:rsidRPr="00225845" w:rsidRDefault="005471E8"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BE79CC7" w14:textId="77777777" w:rsidR="005471E8" w:rsidRPr="00225845" w:rsidRDefault="005471E8"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4F762B2D" w14:textId="77777777" w:rsidR="005471E8" w:rsidRPr="00225845" w:rsidRDefault="005471E8"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71505" w:rsidRPr="00225845" w14:paraId="7F04E6E3" w14:textId="77777777" w:rsidTr="005471E8">
        <w:tc>
          <w:tcPr>
            <w:tcW w:w="3828" w:type="dxa"/>
            <w:tcBorders>
              <w:top w:val="single" w:sz="18" w:space="0" w:color="auto"/>
              <w:bottom w:val="single" w:sz="18" w:space="0" w:color="auto"/>
            </w:tcBorders>
            <w:shd w:val="clear" w:color="auto" w:fill="CCFFCC"/>
          </w:tcPr>
          <w:p w14:paraId="0F26AB2D" w14:textId="218EC1D1"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DOMAINID</w:t>
            </w:r>
          </w:p>
        </w:tc>
        <w:tc>
          <w:tcPr>
            <w:tcW w:w="850" w:type="dxa"/>
            <w:tcBorders>
              <w:top w:val="single" w:sz="18" w:space="0" w:color="auto"/>
              <w:bottom w:val="single" w:sz="18" w:space="0" w:color="auto"/>
            </w:tcBorders>
          </w:tcPr>
          <w:p w14:paraId="59818A9A" w14:textId="7D39878E"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59AF2B0F" w14:textId="57C2A868"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2693" w:type="dxa"/>
            <w:tcBorders>
              <w:top w:val="single" w:sz="18" w:space="0" w:color="auto"/>
              <w:bottom w:val="single" w:sz="18" w:space="0" w:color="auto"/>
              <w:right w:val="single" w:sz="12" w:space="0" w:color="auto"/>
            </w:tcBorders>
            <w:shd w:val="clear" w:color="auto" w:fill="auto"/>
          </w:tcPr>
          <w:p w14:paraId="3013B49E" w14:textId="1B243332"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r w:rsidR="00671505" w:rsidRPr="00225845" w14:paraId="1C4D05AC" w14:textId="77777777" w:rsidTr="005471E8">
        <w:tc>
          <w:tcPr>
            <w:tcW w:w="3828" w:type="dxa"/>
            <w:tcBorders>
              <w:top w:val="single" w:sz="18" w:space="0" w:color="auto"/>
              <w:bottom w:val="single" w:sz="18" w:space="0" w:color="auto"/>
            </w:tcBorders>
            <w:shd w:val="clear" w:color="auto" w:fill="CCFFCC"/>
          </w:tcPr>
          <w:p w14:paraId="17A64B22" w14:textId="41D87686"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DRUGNAME</w:t>
            </w:r>
          </w:p>
        </w:tc>
        <w:tc>
          <w:tcPr>
            <w:tcW w:w="850" w:type="dxa"/>
            <w:tcBorders>
              <w:top w:val="single" w:sz="18" w:space="0" w:color="auto"/>
              <w:bottom w:val="single" w:sz="18" w:space="0" w:color="auto"/>
            </w:tcBorders>
          </w:tcPr>
          <w:p w14:paraId="619D23ED" w14:textId="2847B78A"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18" w:space="0" w:color="auto"/>
            </w:tcBorders>
          </w:tcPr>
          <w:p w14:paraId="64782D5D" w14:textId="62590033"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500</w:t>
            </w:r>
          </w:p>
        </w:tc>
        <w:tc>
          <w:tcPr>
            <w:tcW w:w="2693" w:type="dxa"/>
            <w:tcBorders>
              <w:top w:val="single" w:sz="18" w:space="0" w:color="auto"/>
              <w:bottom w:val="single" w:sz="18" w:space="0" w:color="auto"/>
              <w:right w:val="single" w:sz="12" w:space="0" w:color="auto"/>
            </w:tcBorders>
            <w:shd w:val="clear" w:color="auto" w:fill="auto"/>
          </w:tcPr>
          <w:p w14:paraId="717122B2" w14:textId="77777777" w:rsidR="00671505" w:rsidRPr="00225845" w:rsidRDefault="00671505" w:rsidP="00671505">
            <w:pPr>
              <w:spacing w:after="0"/>
              <w:ind w:left="-108" w:right="-108"/>
              <w:jc w:val="center"/>
              <w:rPr>
                <w:rFonts w:asciiTheme="majorHAnsi" w:hAnsiTheme="majorHAnsi" w:cs="Tahoma"/>
                <w:b/>
                <w:sz w:val="16"/>
                <w:szCs w:val="16"/>
              </w:rPr>
            </w:pPr>
          </w:p>
        </w:tc>
      </w:tr>
      <w:tr w:rsidR="006E0C5D" w:rsidRPr="00225845" w14:paraId="4D7ADEDB" w14:textId="77777777" w:rsidTr="005471E8">
        <w:tc>
          <w:tcPr>
            <w:tcW w:w="3828" w:type="dxa"/>
            <w:tcBorders>
              <w:top w:val="single" w:sz="18" w:space="0" w:color="auto"/>
              <w:bottom w:val="single" w:sz="18" w:space="0" w:color="auto"/>
            </w:tcBorders>
            <w:shd w:val="clear" w:color="auto" w:fill="CCFFCC"/>
          </w:tcPr>
          <w:p w14:paraId="132A8E1D" w14:textId="24481CA1"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DRUGSTATUS</w:t>
            </w:r>
          </w:p>
        </w:tc>
        <w:tc>
          <w:tcPr>
            <w:tcW w:w="850" w:type="dxa"/>
            <w:tcBorders>
              <w:top w:val="single" w:sz="18" w:space="0" w:color="auto"/>
              <w:bottom w:val="single" w:sz="18" w:space="0" w:color="auto"/>
            </w:tcBorders>
          </w:tcPr>
          <w:p w14:paraId="629A9C8A" w14:textId="3CAC9B9F"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60744833" w14:textId="44DB02E5"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2693" w:type="dxa"/>
            <w:tcBorders>
              <w:top w:val="single" w:sz="18" w:space="0" w:color="auto"/>
              <w:bottom w:val="single" w:sz="18" w:space="0" w:color="auto"/>
              <w:right w:val="single" w:sz="12" w:space="0" w:color="auto"/>
            </w:tcBorders>
            <w:shd w:val="clear" w:color="auto" w:fill="auto"/>
          </w:tcPr>
          <w:p w14:paraId="6802C635" w14:textId="210AE6C2"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r w:rsidR="006E0C5D" w:rsidRPr="00225845" w14:paraId="72A99F5E" w14:textId="77777777" w:rsidTr="005471E8">
        <w:tc>
          <w:tcPr>
            <w:tcW w:w="3828" w:type="dxa"/>
            <w:tcBorders>
              <w:top w:val="single" w:sz="18" w:space="0" w:color="auto"/>
              <w:bottom w:val="single" w:sz="18" w:space="0" w:color="auto"/>
            </w:tcBorders>
            <w:shd w:val="clear" w:color="auto" w:fill="CCFFCC"/>
          </w:tcPr>
          <w:p w14:paraId="56868390" w14:textId="7053D2A4"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GTIN</w:t>
            </w:r>
          </w:p>
        </w:tc>
        <w:tc>
          <w:tcPr>
            <w:tcW w:w="850" w:type="dxa"/>
            <w:tcBorders>
              <w:top w:val="single" w:sz="18" w:space="0" w:color="auto"/>
              <w:bottom w:val="single" w:sz="18" w:space="0" w:color="auto"/>
            </w:tcBorders>
          </w:tcPr>
          <w:p w14:paraId="01720D79" w14:textId="05BD60C5"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0F7B8C7D" w14:textId="4D362BC6"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14</w:t>
            </w:r>
          </w:p>
        </w:tc>
        <w:tc>
          <w:tcPr>
            <w:tcW w:w="2693" w:type="dxa"/>
            <w:tcBorders>
              <w:top w:val="single" w:sz="18" w:space="0" w:color="auto"/>
              <w:bottom w:val="single" w:sz="18" w:space="0" w:color="auto"/>
              <w:right w:val="single" w:sz="12" w:space="0" w:color="auto"/>
            </w:tcBorders>
            <w:shd w:val="clear" w:color="auto" w:fill="auto"/>
          </w:tcPr>
          <w:p w14:paraId="11C94D5D" w14:textId="77777777" w:rsidR="006E0C5D" w:rsidRPr="00225845" w:rsidRDefault="006E0C5D" w:rsidP="006E0C5D">
            <w:pPr>
              <w:spacing w:after="0"/>
              <w:ind w:left="-108" w:right="-108"/>
              <w:jc w:val="center"/>
              <w:rPr>
                <w:rFonts w:asciiTheme="majorHAnsi" w:hAnsiTheme="majorHAnsi" w:cs="Tahoma"/>
                <w:b/>
                <w:sz w:val="16"/>
                <w:szCs w:val="16"/>
              </w:rPr>
            </w:pPr>
          </w:p>
        </w:tc>
      </w:tr>
      <w:tr w:rsidR="006E0C5D" w:rsidRPr="00225845" w14:paraId="426108E5" w14:textId="77777777" w:rsidTr="005471E8">
        <w:tc>
          <w:tcPr>
            <w:tcW w:w="3828" w:type="dxa"/>
            <w:tcBorders>
              <w:top w:val="single" w:sz="18" w:space="0" w:color="auto"/>
              <w:bottom w:val="single" w:sz="18" w:space="0" w:color="auto"/>
            </w:tcBorders>
            <w:shd w:val="clear" w:color="auto" w:fill="CCFFCC"/>
          </w:tcPr>
          <w:p w14:paraId="3AA29D16" w14:textId="583B7A40"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 xml:space="preserve">ISEXPORTABLE </w:t>
            </w:r>
          </w:p>
        </w:tc>
        <w:tc>
          <w:tcPr>
            <w:tcW w:w="850" w:type="dxa"/>
            <w:tcBorders>
              <w:top w:val="single" w:sz="18" w:space="0" w:color="auto"/>
              <w:bottom w:val="single" w:sz="18" w:space="0" w:color="auto"/>
            </w:tcBorders>
          </w:tcPr>
          <w:p w14:paraId="0B712D09" w14:textId="20B28888"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0FD97628" w14:textId="121EF9DD"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2693" w:type="dxa"/>
            <w:tcBorders>
              <w:top w:val="single" w:sz="18" w:space="0" w:color="auto"/>
              <w:bottom w:val="single" w:sz="18" w:space="0" w:color="auto"/>
              <w:right w:val="single" w:sz="12" w:space="0" w:color="auto"/>
            </w:tcBorders>
            <w:shd w:val="clear" w:color="auto" w:fill="auto"/>
          </w:tcPr>
          <w:p w14:paraId="2496A5BD" w14:textId="445F1F7A"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r w:rsidR="006E0C5D" w:rsidRPr="00225845" w14:paraId="7CFBFCD6" w14:textId="77777777" w:rsidTr="005471E8">
        <w:tc>
          <w:tcPr>
            <w:tcW w:w="3828" w:type="dxa"/>
            <w:tcBorders>
              <w:top w:val="single" w:sz="18" w:space="0" w:color="auto"/>
              <w:bottom w:val="single" w:sz="18" w:space="0" w:color="auto"/>
            </w:tcBorders>
            <w:shd w:val="clear" w:color="auto" w:fill="CCFFCC"/>
          </w:tcPr>
          <w:p w14:paraId="7BD97C99" w14:textId="64C2F0C5"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ISIMPORTABLE</w:t>
            </w:r>
          </w:p>
        </w:tc>
        <w:tc>
          <w:tcPr>
            <w:tcW w:w="850" w:type="dxa"/>
            <w:tcBorders>
              <w:top w:val="single" w:sz="18" w:space="0" w:color="auto"/>
              <w:bottom w:val="single" w:sz="18" w:space="0" w:color="auto"/>
            </w:tcBorders>
          </w:tcPr>
          <w:p w14:paraId="618DFCDB" w14:textId="0000492B"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1F2A4064" w14:textId="76D4481B"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2693" w:type="dxa"/>
            <w:tcBorders>
              <w:top w:val="single" w:sz="18" w:space="0" w:color="auto"/>
              <w:bottom w:val="single" w:sz="18" w:space="0" w:color="auto"/>
              <w:right w:val="single" w:sz="12" w:space="0" w:color="auto"/>
            </w:tcBorders>
            <w:shd w:val="clear" w:color="auto" w:fill="auto"/>
          </w:tcPr>
          <w:p w14:paraId="32F50635" w14:textId="3C03BE70"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r w:rsidR="006E0C5D" w:rsidRPr="00225845" w14:paraId="252D7512" w14:textId="77777777" w:rsidTr="0051623E">
        <w:tc>
          <w:tcPr>
            <w:tcW w:w="3828" w:type="dxa"/>
            <w:tcBorders>
              <w:top w:val="single" w:sz="18" w:space="0" w:color="auto"/>
            </w:tcBorders>
            <w:shd w:val="clear" w:color="auto" w:fill="CCFFCC"/>
          </w:tcPr>
          <w:p w14:paraId="662B8E68" w14:textId="69D5BF01" w:rsidR="006E0C5D" w:rsidRPr="00225845" w:rsidRDefault="006E0C5D"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SUPPLIERLIST</w:t>
            </w:r>
          </w:p>
        </w:tc>
        <w:tc>
          <w:tcPr>
            <w:tcW w:w="850" w:type="dxa"/>
            <w:tcBorders>
              <w:top w:val="single" w:sz="18" w:space="0" w:color="auto"/>
            </w:tcBorders>
          </w:tcPr>
          <w:p w14:paraId="3003252B" w14:textId="2F06066D" w:rsidR="006E0C5D" w:rsidRPr="00225845" w:rsidRDefault="00D942A3" w:rsidP="006E0C5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03B59FFE" w14:textId="60057819" w:rsidR="006E0C5D" w:rsidRPr="00225845" w:rsidRDefault="006E0C5D" w:rsidP="006E0C5D">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69C77DAE" w14:textId="77777777" w:rsidR="006E0C5D" w:rsidRPr="00225845" w:rsidRDefault="006E0C5D" w:rsidP="006E0C5D">
            <w:pPr>
              <w:spacing w:after="0"/>
              <w:ind w:left="-108" w:right="-108"/>
              <w:jc w:val="center"/>
              <w:rPr>
                <w:rFonts w:asciiTheme="majorHAnsi" w:hAnsiTheme="majorHAnsi" w:cs="Tahoma"/>
                <w:b/>
                <w:sz w:val="16"/>
                <w:szCs w:val="16"/>
              </w:rPr>
            </w:pPr>
          </w:p>
        </w:tc>
      </w:tr>
    </w:tbl>
    <w:p w14:paraId="1111962E" w14:textId="5D2C17EE" w:rsidR="004C5CBA" w:rsidRPr="00225845" w:rsidRDefault="004C5CBA" w:rsidP="005C3B21">
      <w:pPr>
        <w:pStyle w:val="Heading2"/>
        <w:numPr>
          <w:ilvl w:val="1"/>
          <w:numId w:val="12"/>
        </w:numPr>
        <w:rPr>
          <w:rFonts w:asciiTheme="majorHAnsi" w:hAnsiTheme="majorHAnsi"/>
        </w:rPr>
      </w:pPr>
      <w:bookmarkStart w:id="23" w:name="_Toc510621241"/>
      <w:r w:rsidRPr="00225845">
        <w:rPr>
          <w:rFonts w:asciiTheme="majorHAnsi" w:hAnsiTheme="majorHAnsi"/>
        </w:rPr>
        <w:t>DRUGNAME</w:t>
      </w:r>
      <w:bookmarkEnd w:id="23"/>
    </w:p>
    <w:p w14:paraId="6ABB2399" w14:textId="4A86A90C" w:rsidR="004C5CBA" w:rsidRPr="00225845" w:rsidRDefault="004C5CBA" w:rsidP="004C5CBA">
      <w:pPr>
        <w:ind w:left="0"/>
        <w:rPr>
          <w:rFonts w:asciiTheme="majorHAnsi" w:hAnsiTheme="majorHAnsi"/>
        </w:rPr>
      </w:pPr>
      <w:r w:rsidRPr="00225845">
        <w:rPr>
          <w:rFonts w:asciiTheme="majorHAnsi" w:hAnsiTheme="majorHAnsi"/>
        </w:rPr>
        <w:t xml:space="preserve">Name of the drug.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4C5CBA" w:rsidRPr="00225845" w14:paraId="67DDCDF9" w14:textId="77777777" w:rsidTr="0051623E">
        <w:tc>
          <w:tcPr>
            <w:tcW w:w="3828" w:type="dxa"/>
            <w:tcBorders>
              <w:top w:val="single" w:sz="6" w:space="0" w:color="auto"/>
              <w:bottom w:val="single" w:sz="18" w:space="0" w:color="auto"/>
            </w:tcBorders>
            <w:shd w:val="clear" w:color="auto" w:fill="E6E6E6"/>
          </w:tcPr>
          <w:p w14:paraId="2851A0F7" w14:textId="77777777" w:rsidR="004C5CBA" w:rsidRPr="00225845" w:rsidRDefault="004C5CBA"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5E98EB49" w14:textId="77777777" w:rsidR="004C5CBA" w:rsidRPr="00225845" w:rsidRDefault="004C5CBA"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2B873B45" w14:textId="77777777" w:rsidR="004C5CBA" w:rsidRPr="00225845" w:rsidRDefault="004C5CBA"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7DF9812E" w14:textId="77777777" w:rsidR="004C5CBA" w:rsidRPr="00225845" w:rsidRDefault="004C5CBA"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4C5CBA" w:rsidRPr="00225845" w14:paraId="1F6C6694" w14:textId="77777777" w:rsidTr="0051623E">
        <w:tc>
          <w:tcPr>
            <w:tcW w:w="3828" w:type="dxa"/>
            <w:tcBorders>
              <w:top w:val="single" w:sz="18" w:space="0" w:color="auto"/>
            </w:tcBorders>
            <w:shd w:val="clear" w:color="auto" w:fill="CCFFCC"/>
          </w:tcPr>
          <w:p w14:paraId="4333CADC" w14:textId="7EA90FA4" w:rsidR="004C5CBA" w:rsidRPr="00225845" w:rsidRDefault="004C5CBA" w:rsidP="004C5CB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DRUGNAME</w:t>
            </w:r>
          </w:p>
        </w:tc>
        <w:tc>
          <w:tcPr>
            <w:tcW w:w="850" w:type="dxa"/>
            <w:tcBorders>
              <w:top w:val="single" w:sz="18" w:space="0" w:color="auto"/>
            </w:tcBorders>
          </w:tcPr>
          <w:p w14:paraId="34FA2800" w14:textId="75CCA6B9" w:rsidR="004C5CBA" w:rsidRPr="00225845" w:rsidRDefault="004C5CBA"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7BDD45D0" w14:textId="1E1B5186" w:rsidR="004C5CBA" w:rsidRPr="00225845" w:rsidRDefault="004C5CBA"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500</w:t>
            </w:r>
          </w:p>
        </w:tc>
        <w:tc>
          <w:tcPr>
            <w:tcW w:w="2693" w:type="dxa"/>
            <w:tcBorders>
              <w:top w:val="single" w:sz="18" w:space="0" w:color="auto"/>
              <w:bottom w:val="single" w:sz="18" w:space="0" w:color="auto"/>
              <w:right w:val="single" w:sz="12" w:space="0" w:color="auto"/>
            </w:tcBorders>
            <w:shd w:val="clear" w:color="auto" w:fill="auto"/>
          </w:tcPr>
          <w:p w14:paraId="72CC3724" w14:textId="77777777" w:rsidR="004C5CBA" w:rsidRPr="00225845" w:rsidRDefault="004C5CBA" w:rsidP="0051623E">
            <w:pPr>
              <w:spacing w:after="0"/>
              <w:ind w:left="-108" w:right="-108"/>
              <w:jc w:val="center"/>
              <w:rPr>
                <w:rFonts w:asciiTheme="majorHAnsi" w:hAnsiTheme="majorHAnsi" w:cs="Tahoma"/>
                <w:b/>
                <w:sz w:val="16"/>
                <w:szCs w:val="16"/>
              </w:rPr>
            </w:pPr>
          </w:p>
        </w:tc>
      </w:tr>
    </w:tbl>
    <w:p w14:paraId="0204F99C" w14:textId="476BF65B" w:rsidR="00C35AF1" w:rsidRPr="00225845" w:rsidRDefault="00C35AF1" w:rsidP="00A354F9">
      <w:pPr>
        <w:pStyle w:val="Heading2"/>
        <w:numPr>
          <w:ilvl w:val="1"/>
          <w:numId w:val="12"/>
        </w:numPr>
        <w:rPr>
          <w:rFonts w:asciiTheme="majorHAnsi" w:hAnsiTheme="majorHAnsi"/>
        </w:rPr>
      </w:pPr>
      <w:bookmarkStart w:id="24" w:name="_Toc510621242"/>
      <w:r w:rsidRPr="00225845">
        <w:rPr>
          <w:rFonts w:asciiTheme="majorHAnsi" w:hAnsiTheme="majorHAnsi"/>
        </w:rPr>
        <w:t>DRUGLIST</w:t>
      </w:r>
      <w:bookmarkEnd w:id="24"/>
    </w:p>
    <w:p w14:paraId="13E882EE" w14:textId="1B9FCFC1" w:rsidR="00C35AF1" w:rsidRPr="00225845" w:rsidRDefault="00C35AF1" w:rsidP="00C35AF1">
      <w:pPr>
        <w:ind w:left="0"/>
        <w:rPr>
          <w:rFonts w:asciiTheme="majorHAnsi" w:hAnsiTheme="majorHAnsi"/>
        </w:rPr>
      </w:pPr>
      <w:r w:rsidRPr="00225845">
        <w:rPr>
          <w:rFonts w:asciiTheme="majorHAnsi" w:hAnsiTheme="majorHAnsi"/>
        </w:rPr>
        <w:t xml:space="preserve">DRUGLIST refers to the list of DRUG object.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C35AF1" w:rsidRPr="00225845" w14:paraId="698B5232" w14:textId="77777777" w:rsidTr="00671505">
        <w:tc>
          <w:tcPr>
            <w:tcW w:w="3828" w:type="dxa"/>
            <w:tcBorders>
              <w:top w:val="single" w:sz="6" w:space="0" w:color="auto"/>
              <w:bottom w:val="single" w:sz="18" w:space="0" w:color="auto"/>
            </w:tcBorders>
            <w:shd w:val="clear" w:color="auto" w:fill="E6E6E6"/>
          </w:tcPr>
          <w:p w14:paraId="59F3B336" w14:textId="77777777" w:rsidR="00C35AF1" w:rsidRPr="00225845" w:rsidRDefault="00C35AF1"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752F0BC9" w14:textId="77777777" w:rsidR="00C35AF1" w:rsidRPr="00225845" w:rsidRDefault="00C35AF1"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28E410D0" w14:textId="77777777" w:rsidR="00C35AF1" w:rsidRPr="00225845" w:rsidRDefault="00C35AF1"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065B987" w14:textId="77777777" w:rsidR="00C35AF1" w:rsidRPr="00225845" w:rsidRDefault="00C35AF1"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C35AF1" w:rsidRPr="00225845" w14:paraId="5B8455D8" w14:textId="77777777" w:rsidTr="00671505">
        <w:tc>
          <w:tcPr>
            <w:tcW w:w="3828" w:type="dxa"/>
            <w:tcBorders>
              <w:top w:val="single" w:sz="18" w:space="0" w:color="auto"/>
            </w:tcBorders>
            <w:shd w:val="clear" w:color="auto" w:fill="CCFFCC"/>
          </w:tcPr>
          <w:p w14:paraId="20DD466C" w14:textId="08FE5019" w:rsidR="00C35AF1" w:rsidRPr="00225845" w:rsidRDefault="00C35AF1"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DRUG[]</w:t>
            </w:r>
          </w:p>
        </w:tc>
        <w:tc>
          <w:tcPr>
            <w:tcW w:w="850" w:type="dxa"/>
            <w:tcBorders>
              <w:top w:val="single" w:sz="18" w:space="0" w:color="auto"/>
            </w:tcBorders>
          </w:tcPr>
          <w:p w14:paraId="63E3532E" w14:textId="77777777" w:rsidR="00C35AF1" w:rsidRPr="00225845" w:rsidRDefault="00C35AF1"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22FB0386" w14:textId="77777777" w:rsidR="00C35AF1" w:rsidRPr="00225845" w:rsidRDefault="00C35AF1" w:rsidP="00671505">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12C2F02B" w14:textId="77777777" w:rsidR="00C35AF1" w:rsidRPr="00225845" w:rsidRDefault="00C35AF1" w:rsidP="00671505">
            <w:pPr>
              <w:spacing w:after="0"/>
              <w:ind w:left="-108" w:right="-108"/>
              <w:jc w:val="center"/>
              <w:rPr>
                <w:rFonts w:asciiTheme="majorHAnsi" w:hAnsiTheme="majorHAnsi" w:cs="Tahoma"/>
                <w:b/>
                <w:sz w:val="16"/>
                <w:szCs w:val="16"/>
              </w:rPr>
            </w:pPr>
          </w:p>
        </w:tc>
      </w:tr>
    </w:tbl>
    <w:p w14:paraId="02441D7C" w14:textId="30B98657" w:rsidR="00161F77" w:rsidRPr="00225845" w:rsidRDefault="00161F77" w:rsidP="005C3B21">
      <w:pPr>
        <w:pStyle w:val="Heading2"/>
        <w:numPr>
          <w:ilvl w:val="1"/>
          <w:numId w:val="12"/>
        </w:numPr>
        <w:rPr>
          <w:rFonts w:asciiTheme="majorHAnsi" w:hAnsiTheme="majorHAnsi"/>
        </w:rPr>
      </w:pPr>
      <w:bookmarkStart w:id="25" w:name="_Toc510621243"/>
      <w:r w:rsidRPr="00225845">
        <w:rPr>
          <w:rFonts w:asciiTheme="majorHAnsi" w:hAnsiTheme="majorHAnsi"/>
        </w:rPr>
        <w:t>DR</w:t>
      </w:r>
      <w:r w:rsidR="004C5CBA" w:rsidRPr="00225845">
        <w:rPr>
          <w:rFonts w:asciiTheme="majorHAnsi" w:hAnsiTheme="majorHAnsi"/>
        </w:rPr>
        <w:t>U</w:t>
      </w:r>
      <w:r w:rsidRPr="00225845">
        <w:rPr>
          <w:rFonts w:asciiTheme="majorHAnsi" w:hAnsiTheme="majorHAnsi"/>
        </w:rPr>
        <w:t>GSTATUS</w:t>
      </w:r>
      <w:bookmarkEnd w:id="25"/>
    </w:p>
    <w:p w14:paraId="0A2BC95C" w14:textId="5FFBD88F" w:rsidR="00161F77" w:rsidRPr="00225845" w:rsidRDefault="00161F77" w:rsidP="00161F77">
      <w:pPr>
        <w:ind w:left="0"/>
        <w:rPr>
          <w:rFonts w:asciiTheme="majorHAnsi" w:hAnsiTheme="majorHAnsi"/>
        </w:rPr>
      </w:pPr>
      <w:r w:rsidRPr="00225845">
        <w:rPr>
          <w:rFonts w:asciiTheme="majorHAnsi" w:hAnsiTheme="majorHAnsi"/>
        </w:rPr>
        <w:t xml:space="preserve">Status of the drug in the DTTS.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161F77" w:rsidRPr="00225845" w14:paraId="0C1515C7" w14:textId="77777777" w:rsidTr="0051623E">
        <w:tc>
          <w:tcPr>
            <w:tcW w:w="3828" w:type="dxa"/>
            <w:tcBorders>
              <w:top w:val="single" w:sz="6" w:space="0" w:color="auto"/>
              <w:bottom w:val="single" w:sz="18" w:space="0" w:color="auto"/>
            </w:tcBorders>
            <w:shd w:val="clear" w:color="auto" w:fill="E6E6E6"/>
          </w:tcPr>
          <w:p w14:paraId="4CD88173" w14:textId="77777777" w:rsidR="00161F77" w:rsidRPr="00225845" w:rsidRDefault="00161F77"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28EAFDFF" w14:textId="77777777" w:rsidR="00161F77" w:rsidRPr="00225845" w:rsidRDefault="00161F77"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5A1EF966" w14:textId="77777777" w:rsidR="00161F77" w:rsidRPr="00225845" w:rsidRDefault="00161F77"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7152AF1E" w14:textId="77777777" w:rsidR="00161F77" w:rsidRPr="00225845" w:rsidRDefault="00161F77"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161F77" w:rsidRPr="00225845" w14:paraId="496A7D5C" w14:textId="77777777" w:rsidTr="0051623E">
        <w:tc>
          <w:tcPr>
            <w:tcW w:w="3828" w:type="dxa"/>
            <w:tcBorders>
              <w:top w:val="single" w:sz="18" w:space="0" w:color="auto"/>
            </w:tcBorders>
            <w:shd w:val="clear" w:color="auto" w:fill="CCFFCC"/>
          </w:tcPr>
          <w:p w14:paraId="1FF11AC8" w14:textId="3E9FDB26" w:rsidR="00161F77" w:rsidRPr="00225845" w:rsidRDefault="00161F77"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DRAGSTATUS</w:t>
            </w:r>
          </w:p>
        </w:tc>
        <w:tc>
          <w:tcPr>
            <w:tcW w:w="850" w:type="dxa"/>
            <w:tcBorders>
              <w:top w:val="single" w:sz="18" w:space="0" w:color="auto"/>
            </w:tcBorders>
          </w:tcPr>
          <w:p w14:paraId="7F9D39ED" w14:textId="3E313E78" w:rsidR="00161F77" w:rsidRPr="00225845" w:rsidRDefault="008866AD"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tcBorders>
          </w:tcPr>
          <w:p w14:paraId="4DC4400B" w14:textId="6CBB4CBA" w:rsidR="00161F77" w:rsidRPr="00225845" w:rsidRDefault="008866AD"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2693" w:type="dxa"/>
            <w:tcBorders>
              <w:top w:val="single" w:sz="18" w:space="0" w:color="auto"/>
              <w:bottom w:val="single" w:sz="18" w:space="0" w:color="auto"/>
              <w:right w:val="single" w:sz="12" w:space="0" w:color="auto"/>
            </w:tcBorders>
            <w:shd w:val="clear" w:color="auto" w:fill="auto"/>
          </w:tcPr>
          <w:p w14:paraId="7CD9C514" w14:textId="7C2C84D2" w:rsidR="00161F77" w:rsidRPr="00225845" w:rsidRDefault="008866AD"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bl>
    <w:p w14:paraId="1D124DF1" w14:textId="68A61D95" w:rsidR="00C40C51" w:rsidRPr="00225845" w:rsidRDefault="00C40C51" w:rsidP="005C3B21">
      <w:pPr>
        <w:pStyle w:val="Heading2"/>
        <w:numPr>
          <w:ilvl w:val="1"/>
          <w:numId w:val="12"/>
        </w:numPr>
        <w:rPr>
          <w:rFonts w:asciiTheme="majorHAnsi" w:hAnsiTheme="majorHAnsi"/>
        </w:rPr>
      </w:pPr>
      <w:bookmarkStart w:id="26" w:name="_Toc510621244"/>
      <w:r w:rsidRPr="00225845">
        <w:rPr>
          <w:rFonts w:asciiTheme="majorHAnsi" w:hAnsiTheme="majorHAnsi"/>
        </w:rPr>
        <w:t>EMAIL</w:t>
      </w:r>
      <w:bookmarkEnd w:id="26"/>
    </w:p>
    <w:p w14:paraId="6244D6D6" w14:textId="549AE5FD" w:rsidR="00C40C51" w:rsidRPr="00225845" w:rsidRDefault="00C40C51" w:rsidP="00C40C51">
      <w:pPr>
        <w:ind w:left="0"/>
        <w:rPr>
          <w:rFonts w:asciiTheme="majorHAnsi" w:hAnsiTheme="majorHAnsi"/>
        </w:rPr>
      </w:pPr>
      <w:r w:rsidRPr="00225845">
        <w:rPr>
          <w:rFonts w:asciiTheme="majorHAnsi" w:hAnsiTheme="majorHAnsi"/>
        </w:rPr>
        <w:t xml:space="preserve">Email information of the company.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C40C51" w:rsidRPr="00225845" w14:paraId="4F78D27C" w14:textId="77777777" w:rsidTr="00CB1188">
        <w:tc>
          <w:tcPr>
            <w:tcW w:w="3828" w:type="dxa"/>
            <w:tcBorders>
              <w:top w:val="single" w:sz="6" w:space="0" w:color="auto"/>
              <w:bottom w:val="single" w:sz="18" w:space="0" w:color="auto"/>
            </w:tcBorders>
            <w:shd w:val="clear" w:color="auto" w:fill="E6E6E6"/>
          </w:tcPr>
          <w:p w14:paraId="05F2CA1B"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4E4012AC"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B19386A"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6195EB82"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C40C51" w:rsidRPr="00225845" w14:paraId="1B1340C3" w14:textId="77777777" w:rsidTr="00CB1188">
        <w:tc>
          <w:tcPr>
            <w:tcW w:w="3828" w:type="dxa"/>
            <w:tcBorders>
              <w:top w:val="single" w:sz="18" w:space="0" w:color="auto"/>
            </w:tcBorders>
            <w:shd w:val="clear" w:color="auto" w:fill="CCFFCC"/>
          </w:tcPr>
          <w:p w14:paraId="692FCD57" w14:textId="52588C89"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EMAIL</w:t>
            </w:r>
          </w:p>
        </w:tc>
        <w:tc>
          <w:tcPr>
            <w:tcW w:w="850" w:type="dxa"/>
            <w:tcBorders>
              <w:top w:val="single" w:sz="18" w:space="0" w:color="auto"/>
            </w:tcBorders>
          </w:tcPr>
          <w:p w14:paraId="69E56AD4" w14:textId="77777777"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21403A42" w14:textId="77777777"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18" w:space="0" w:color="auto"/>
              <w:bottom w:val="single" w:sz="18" w:space="0" w:color="auto"/>
              <w:right w:val="single" w:sz="12" w:space="0" w:color="auto"/>
            </w:tcBorders>
            <w:shd w:val="clear" w:color="auto" w:fill="auto"/>
          </w:tcPr>
          <w:p w14:paraId="3807B764" w14:textId="77777777" w:rsidR="00C40C51" w:rsidRPr="00225845" w:rsidRDefault="00C40C51" w:rsidP="00CB1188">
            <w:pPr>
              <w:spacing w:after="0"/>
              <w:ind w:left="-108" w:right="-108"/>
              <w:jc w:val="center"/>
              <w:rPr>
                <w:rFonts w:asciiTheme="majorHAnsi" w:hAnsiTheme="majorHAnsi" w:cs="Tahoma"/>
                <w:b/>
                <w:sz w:val="16"/>
                <w:szCs w:val="16"/>
              </w:rPr>
            </w:pPr>
          </w:p>
        </w:tc>
      </w:tr>
    </w:tbl>
    <w:p w14:paraId="63CF6253" w14:textId="23777B4F" w:rsidR="000A33FF" w:rsidRPr="00225845" w:rsidRDefault="000A33FF" w:rsidP="0084039E">
      <w:pPr>
        <w:pStyle w:val="Heading2"/>
        <w:numPr>
          <w:ilvl w:val="1"/>
          <w:numId w:val="12"/>
        </w:numPr>
        <w:rPr>
          <w:rFonts w:asciiTheme="majorHAnsi" w:hAnsiTheme="majorHAnsi"/>
        </w:rPr>
      </w:pPr>
      <w:bookmarkStart w:id="27" w:name="_Toc510621245"/>
      <w:r w:rsidRPr="00225845">
        <w:rPr>
          <w:rFonts w:asciiTheme="majorHAnsi" w:hAnsiTheme="majorHAnsi"/>
        </w:rPr>
        <w:t>ENDDATE</w:t>
      </w:r>
      <w:bookmarkEnd w:id="27"/>
    </w:p>
    <w:p w14:paraId="25FBE5B7" w14:textId="77270863" w:rsidR="000A33FF" w:rsidRPr="00225845" w:rsidRDefault="000A33FF" w:rsidP="000A33FF">
      <w:pPr>
        <w:ind w:left="0"/>
        <w:rPr>
          <w:rFonts w:asciiTheme="majorHAnsi" w:hAnsiTheme="majorHAnsi"/>
        </w:rPr>
      </w:pPr>
      <w:r w:rsidRPr="00225845">
        <w:rPr>
          <w:rFonts w:asciiTheme="majorHAnsi" w:hAnsiTheme="majorHAnsi"/>
        </w:rPr>
        <w:t xml:space="preserve">ENDDATE is used as a query filter to get list of PTS files sent from a Sender to the Receiver.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0A33FF" w:rsidRPr="00225845" w14:paraId="78D09226" w14:textId="77777777" w:rsidTr="00671505">
        <w:tc>
          <w:tcPr>
            <w:tcW w:w="3828" w:type="dxa"/>
            <w:tcBorders>
              <w:top w:val="single" w:sz="6" w:space="0" w:color="auto"/>
              <w:bottom w:val="single" w:sz="18" w:space="0" w:color="auto"/>
            </w:tcBorders>
            <w:shd w:val="clear" w:color="auto" w:fill="E6E6E6"/>
          </w:tcPr>
          <w:p w14:paraId="4BA875F8" w14:textId="77777777" w:rsidR="000A33FF" w:rsidRPr="00225845" w:rsidRDefault="000A33FF"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8C298CB" w14:textId="77777777" w:rsidR="000A33FF" w:rsidRPr="00225845" w:rsidRDefault="000A33FF"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7C6C5439" w14:textId="77777777" w:rsidR="000A33FF" w:rsidRPr="00225845" w:rsidRDefault="000A33FF"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62E7FC8D" w14:textId="77777777" w:rsidR="000A33FF" w:rsidRPr="00225845" w:rsidRDefault="000A33FF"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0A33FF" w:rsidRPr="00225845" w14:paraId="06795724" w14:textId="77777777" w:rsidTr="00E31BB5">
        <w:tc>
          <w:tcPr>
            <w:tcW w:w="3828" w:type="dxa"/>
            <w:tcBorders>
              <w:top w:val="single" w:sz="18" w:space="0" w:color="auto"/>
              <w:bottom w:val="single" w:sz="18" w:space="0" w:color="auto"/>
            </w:tcBorders>
            <w:shd w:val="clear" w:color="auto" w:fill="CCFFCC"/>
          </w:tcPr>
          <w:p w14:paraId="7483AF57" w14:textId="0DFEDD50" w:rsidR="000A33FF" w:rsidRPr="00225845" w:rsidRDefault="000A33FF"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ENDDATE</w:t>
            </w:r>
          </w:p>
        </w:tc>
        <w:tc>
          <w:tcPr>
            <w:tcW w:w="850" w:type="dxa"/>
            <w:tcBorders>
              <w:top w:val="single" w:sz="18" w:space="0" w:color="auto"/>
              <w:bottom w:val="single" w:sz="18" w:space="0" w:color="auto"/>
            </w:tcBorders>
          </w:tcPr>
          <w:p w14:paraId="7AEAA067" w14:textId="77777777" w:rsidR="000A33FF" w:rsidRPr="00225845" w:rsidRDefault="000A33FF"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w:t>
            </w:r>
          </w:p>
        </w:tc>
        <w:tc>
          <w:tcPr>
            <w:tcW w:w="1276" w:type="dxa"/>
            <w:tcBorders>
              <w:top w:val="single" w:sz="18" w:space="0" w:color="auto"/>
              <w:bottom w:val="single" w:sz="18" w:space="0" w:color="auto"/>
            </w:tcBorders>
          </w:tcPr>
          <w:p w14:paraId="16187CBE" w14:textId="77777777" w:rsidR="000A33FF" w:rsidRPr="00225845" w:rsidRDefault="000A33FF" w:rsidP="00671505">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44763919" w14:textId="4387FE98" w:rsidR="00E31BB5" w:rsidRPr="00225845" w:rsidRDefault="000A33FF" w:rsidP="00E31BB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XML-Date</w:t>
            </w:r>
          </w:p>
        </w:tc>
      </w:tr>
    </w:tbl>
    <w:p w14:paraId="78B2D3EA" w14:textId="77777777" w:rsidR="00E31BB5" w:rsidRPr="00225845" w:rsidRDefault="00E31BB5" w:rsidP="00E31BB5">
      <w:pPr>
        <w:rPr>
          <w:rFonts w:asciiTheme="majorHAnsi" w:hAnsiTheme="majorHAnsi"/>
        </w:rPr>
      </w:pPr>
      <w:bookmarkStart w:id="28" w:name="_Toc510621246"/>
    </w:p>
    <w:p w14:paraId="45D283BD" w14:textId="77FE7A9D" w:rsidR="00F71359" w:rsidRPr="00225845" w:rsidRDefault="00F71359" w:rsidP="005C3B21">
      <w:pPr>
        <w:pStyle w:val="Heading2"/>
        <w:numPr>
          <w:ilvl w:val="1"/>
          <w:numId w:val="12"/>
        </w:numPr>
        <w:rPr>
          <w:rFonts w:asciiTheme="majorHAnsi" w:hAnsiTheme="majorHAnsi"/>
        </w:rPr>
      </w:pPr>
      <w:r w:rsidRPr="00225845">
        <w:rPr>
          <w:rFonts w:asciiTheme="majorHAnsi" w:hAnsiTheme="majorHAnsi"/>
        </w:rPr>
        <w:lastRenderedPageBreak/>
        <w:t>ERRORCODE</w:t>
      </w:r>
      <w:bookmarkEnd w:id="28"/>
    </w:p>
    <w:p w14:paraId="20CC1371" w14:textId="53B8C688" w:rsidR="00F71359" w:rsidRPr="00225845" w:rsidRDefault="00F71359" w:rsidP="00F71359">
      <w:pPr>
        <w:ind w:left="0"/>
        <w:rPr>
          <w:rFonts w:asciiTheme="majorHAnsi" w:hAnsiTheme="majorHAnsi"/>
        </w:rPr>
      </w:pPr>
      <w:r w:rsidRPr="00225845">
        <w:rPr>
          <w:rFonts w:asciiTheme="majorHAnsi" w:hAnsiTheme="majorHAnsi"/>
        </w:rPr>
        <w:t xml:space="preserve">Errorcode refers to a record of following fields.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F71359" w:rsidRPr="00225845" w14:paraId="0670C750" w14:textId="77777777" w:rsidTr="0051623E">
        <w:tc>
          <w:tcPr>
            <w:tcW w:w="3828" w:type="dxa"/>
            <w:tcBorders>
              <w:top w:val="single" w:sz="6" w:space="0" w:color="auto"/>
              <w:bottom w:val="single" w:sz="18" w:space="0" w:color="auto"/>
            </w:tcBorders>
            <w:shd w:val="clear" w:color="auto" w:fill="E6E6E6"/>
          </w:tcPr>
          <w:p w14:paraId="50128C4C"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729D2CED"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12D180D4"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A47FAE5"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F71359" w:rsidRPr="00225845" w14:paraId="0ACEB1A5" w14:textId="77777777" w:rsidTr="0051623E">
        <w:tc>
          <w:tcPr>
            <w:tcW w:w="3828" w:type="dxa"/>
            <w:tcBorders>
              <w:top w:val="single" w:sz="18" w:space="0" w:color="auto"/>
              <w:bottom w:val="single" w:sz="18" w:space="0" w:color="auto"/>
            </w:tcBorders>
            <w:shd w:val="clear" w:color="auto" w:fill="CCFFCC"/>
          </w:tcPr>
          <w:p w14:paraId="2F9AEA4E" w14:textId="72A53F59" w:rsidR="00F71359" w:rsidRPr="00225845" w:rsidRDefault="00F71359"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CODE</w:t>
            </w:r>
          </w:p>
        </w:tc>
        <w:tc>
          <w:tcPr>
            <w:tcW w:w="850" w:type="dxa"/>
            <w:tcBorders>
              <w:top w:val="single" w:sz="18" w:space="0" w:color="auto"/>
              <w:bottom w:val="single" w:sz="18" w:space="0" w:color="auto"/>
            </w:tcBorders>
          </w:tcPr>
          <w:p w14:paraId="651B8C8C" w14:textId="77777777" w:rsidR="00F71359" w:rsidRPr="00225845" w:rsidRDefault="00F71359"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6CEBCB5F" w14:textId="5D1A7828" w:rsidR="00F71359" w:rsidRPr="00225845" w:rsidRDefault="00F71359"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18" w:space="0" w:color="auto"/>
              <w:bottom w:val="single" w:sz="18" w:space="0" w:color="auto"/>
              <w:right w:val="single" w:sz="12" w:space="0" w:color="auto"/>
            </w:tcBorders>
            <w:shd w:val="clear" w:color="auto" w:fill="auto"/>
          </w:tcPr>
          <w:p w14:paraId="2CE5E6A9" w14:textId="77777777" w:rsidR="00F71359" w:rsidRPr="00225845" w:rsidRDefault="00F71359" w:rsidP="0051623E">
            <w:pPr>
              <w:spacing w:after="0"/>
              <w:ind w:left="-108" w:right="-108"/>
              <w:jc w:val="center"/>
              <w:rPr>
                <w:rFonts w:asciiTheme="majorHAnsi" w:hAnsiTheme="majorHAnsi" w:cs="Tahoma"/>
                <w:b/>
                <w:sz w:val="16"/>
                <w:szCs w:val="16"/>
              </w:rPr>
            </w:pPr>
          </w:p>
        </w:tc>
      </w:tr>
      <w:tr w:rsidR="00F71359" w:rsidRPr="00225845" w14:paraId="7BE5E786" w14:textId="77777777" w:rsidTr="0051623E">
        <w:tc>
          <w:tcPr>
            <w:tcW w:w="3828" w:type="dxa"/>
            <w:tcBorders>
              <w:top w:val="single" w:sz="18" w:space="0" w:color="auto"/>
              <w:bottom w:val="single" w:sz="18" w:space="0" w:color="auto"/>
            </w:tcBorders>
            <w:shd w:val="clear" w:color="auto" w:fill="CCFFCC"/>
          </w:tcPr>
          <w:p w14:paraId="3681CF06" w14:textId="0DBDDE4D" w:rsidR="00F71359" w:rsidRPr="00225845" w:rsidRDefault="00F71359"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ERRORCODEDESC[]</w:t>
            </w:r>
          </w:p>
        </w:tc>
        <w:tc>
          <w:tcPr>
            <w:tcW w:w="850" w:type="dxa"/>
            <w:tcBorders>
              <w:top w:val="single" w:sz="18" w:space="0" w:color="auto"/>
              <w:bottom w:val="single" w:sz="18" w:space="0" w:color="auto"/>
            </w:tcBorders>
          </w:tcPr>
          <w:p w14:paraId="2CEFE8FB" w14:textId="0CBC847C" w:rsidR="00F71359" w:rsidRPr="00225845" w:rsidRDefault="00F71359" w:rsidP="0051623E">
            <w:pPr>
              <w:spacing w:after="0"/>
              <w:ind w:left="-108" w:right="-108"/>
              <w:jc w:val="center"/>
              <w:rPr>
                <w:rFonts w:asciiTheme="majorHAnsi" w:hAnsiTheme="majorHAnsi" w:cs="Tahoma"/>
                <w:b/>
                <w:sz w:val="16"/>
                <w:szCs w:val="16"/>
              </w:rPr>
            </w:pPr>
          </w:p>
        </w:tc>
        <w:tc>
          <w:tcPr>
            <w:tcW w:w="1276" w:type="dxa"/>
            <w:tcBorders>
              <w:top w:val="single" w:sz="18" w:space="0" w:color="auto"/>
              <w:bottom w:val="single" w:sz="18" w:space="0" w:color="auto"/>
            </w:tcBorders>
          </w:tcPr>
          <w:p w14:paraId="0AC9A9D2" w14:textId="3733478A" w:rsidR="00F71359" w:rsidRPr="00225845" w:rsidRDefault="00F71359" w:rsidP="0051623E">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75849F73" w14:textId="77777777" w:rsidR="00F71359" w:rsidRPr="00225845" w:rsidRDefault="00F71359" w:rsidP="0051623E">
            <w:pPr>
              <w:spacing w:after="0"/>
              <w:ind w:left="-108" w:right="-108"/>
              <w:jc w:val="center"/>
              <w:rPr>
                <w:rFonts w:asciiTheme="majorHAnsi" w:hAnsiTheme="majorHAnsi" w:cs="Tahoma"/>
                <w:b/>
                <w:sz w:val="16"/>
                <w:szCs w:val="16"/>
              </w:rPr>
            </w:pPr>
          </w:p>
        </w:tc>
      </w:tr>
    </w:tbl>
    <w:p w14:paraId="0A92248D" w14:textId="454C3F57" w:rsidR="00F71359" w:rsidRPr="00225845" w:rsidRDefault="00F71359" w:rsidP="005C3B21">
      <w:pPr>
        <w:pStyle w:val="Heading2"/>
        <w:numPr>
          <w:ilvl w:val="1"/>
          <w:numId w:val="12"/>
        </w:numPr>
        <w:rPr>
          <w:rFonts w:asciiTheme="majorHAnsi" w:hAnsiTheme="majorHAnsi"/>
        </w:rPr>
      </w:pPr>
      <w:bookmarkStart w:id="29" w:name="_Toc510621247"/>
      <w:r w:rsidRPr="00225845">
        <w:rPr>
          <w:rFonts w:asciiTheme="majorHAnsi" w:hAnsiTheme="majorHAnsi"/>
        </w:rPr>
        <w:t>ERRORCODEDESC</w:t>
      </w:r>
      <w:bookmarkEnd w:id="29"/>
    </w:p>
    <w:p w14:paraId="2390F12B" w14:textId="36040607" w:rsidR="00F71359" w:rsidRPr="00225845" w:rsidRDefault="00F71359" w:rsidP="00F71359">
      <w:pPr>
        <w:ind w:left="0"/>
        <w:rPr>
          <w:rFonts w:asciiTheme="majorHAnsi" w:hAnsiTheme="majorHAnsi"/>
        </w:rPr>
      </w:pPr>
      <w:r w:rsidRPr="00225845">
        <w:rPr>
          <w:rFonts w:asciiTheme="majorHAnsi" w:hAnsiTheme="majorHAnsi"/>
        </w:rPr>
        <w:t xml:space="preserve">Unique ID of Error Code records in the system.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F71359" w:rsidRPr="00225845" w14:paraId="47345F26" w14:textId="77777777" w:rsidTr="0051623E">
        <w:tc>
          <w:tcPr>
            <w:tcW w:w="3828" w:type="dxa"/>
            <w:tcBorders>
              <w:top w:val="single" w:sz="6" w:space="0" w:color="auto"/>
              <w:bottom w:val="single" w:sz="18" w:space="0" w:color="auto"/>
            </w:tcBorders>
            <w:shd w:val="clear" w:color="auto" w:fill="E6E6E6"/>
          </w:tcPr>
          <w:p w14:paraId="0A80BE17"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08092611"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62060602"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C215E89"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F71359" w:rsidRPr="00225845" w14:paraId="6CE6EEF2" w14:textId="77777777" w:rsidTr="0051623E">
        <w:tc>
          <w:tcPr>
            <w:tcW w:w="3828" w:type="dxa"/>
            <w:tcBorders>
              <w:top w:val="single" w:sz="18" w:space="0" w:color="auto"/>
              <w:bottom w:val="single" w:sz="18" w:space="0" w:color="auto"/>
            </w:tcBorders>
            <w:shd w:val="clear" w:color="auto" w:fill="CCFFCC"/>
          </w:tcPr>
          <w:p w14:paraId="3F33032E" w14:textId="009E4D58" w:rsidR="00F71359" w:rsidRPr="00225845" w:rsidRDefault="00F71359"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LANGUAGE</w:t>
            </w:r>
          </w:p>
        </w:tc>
        <w:tc>
          <w:tcPr>
            <w:tcW w:w="850" w:type="dxa"/>
            <w:tcBorders>
              <w:top w:val="single" w:sz="18" w:space="0" w:color="auto"/>
              <w:bottom w:val="single" w:sz="18" w:space="0" w:color="auto"/>
            </w:tcBorders>
          </w:tcPr>
          <w:p w14:paraId="230DD567" w14:textId="6B097B91" w:rsidR="00F71359" w:rsidRPr="00225845" w:rsidRDefault="008866AD"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18" w:space="0" w:color="auto"/>
            </w:tcBorders>
          </w:tcPr>
          <w:p w14:paraId="64C09427" w14:textId="65D663BB" w:rsidR="00F71359" w:rsidRPr="00225845" w:rsidRDefault="008866AD"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18" w:space="0" w:color="auto"/>
              <w:bottom w:val="single" w:sz="18" w:space="0" w:color="auto"/>
              <w:right w:val="single" w:sz="12" w:space="0" w:color="auto"/>
            </w:tcBorders>
            <w:shd w:val="clear" w:color="auto" w:fill="auto"/>
          </w:tcPr>
          <w:p w14:paraId="4B007DCD" w14:textId="02366434" w:rsidR="00F71359" w:rsidRPr="00225845" w:rsidRDefault="008866AD"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r w:rsidR="00F71359" w:rsidRPr="00225845" w14:paraId="7DC8C126" w14:textId="77777777" w:rsidTr="0051623E">
        <w:tc>
          <w:tcPr>
            <w:tcW w:w="3828" w:type="dxa"/>
            <w:tcBorders>
              <w:top w:val="single" w:sz="18" w:space="0" w:color="auto"/>
              <w:bottom w:val="single" w:sz="18" w:space="0" w:color="auto"/>
            </w:tcBorders>
            <w:shd w:val="clear" w:color="auto" w:fill="CCFFCC"/>
          </w:tcPr>
          <w:p w14:paraId="5932928A" w14:textId="2B6B949E" w:rsidR="00F71359" w:rsidRPr="00225845" w:rsidRDefault="00F71359"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DESCRIPTION</w:t>
            </w:r>
          </w:p>
        </w:tc>
        <w:tc>
          <w:tcPr>
            <w:tcW w:w="850" w:type="dxa"/>
            <w:tcBorders>
              <w:top w:val="single" w:sz="18" w:space="0" w:color="auto"/>
              <w:bottom w:val="single" w:sz="18" w:space="0" w:color="auto"/>
            </w:tcBorders>
          </w:tcPr>
          <w:p w14:paraId="042C9F2A" w14:textId="59314A30" w:rsidR="00F71359" w:rsidRPr="00225845" w:rsidRDefault="00F71359"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18" w:space="0" w:color="auto"/>
            </w:tcBorders>
          </w:tcPr>
          <w:p w14:paraId="3EE2B85E" w14:textId="2AD39A95" w:rsidR="00F71359" w:rsidRPr="00225845" w:rsidRDefault="003C6D56"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18" w:space="0" w:color="auto"/>
              <w:bottom w:val="single" w:sz="18" w:space="0" w:color="auto"/>
              <w:right w:val="single" w:sz="12" w:space="0" w:color="auto"/>
            </w:tcBorders>
            <w:shd w:val="clear" w:color="auto" w:fill="auto"/>
          </w:tcPr>
          <w:p w14:paraId="1AC7CB23" w14:textId="77777777" w:rsidR="00F71359" w:rsidRPr="00225845" w:rsidRDefault="00F71359" w:rsidP="0051623E">
            <w:pPr>
              <w:spacing w:after="0"/>
              <w:ind w:left="-108" w:right="-108"/>
              <w:jc w:val="center"/>
              <w:rPr>
                <w:rFonts w:asciiTheme="majorHAnsi" w:hAnsiTheme="majorHAnsi" w:cs="Tahoma"/>
                <w:b/>
                <w:sz w:val="16"/>
                <w:szCs w:val="16"/>
              </w:rPr>
            </w:pPr>
          </w:p>
        </w:tc>
      </w:tr>
    </w:tbl>
    <w:p w14:paraId="7269B312" w14:textId="5E93EAC2" w:rsidR="00F71359" w:rsidRPr="00225845" w:rsidRDefault="00F71359" w:rsidP="005C3B21">
      <w:pPr>
        <w:pStyle w:val="Heading2"/>
        <w:numPr>
          <w:ilvl w:val="1"/>
          <w:numId w:val="12"/>
        </w:numPr>
        <w:rPr>
          <w:rFonts w:asciiTheme="majorHAnsi" w:hAnsiTheme="majorHAnsi"/>
        </w:rPr>
      </w:pPr>
      <w:bookmarkStart w:id="30" w:name="_Toc510621248"/>
      <w:r w:rsidRPr="00225845">
        <w:rPr>
          <w:rFonts w:asciiTheme="majorHAnsi" w:hAnsiTheme="majorHAnsi"/>
        </w:rPr>
        <w:t>ERRORCODELIST</w:t>
      </w:r>
      <w:bookmarkEnd w:id="30"/>
    </w:p>
    <w:p w14:paraId="5C07AECD" w14:textId="35A2CF77" w:rsidR="00F71359" w:rsidRPr="00225845" w:rsidRDefault="00F71359" w:rsidP="00F71359">
      <w:pPr>
        <w:ind w:left="0"/>
        <w:rPr>
          <w:rFonts w:asciiTheme="majorHAnsi" w:hAnsiTheme="majorHAnsi"/>
        </w:rPr>
      </w:pPr>
      <w:r w:rsidRPr="00225845">
        <w:rPr>
          <w:rFonts w:asciiTheme="majorHAnsi" w:hAnsiTheme="majorHAnsi"/>
        </w:rPr>
        <w:t xml:space="preserve">ERRORCODELIST refers to the list of ERRORCODE object.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F71359" w:rsidRPr="00225845" w14:paraId="765D20EE" w14:textId="77777777" w:rsidTr="0051623E">
        <w:tc>
          <w:tcPr>
            <w:tcW w:w="3828" w:type="dxa"/>
            <w:tcBorders>
              <w:top w:val="single" w:sz="6" w:space="0" w:color="auto"/>
              <w:bottom w:val="single" w:sz="18" w:space="0" w:color="auto"/>
            </w:tcBorders>
            <w:shd w:val="clear" w:color="auto" w:fill="E6E6E6"/>
          </w:tcPr>
          <w:p w14:paraId="2DC9D2A7"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32A324E3"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37CAF899"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0AFE126"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F71359" w:rsidRPr="00225845" w14:paraId="3EAF8676" w14:textId="77777777" w:rsidTr="0051623E">
        <w:tc>
          <w:tcPr>
            <w:tcW w:w="3828" w:type="dxa"/>
            <w:tcBorders>
              <w:top w:val="single" w:sz="18" w:space="0" w:color="auto"/>
            </w:tcBorders>
            <w:shd w:val="clear" w:color="auto" w:fill="CCFFCC"/>
          </w:tcPr>
          <w:p w14:paraId="6DC53828" w14:textId="3107B53F" w:rsidR="00F71359" w:rsidRPr="00225845" w:rsidRDefault="00F71359"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ERRORCODE[]</w:t>
            </w:r>
          </w:p>
        </w:tc>
        <w:tc>
          <w:tcPr>
            <w:tcW w:w="850" w:type="dxa"/>
            <w:tcBorders>
              <w:top w:val="single" w:sz="18" w:space="0" w:color="auto"/>
            </w:tcBorders>
          </w:tcPr>
          <w:p w14:paraId="420838EA" w14:textId="77777777" w:rsidR="00F71359" w:rsidRPr="00225845" w:rsidRDefault="00F71359"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507C2F84" w14:textId="77777777" w:rsidR="00F71359" w:rsidRPr="00225845" w:rsidRDefault="00F71359" w:rsidP="0051623E">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4737B1DF" w14:textId="77777777" w:rsidR="00F71359" w:rsidRPr="00225845" w:rsidRDefault="00F71359" w:rsidP="0051623E">
            <w:pPr>
              <w:spacing w:after="0"/>
              <w:ind w:left="-108" w:right="-108"/>
              <w:jc w:val="center"/>
              <w:rPr>
                <w:rFonts w:asciiTheme="majorHAnsi" w:hAnsiTheme="majorHAnsi" w:cs="Tahoma"/>
                <w:b/>
                <w:sz w:val="16"/>
                <w:szCs w:val="16"/>
              </w:rPr>
            </w:pPr>
          </w:p>
        </w:tc>
      </w:tr>
    </w:tbl>
    <w:p w14:paraId="5A72A661" w14:textId="77777777" w:rsidR="006C2001" w:rsidRPr="00225845" w:rsidRDefault="006C2001" w:rsidP="005C3B21">
      <w:pPr>
        <w:pStyle w:val="Heading2"/>
        <w:numPr>
          <w:ilvl w:val="1"/>
          <w:numId w:val="12"/>
        </w:numPr>
        <w:rPr>
          <w:rFonts w:asciiTheme="majorHAnsi" w:hAnsiTheme="majorHAnsi"/>
        </w:rPr>
      </w:pPr>
      <w:bookmarkStart w:id="31" w:name="_Toc510621249"/>
      <w:r w:rsidRPr="00225845">
        <w:rPr>
          <w:rFonts w:asciiTheme="majorHAnsi" w:hAnsiTheme="majorHAnsi"/>
        </w:rPr>
        <w:t>EXPLANATION</w:t>
      </w:r>
      <w:bookmarkEnd w:id="31"/>
    </w:p>
    <w:p w14:paraId="7B65CCA6" w14:textId="4B72E0CA" w:rsidR="006C2001" w:rsidRPr="00225845" w:rsidRDefault="008E505D" w:rsidP="006C2001">
      <w:pPr>
        <w:ind w:left="0"/>
        <w:rPr>
          <w:rFonts w:asciiTheme="majorHAnsi" w:hAnsiTheme="majorHAnsi"/>
        </w:rPr>
      </w:pPr>
      <w:r w:rsidRPr="00225845">
        <w:rPr>
          <w:rFonts w:asciiTheme="majorHAnsi" w:hAnsiTheme="majorHAnsi"/>
        </w:rPr>
        <w:t>Explanation for the operation</w:t>
      </w:r>
      <w:r w:rsidR="006C2001" w:rsidRPr="00225845">
        <w:rPr>
          <w:rFonts w:asciiTheme="majorHAnsi" w:hAnsiTheme="majorHAnsi"/>
        </w:rPr>
        <w:t xml:space="preserv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51BC627F" w14:textId="77777777" w:rsidTr="006C2001">
        <w:tc>
          <w:tcPr>
            <w:tcW w:w="3828" w:type="dxa"/>
            <w:tcBorders>
              <w:top w:val="single" w:sz="6" w:space="0" w:color="auto"/>
              <w:bottom w:val="single" w:sz="18" w:space="0" w:color="auto"/>
            </w:tcBorders>
            <w:shd w:val="clear" w:color="auto" w:fill="E6E6E6"/>
          </w:tcPr>
          <w:p w14:paraId="0B68EE59"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538C917D"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52B65B59"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38DB5799"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C2001" w:rsidRPr="00225845" w14:paraId="7AD8A5E4" w14:textId="77777777" w:rsidTr="006C2001">
        <w:tc>
          <w:tcPr>
            <w:tcW w:w="3828" w:type="dxa"/>
            <w:tcBorders>
              <w:top w:val="single" w:sz="18" w:space="0" w:color="auto"/>
            </w:tcBorders>
            <w:shd w:val="clear" w:color="auto" w:fill="CCFFCC"/>
          </w:tcPr>
          <w:p w14:paraId="431B7AC7"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DR</w:t>
            </w:r>
          </w:p>
        </w:tc>
        <w:tc>
          <w:tcPr>
            <w:tcW w:w="850" w:type="dxa"/>
            <w:tcBorders>
              <w:top w:val="single" w:sz="18" w:space="0" w:color="auto"/>
            </w:tcBorders>
          </w:tcPr>
          <w:p w14:paraId="1041F991" w14:textId="11267256" w:rsidR="006C2001" w:rsidRPr="00225845" w:rsidRDefault="008E505D"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w:t>
            </w:r>
            <w:r w:rsidR="006C2001" w:rsidRPr="00225845">
              <w:rPr>
                <w:rFonts w:asciiTheme="majorHAnsi" w:hAnsiTheme="majorHAnsi" w:cs="Tahoma"/>
                <w:b/>
                <w:sz w:val="16"/>
                <w:szCs w:val="16"/>
              </w:rPr>
              <w:t>N</w:t>
            </w:r>
          </w:p>
        </w:tc>
        <w:tc>
          <w:tcPr>
            <w:tcW w:w="1276" w:type="dxa"/>
            <w:tcBorders>
              <w:top w:val="single" w:sz="18" w:space="0" w:color="auto"/>
            </w:tcBorders>
          </w:tcPr>
          <w:p w14:paraId="4E0FD7E9" w14:textId="10075CD7" w:rsidR="006C2001" w:rsidRPr="00225845" w:rsidRDefault="008E505D"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500</w:t>
            </w:r>
          </w:p>
        </w:tc>
        <w:tc>
          <w:tcPr>
            <w:tcW w:w="2693" w:type="dxa"/>
            <w:tcBorders>
              <w:top w:val="single" w:sz="18" w:space="0" w:color="auto"/>
              <w:bottom w:val="single" w:sz="18" w:space="0" w:color="auto"/>
              <w:right w:val="single" w:sz="12" w:space="0" w:color="auto"/>
            </w:tcBorders>
            <w:shd w:val="clear" w:color="auto" w:fill="auto"/>
          </w:tcPr>
          <w:p w14:paraId="50DAF43D" w14:textId="77777777" w:rsidR="006C2001" w:rsidRPr="00225845" w:rsidRDefault="006C2001" w:rsidP="006C2001">
            <w:pPr>
              <w:spacing w:after="0"/>
              <w:ind w:left="-108" w:right="-108"/>
              <w:jc w:val="center"/>
              <w:rPr>
                <w:rFonts w:asciiTheme="majorHAnsi" w:hAnsiTheme="majorHAnsi" w:cs="Tahoma"/>
                <w:b/>
                <w:sz w:val="16"/>
                <w:szCs w:val="16"/>
              </w:rPr>
            </w:pPr>
          </w:p>
        </w:tc>
      </w:tr>
    </w:tbl>
    <w:p w14:paraId="39DC5582" w14:textId="296218CA" w:rsidR="008E505D" w:rsidRPr="00225845" w:rsidRDefault="008E505D" w:rsidP="005C3B21">
      <w:pPr>
        <w:pStyle w:val="Heading2"/>
        <w:numPr>
          <w:ilvl w:val="1"/>
          <w:numId w:val="12"/>
        </w:numPr>
        <w:rPr>
          <w:rFonts w:asciiTheme="majorHAnsi" w:hAnsiTheme="majorHAnsi"/>
        </w:rPr>
      </w:pPr>
      <w:bookmarkStart w:id="32" w:name="_Toc510621250"/>
      <w:r w:rsidRPr="00225845">
        <w:rPr>
          <w:rFonts w:asciiTheme="majorHAnsi" w:hAnsiTheme="majorHAnsi"/>
        </w:rPr>
        <w:t>FAULTCODE</w:t>
      </w:r>
      <w:bookmarkEnd w:id="32"/>
    </w:p>
    <w:p w14:paraId="54C9383D" w14:textId="276AE9FF" w:rsidR="008E505D" w:rsidRPr="00225845" w:rsidRDefault="008E505D" w:rsidP="008E505D">
      <w:pPr>
        <w:ind w:left="0"/>
        <w:rPr>
          <w:rFonts w:asciiTheme="majorHAnsi" w:hAnsiTheme="majorHAnsi"/>
        </w:rPr>
      </w:pPr>
      <w:r w:rsidRPr="00225845">
        <w:rPr>
          <w:rFonts w:asciiTheme="majorHAnsi" w:hAnsiTheme="majorHAnsi"/>
        </w:rPr>
        <w:t xml:space="preserve">Fault Code returns from Server Response. It contains “S:Server” Value.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8E505D" w:rsidRPr="00225845" w14:paraId="637B1307" w14:textId="77777777" w:rsidTr="00F7154A">
        <w:tc>
          <w:tcPr>
            <w:tcW w:w="3828" w:type="dxa"/>
            <w:tcBorders>
              <w:top w:val="single" w:sz="6" w:space="0" w:color="auto"/>
              <w:bottom w:val="single" w:sz="18" w:space="0" w:color="auto"/>
            </w:tcBorders>
            <w:shd w:val="clear" w:color="auto" w:fill="E6E6E6"/>
          </w:tcPr>
          <w:p w14:paraId="467F5819" w14:textId="77777777" w:rsidR="008E505D" w:rsidRPr="00225845" w:rsidRDefault="008E505D"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E638C0E" w14:textId="77777777" w:rsidR="008E505D" w:rsidRPr="00225845" w:rsidRDefault="008E505D"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6C00A7CF" w14:textId="77777777" w:rsidR="008E505D" w:rsidRPr="00225845" w:rsidRDefault="008E505D"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7032AF46" w14:textId="77777777" w:rsidR="008E505D" w:rsidRPr="00225845" w:rsidRDefault="008E505D"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8E505D" w:rsidRPr="00225845" w14:paraId="5A06875B" w14:textId="77777777" w:rsidTr="00F7154A">
        <w:tc>
          <w:tcPr>
            <w:tcW w:w="3828" w:type="dxa"/>
            <w:tcBorders>
              <w:top w:val="single" w:sz="18" w:space="0" w:color="auto"/>
            </w:tcBorders>
            <w:shd w:val="clear" w:color="auto" w:fill="CCFFCC"/>
          </w:tcPr>
          <w:p w14:paraId="0395E477" w14:textId="250C99FB" w:rsidR="008E505D" w:rsidRPr="00225845" w:rsidRDefault="008E505D"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faultcode</w:t>
            </w:r>
          </w:p>
        </w:tc>
        <w:tc>
          <w:tcPr>
            <w:tcW w:w="850" w:type="dxa"/>
            <w:tcBorders>
              <w:top w:val="single" w:sz="18" w:space="0" w:color="auto"/>
            </w:tcBorders>
          </w:tcPr>
          <w:p w14:paraId="286A5271" w14:textId="2864688F" w:rsidR="008E505D" w:rsidRPr="00225845" w:rsidRDefault="008E505D"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11E98F26" w14:textId="7AFA9EBE" w:rsidR="008E505D" w:rsidRPr="00225845" w:rsidRDefault="008E505D"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8</w:t>
            </w:r>
          </w:p>
        </w:tc>
        <w:tc>
          <w:tcPr>
            <w:tcW w:w="2693" w:type="dxa"/>
            <w:tcBorders>
              <w:top w:val="single" w:sz="18" w:space="0" w:color="auto"/>
              <w:bottom w:val="single" w:sz="18" w:space="0" w:color="auto"/>
              <w:right w:val="single" w:sz="12" w:space="0" w:color="auto"/>
            </w:tcBorders>
            <w:shd w:val="clear" w:color="auto" w:fill="auto"/>
          </w:tcPr>
          <w:p w14:paraId="48254CF7" w14:textId="7BA8E5F7" w:rsidR="008E505D" w:rsidRPr="00225845" w:rsidRDefault="008E505D"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S:Server</w:t>
            </w:r>
          </w:p>
        </w:tc>
      </w:tr>
    </w:tbl>
    <w:p w14:paraId="5A4A55F1" w14:textId="3D3F5B5F" w:rsidR="008E505D" w:rsidRPr="00225845" w:rsidRDefault="008E505D" w:rsidP="005C3B21">
      <w:pPr>
        <w:pStyle w:val="Heading2"/>
        <w:numPr>
          <w:ilvl w:val="1"/>
          <w:numId w:val="12"/>
        </w:numPr>
        <w:rPr>
          <w:rFonts w:asciiTheme="majorHAnsi" w:hAnsiTheme="majorHAnsi"/>
        </w:rPr>
      </w:pPr>
      <w:bookmarkStart w:id="33" w:name="_Toc510621251"/>
      <w:r w:rsidRPr="00225845">
        <w:rPr>
          <w:rFonts w:asciiTheme="majorHAnsi" w:hAnsiTheme="majorHAnsi"/>
        </w:rPr>
        <w:t>FAULTSTRING</w:t>
      </w:r>
      <w:bookmarkEnd w:id="33"/>
    </w:p>
    <w:p w14:paraId="70CFD6D0" w14:textId="384E936C" w:rsidR="008E505D" w:rsidRPr="00225845" w:rsidRDefault="008E505D" w:rsidP="008E505D">
      <w:pPr>
        <w:ind w:left="0"/>
        <w:rPr>
          <w:rFonts w:asciiTheme="majorHAnsi" w:hAnsiTheme="majorHAnsi"/>
        </w:rPr>
      </w:pPr>
      <w:r w:rsidRPr="00225845">
        <w:rPr>
          <w:rFonts w:asciiTheme="majorHAnsi" w:hAnsiTheme="majorHAnsi"/>
        </w:rPr>
        <w:t>Fault String contains predefined error codes for the notification or notification parameters. This is notification based error message</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8E505D" w:rsidRPr="00225845" w14:paraId="69D7F6A4" w14:textId="77777777" w:rsidTr="00F7154A">
        <w:tc>
          <w:tcPr>
            <w:tcW w:w="3828" w:type="dxa"/>
            <w:tcBorders>
              <w:top w:val="single" w:sz="6" w:space="0" w:color="auto"/>
              <w:bottom w:val="single" w:sz="18" w:space="0" w:color="auto"/>
            </w:tcBorders>
            <w:shd w:val="clear" w:color="auto" w:fill="E6E6E6"/>
          </w:tcPr>
          <w:p w14:paraId="7070E8B7" w14:textId="77777777" w:rsidR="008E505D" w:rsidRPr="00225845" w:rsidRDefault="008E505D"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369C97C3" w14:textId="77777777" w:rsidR="008E505D" w:rsidRPr="00225845" w:rsidRDefault="008E505D"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3076E13E" w14:textId="77777777" w:rsidR="008E505D" w:rsidRPr="00225845" w:rsidRDefault="008E505D"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BABD359" w14:textId="77777777" w:rsidR="008E505D" w:rsidRPr="00225845" w:rsidRDefault="008E505D"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8E505D" w:rsidRPr="00225845" w14:paraId="0FE03D73" w14:textId="77777777" w:rsidTr="00F7154A">
        <w:tc>
          <w:tcPr>
            <w:tcW w:w="3828" w:type="dxa"/>
            <w:tcBorders>
              <w:top w:val="single" w:sz="18" w:space="0" w:color="auto"/>
            </w:tcBorders>
            <w:shd w:val="clear" w:color="auto" w:fill="CCFFCC"/>
          </w:tcPr>
          <w:p w14:paraId="1D1DCE58" w14:textId="36FC4DDB" w:rsidR="008E505D" w:rsidRPr="00225845" w:rsidRDefault="008E505D"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faultstring</w:t>
            </w:r>
          </w:p>
        </w:tc>
        <w:tc>
          <w:tcPr>
            <w:tcW w:w="850" w:type="dxa"/>
            <w:tcBorders>
              <w:top w:val="single" w:sz="18" w:space="0" w:color="auto"/>
            </w:tcBorders>
          </w:tcPr>
          <w:p w14:paraId="1B81B480" w14:textId="6110E639" w:rsidR="008E505D" w:rsidRPr="00225845" w:rsidRDefault="008866AD"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59F6649F" w14:textId="394C3272" w:rsidR="008E505D" w:rsidRPr="00225845" w:rsidRDefault="008E505D"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18" w:space="0" w:color="auto"/>
              <w:bottom w:val="single" w:sz="18" w:space="0" w:color="auto"/>
              <w:right w:val="single" w:sz="12" w:space="0" w:color="auto"/>
            </w:tcBorders>
            <w:shd w:val="clear" w:color="auto" w:fill="auto"/>
          </w:tcPr>
          <w:p w14:paraId="5C7F0499" w14:textId="6CBCF916" w:rsidR="008E505D" w:rsidRPr="00225845" w:rsidRDefault="008866AD"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bl>
    <w:p w14:paraId="26C73F34" w14:textId="77777777" w:rsidR="006C2001" w:rsidRPr="00225845" w:rsidRDefault="006C2001" w:rsidP="005C3B21">
      <w:pPr>
        <w:pStyle w:val="Heading2"/>
        <w:numPr>
          <w:ilvl w:val="1"/>
          <w:numId w:val="12"/>
        </w:numPr>
        <w:rPr>
          <w:rFonts w:asciiTheme="majorHAnsi" w:hAnsiTheme="majorHAnsi"/>
        </w:rPr>
      </w:pPr>
      <w:bookmarkStart w:id="34" w:name="_Toc510621252"/>
      <w:r w:rsidRPr="00225845">
        <w:rPr>
          <w:rFonts w:asciiTheme="majorHAnsi" w:hAnsiTheme="majorHAnsi"/>
        </w:rPr>
        <w:t>FC</w:t>
      </w:r>
      <w:bookmarkEnd w:id="34"/>
    </w:p>
    <w:p w14:paraId="44D07F30" w14:textId="09270099" w:rsidR="006C2001" w:rsidRPr="00225845" w:rsidRDefault="006C2001" w:rsidP="008E505D">
      <w:pPr>
        <w:ind w:left="0"/>
        <w:rPr>
          <w:rFonts w:asciiTheme="majorHAnsi" w:hAnsiTheme="majorHAnsi"/>
        </w:rPr>
      </w:pPr>
      <w:r w:rsidRPr="00225845">
        <w:rPr>
          <w:rFonts w:asciiTheme="majorHAnsi" w:hAnsiTheme="majorHAnsi"/>
        </w:rPr>
        <w:t xml:space="preserve">FC </w:t>
      </w:r>
      <w:r w:rsidR="008E505D" w:rsidRPr="00225845">
        <w:rPr>
          <w:rFonts w:asciiTheme="majorHAnsi" w:hAnsiTheme="majorHAnsi"/>
        </w:rPr>
        <w:t>contains</w:t>
      </w:r>
      <w:r w:rsidRPr="00225845">
        <w:rPr>
          <w:rFonts w:asciiTheme="majorHAnsi" w:hAnsiTheme="majorHAnsi"/>
        </w:rPr>
        <w:t xml:space="preserve"> </w:t>
      </w:r>
      <w:r w:rsidR="008E505D" w:rsidRPr="00225845">
        <w:rPr>
          <w:rFonts w:asciiTheme="majorHAnsi" w:hAnsiTheme="majorHAnsi"/>
        </w:rPr>
        <w:t>predefined error codes</w:t>
      </w:r>
      <w:r w:rsidRPr="00225845">
        <w:rPr>
          <w:rFonts w:asciiTheme="majorHAnsi" w:hAnsiTheme="majorHAnsi"/>
        </w:rPr>
        <w:t>.</w:t>
      </w:r>
      <w:r w:rsidR="008E505D" w:rsidRPr="00225845">
        <w:rPr>
          <w:rFonts w:asciiTheme="majorHAnsi" w:hAnsiTheme="majorHAnsi"/>
        </w:rPr>
        <w:t xml:space="preserve"> FC is product based error code</w:t>
      </w:r>
      <w:r w:rsidRPr="00225845">
        <w:rPr>
          <w:rFonts w:asciiTheme="majorHAnsi" w:hAnsiTheme="majorHAnsi"/>
        </w:rPr>
        <w:t xml:space="preserv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34A725CB" w14:textId="77777777" w:rsidTr="006C2001">
        <w:tc>
          <w:tcPr>
            <w:tcW w:w="3828" w:type="dxa"/>
            <w:tcBorders>
              <w:top w:val="single" w:sz="6" w:space="0" w:color="auto"/>
              <w:bottom w:val="single" w:sz="18" w:space="0" w:color="auto"/>
            </w:tcBorders>
            <w:shd w:val="clear" w:color="auto" w:fill="E6E6E6"/>
          </w:tcPr>
          <w:p w14:paraId="0DAC315A"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21EE062A"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436F4323"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E6F734D"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C2001" w:rsidRPr="00225845" w14:paraId="562BD4D6" w14:textId="77777777" w:rsidTr="006C2001">
        <w:tc>
          <w:tcPr>
            <w:tcW w:w="3828" w:type="dxa"/>
            <w:tcBorders>
              <w:top w:val="single" w:sz="18" w:space="0" w:color="auto"/>
            </w:tcBorders>
            <w:shd w:val="clear" w:color="auto" w:fill="CCFFCC"/>
          </w:tcPr>
          <w:p w14:paraId="0B61A7E7"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FC</w:t>
            </w:r>
          </w:p>
        </w:tc>
        <w:tc>
          <w:tcPr>
            <w:tcW w:w="850" w:type="dxa"/>
            <w:tcBorders>
              <w:top w:val="single" w:sz="18" w:space="0" w:color="auto"/>
            </w:tcBorders>
          </w:tcPr>
          <w:p w14:paraId="3C730383"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tcBorders>
          </w:tcPr>
          <w:p w14:paraId="235A9414"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18" w:space="0" w:color="auto"/>
              <w:bottom w:val="single" w:sz="18" w:space="0" w:color="auto"/>
              <w:right w:val="single" w:sz="12" w:space="0" w:color="auto"/>
            </w:tcBorders>
            <w:shd w:val="clear" w:color="auto" w:fill="auto"/>
          </w:tcPr>
          <w:p w14:paraId="64EF94C9" w14:textId="77777777" w:rsidR="006C2001" w:rsidRPr="00225845" w:rsidRDefault="006C2001" w:rsidP="006C2001">
            <w:pPr>
              <w:spacing w:after="0"/>
              <w:ind w:left="-108" w:right="-108"/>
              <w:jc w:val="center"/>
              <w:rPr>
                <w:rFonts w:asciiTheme="majorHAnsi" w:hAnsiTheme="majorHAnsi" w:cs="Tahoma"/>
                <w:b/>
                <w:sz w:val="16"/>
                <w:szCs w:val="16"/>
              </w:rPr>
            </w:pPr>
          </w:p>
        </w:tc>
      </w:tr>
    </w:tbl>
    <w:p w14:paraId="303DBDFE" w14:textId="6E972DE9" w:rsidR="009E592D" w:rsidRPr="00225845" w:rsidRDefault="009E592D" w:rsidP="0084039E">
      <w:pPr>
        <w:pStyle w:val="Heading2"/>
        <w:numPr>
          <w:ilvl w:val="1"/>
          <w:numId w:val="12"/>
        </w:numPr>
        <w:rPr>
          <w:rFonts w:asciiTheme="majorHAnsi" w:hAnsiTheme="majorHAnsi"/>
        </w:rPr>
      </w:pPr>
      <w:bookmarkStart w:id="35" w:name="_Toc510621253"/>
      <w:r w:rsidRPr="00225845">
        <w:rPr>
          <w:rFonts w:asciiTheme="majorHAnsi" w:hAnsiTheme="majorHAnsi"/>
        </w:rPr>
        <w:t>FILE</w:t>
      </w:r>
      <w:bookmarkEnd w:id="35"/>
    </w:p>
    <w:p w14:paraId="4BAE8B9F" w14:textId="695B37A9" w:rsidR="009E592D" w:rsidRPr="00225845" w:rsidRDefault="009E592D" w:rsidP="009E592D">
      <w:pPr>
        <w:ind w:left="0"/>
        <w:rPr>
          <w:rFonts w:asciiTheme="majorHAnsi" w:hAnsiTheme="majorHAnsi"/>
        </w:rPr>
      </w:pPr>
      <w:r w:rsidRPr="00225845">
        <w:rPr>
          <w:rFonts w:asciiTheme="majorHAnsi" w:hAnsiTheme="majorHAnsi"/>
        </w:rPr>
        <w:t>FILE is the attachment of the PTS Web Services.</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9E592D" w:rsidRPr="00225845" w14:paraId="3839C882" w14:textId="77777777" w:rsidTr="00671505">
        <w:tc>
          <w:tcPr>
            <w:tcW w:w="3828" w:type="dxa"/>
            <w:tcBorders>
              <w:top w:val="single" w:sz="6" w:space="0" w:color="auto"/>
              <w:bottom w:val="single" w:sz="18" w:space="0" w:color="auto"/>
            </w:tcBorders>
            <w:shd w:val="clear" w:color="auto" w:fill="E6E6E6"/>
          </w:tcPr>
          <w:p w14:paraId="022F1E25" w14:textId="77777777" w:rsidR="009E592D" w:rsidRPr="00225845" w:rsidRDefault="009E59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64A41A93" w14:textId="77777777" w:rsidR="009E592D" w:rsidRPr="00225845" w:rsidRDefault="009E59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69C6EE5" w14:textId="77777777" w:rsidR="009E592D" w:rsidRPr="00225845" w:rsidRDefault="009E59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3A570A7A" w14:textId="77777777" w:rsidR="009E592D" w:rsidRPr="00225845" w:rsidRDefault="009E59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9E592D" w:rsidRPr="00225845" w14:paraId="7AEDD388" w14:textId="77777777" w:rsidTr="00671505">
        <w:tc>
          <w:tcPr>
            <w:tcW w:w="3828" w:type="dxa"/>
            <w:tcBorders>
              <w:top w:val="single" w:sz="18" w:space="0" w:color="auto"/>
            </w:tcBorders>
            <w:shd w:val="clear" w:color="auto" w:fill="CCFFCC"/>
          </w:tcPr>
          <w:p w14:paraId="1BCDE311" w14:textId="45214015" w:rsidR="009E592D" w:rsidRPr="00225845" w:rsidRDefault="009E592D"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FILE</w:t>
            </w:r>
          </w:p>
        </w:tc>
        <w:tc>
          <w:tcPr>
            <w:tcW w:w="850" w:type="dxa"/>
            <w:tcBorders>
              <w:top w:val="single" w:sz="18" w:space="0" w:color="auto"/>
            </w:tcBorders>
          </w:tcPr>
          <w:p w14:paraId="448CD3B9" w14:textId="238B588C" w:rsidR="009E592D" w:rsidRPr="00225845" w:rsidRDefault="007961C6"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B64</w:t>
            </w:r>
          </w:p>
        </w:tc>
        <w:tc>
          <w:tcPr>
            <w:tcW w:w="1276" w:type="dxa"/>
            <w:tcBorders>
              <w:top w:val="single" w:sz="18" w:space="0" w:color="auto"/>
            </w:tcBorders>
          </w:tcPr>
          <w:p w14:paraId="69A34429" w14:textId="6BAE87AE" w:rsidR="009E592D" w:rsidRPr="00225845" w:rsidRDefault="007961C6"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10MB</w:t>
            </w:r>
          </w:p>
        </w:tc>
        <w:tc>
          <w:tcPr>
            <w:tcW w:w="2693" w:type="dxa"/>
            <w:tcBorders>
              <w:top w:val="single" w:sz="18" w:space="0" w:color="auto"/>
              <w:bottom w:val="single" w:sz="18" w:space="0" w:color="auto"/>
              <w:right w:val="single" w:sz="12" w:space="0" w:color="auto"/>
            </w:tcBorders>
            <w:shd w:val="clear" w:color="auto" w:fill="auto"/>
          </w:tcPr>
          <w:p w14:paraId="377ABE93" w14:textId="77777777" w:rsidR="009E592D" w:rsidRPr="00225845" w:rsidRDefault="009E592D" w:rsidP="00671505">
            <w:pPr>
              <w:spacing w:after="0"/>
              <w:ind w:left="-108" w:right="-108"/>
              <w:jc w:val="center"/>
              <w:rPr>
                <w:rFonts w:asciiTheme="majorHAnsi" w:hAnsiTheme="majorHAnsi" w:cs="Tahoma"/>
                <w:b/>
                <w:sz w:val="16"/>
                <w:szCs w:val="16"/>
              </w:rPr>
            </w:pPr>
          </w:p>
        </w:tc>
      </w:tr>
    </w:tbl>
    <w:p w14:paraId="4E237199" w14:textId="601AAEC1" w:rsidR="00C40C51" w:rsidRPr="00225845" w:rsidRDefault="00C40C51" w:rsidP="005C3B21">
      <w:pPr>
        <w:pStyle w:val="Heading2"/>
        <w:numPr>
          <w:ilvl w:val="1"/>
          <w:numId w:val="12"/>
        </w:numPr>
        <w:rPr>
          <w:rFonts w:asciiTheme="majorHAnsi" w:hAnsiTheme="majorHAnsi"/>
        </w:rPr>
      </w:pPr>
      <w:bookmarkStart w:id="36" w:name="_Toc510621254"/>
      <w:r w:rsidRPr="00225845">
        <w:rPr>
          <w:rFonts w:asciiTheme="majorHAnsi" w:hAnsiTheme="majorHAnsi"/>
        </w:rPr>
        <w:lastRenderedPageBreak/>
        <w:t>GLN</w:t>
      </w:r>
      <w:bookmarkEnd w:id="36"/>
    </w:p>
    <w:p w14:paraId="40C9CBA8" w14:textId="41BBB165" w:rsidR="00C40C51" w:rsidRPr="00225845" w:rsidRDefault="00C40C51" w:rsidP="00C40C51">
      <w:pPr>
        <w:ind w:left="0"/>
        <w:rPr>
          <w:rFonts w:asciiTheme="majorHAnsi" w:hAnsiTheme="majorHAnsi"/>
        </w:rPr>
      </w:pPr>
      <w:r w:rsidRPr="00225845">
        <w:rPr>
          <w:rFonts w:asciiTheme="majorHAnsi" w:hAnsiTheme="majorHAnsi"/>
        </w:rPr>
        <w:t xml:space="preserve">Global Location Number of the company.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C40C51" w:rsidRPr="00225845" w14:paraId="46E05916" w14:textId="77777777" w:rsidTr="00CB1188">
        <w:tc>
          <w:tcPr>
            <w:tcW w:w="3828" w:type="dxa"/>
            <w:tcBorders>
              <w:top w:val="single" w:sz="6" w:space="0" w:color="auto"/>
              <w:bottom w:val="single" w:sz="18" w:space="0" w:color="auto"/>
            </w:tcBorders>
            <w:shd w:val="clear" w:color="auto" w:fill="E6E6E6"/>
          </w:tcPr>
          <w:p w14:paraId="1896B40A"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6885AC76"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6B3619FC"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58FC0B3"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C40C51" w:rsidRPr="00225845" w14:paraId="7A21E125" w14:textId="77777777" w:rsidTr="00CB1188">
        <w:tc>
          <w:tcPr>
            <w:tcW w:w="3828" w:type="dxa"/>
            <w:tcBorders>
              <w:top w:val="single" w:sz="18" w:space="0" w:color="auto"/>
            </w:tcBorders>
            <w:shd w:val="clear" w:color="auto" w:fill="CCFFCC"/>
          </w:tcPr>
          <w:p w14:paraId="27C67477" w14:textId="1DBDF56F"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GLN</w:t>
            </w:r>
          </w:p>
        </w:tc>
        <w:tc>
          <w:tcPr>
            <w:tcW w:w="850" w:type="dxa"/>
            <w:tcBorders>
              <w:top w:val="single" w:sz="18" w:space="0" w:color="auto"/>
            </w:tcBorders>
          </w:tcPr>
          <w:p w14:paraId="036EBA0C" w14:textId="77777777"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49E41668" w14:textId="754C99A0"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13</w:t>
            </w:r>
          </w:p>
        </w:tc>
        <w:tc>
          <w:tcPr>
            <w:tcW w:w="2693" w:type="dxa"/>
            <w:tcBorders>
              <w:top w:val="single" w:sz="18" w:space="0" w:color="auto"/>
              <w:bottom w:val="single" w:sz="18" w:space="0" w:color="auto"/>
              <w:right w:val="single" w:sz="12" w:space="0" w:color="auto"/>
            </w:tcBorders>
            <w:shd w:val="clear" w:color="auto" w:fill="auto"/>
          </w:tcPr>
          <w:p w14:paraId="7E82C739" w14:textId="409DE832" w:rsidR="00C40C51" w:rsidRPr="00225845" w:rsidRDefault="00C40C51" w:rsidP="00CB1188">
            <w:pPr>
              <w:spacing w:after="0"/>
              <w:ind w:left="-108" w:right="-108"/>
              <w:jc w:val="center"/>
              <w:rPr>
                <w:rFonts w:asciiTheme="majorHAnsi" w:hAnsiTheme="majorHAnsi" w:cs="Tahoma"/>
                <w:b/>
                <w:sz w:val="16"/>
                <w:szCs w:val="16"/>
              </w:rPr>
            </w:pPr>
          </w:p>
        </w:tc>
      </w:tr>
    </w:tbl>
    <w:p w14:paraId="2A279C2C" w14:textId="77777777" w:rsidR="006C2001" w:rsidRPr="00225845" w:rsidRDefault="006C2001" w:rsidP="005C3B21">
      <w:pPr>
        <w:pStyle w:val="Heading2"/>
        <w:numPr>
          <w:ilvl w:val="1"/>
          <w:numId w:val="12"/>
        </w:numPr>
        <w:rPr>
          <w:rFonts w:asciiTheme="majorHAnsi" w:hAnsiTheme="majorHAnsi"/>
        </w:rPr>
      </w:pPr>
      <w:bookmarkStart w:id="37" w:name="_Toc510621255"/>
      <w:r w:rsidRPr="00225845">
        <w:rPr>
          <w:rFonts w:asciiTheme="majorHAnsi" w:hAnsiTheme="majorHAnsi"/>
        </w:rPr>
        <w:t>GTIN</w:t>
      </w:r>
      <w:bookmarkEnd w:id="37"/>
    </w:p>
    <w:p w14:paraId="4C9F0E63" w14:textId="77777777" w:rsidR="006C2001" w:rsidRPr="00225845" w:rsidRDefault="006C2001" w:rsidP="006C2001">
      <w:pPr>
        <w:ind w:left="0"/>
        <w:rPr>
          <w:rFonts w:asciiTheme="majorHAnsi" w:hAnsiTheme="majorHAnsi"/>
        </w:rPr>
      </w:pPr>
      <w:r w:rsidRPr="00225845">
        <w:rPr>
          <w:rFonts w:asciiTheme="majorHAnsi" w:hAnsiTheme="majorHAnsi"/>
        </w:rPr>
        <w:t>Global Trade Item Number of the notified product. DTTS will reject all notifications send to an unregisted GTIN.</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3CB1AEB1" w14:textId="77777777" w:rsidTr="006C2001">
        <w:tc>
          <w:tcPr>
            <w:tcW w:w="3828" w:type="dxa"/>
            <w:tcBorders>
              <w:top w:val="single" w:sz="6" w:space="0" w:color="auto"/>
              <w:bottom w:val="single" w:sz="18" w:space="0" w:color="auto"/>
            </w:tcBorders>
            <w:shd w:val="clear" w:color="auto" w:fill="E6E6E6"/>
          </w:tcPr>
          <w:p w14:paraId="0CF7D3F8"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A8B8911"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76161EF3"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49AE3EF2"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C2001" w:rsidRPr="00225845" w14:paraId="1A9832C4" w14:textId="77777777" w:rsidTr="006C2001">
        <w:tc>
          <w:tcPr>
            <w:tcW w:w="3828" w:type="dxa"/>
            <w:tcBorders>
              <w:top w:val="single" w:sz="18" w:space="0" w:color="auto"/>
            </w:tcBorders>
            <w:shd w:val="clear" w:color="auto" w:fill="CCFFCC"/>
          </w:tcPr>
          <w:p w14:paraId="0787A1E8"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GTIN</w:t>
            </w:r>
          </w:p>
        </w:tc>
        <w:tc>
          <w:tcPr>
            <w:tcW w:w="850" w:type="dxa"/>
            <w:tcBorders>
              <w:top w:val="single" w:sz="18" w:space="0" w:color="auto"/>
            </w:tcBorders>
          </w:tcPr>
          <w:p w14:paraId="795B0071" w14:textId="04CEE0C0" w:rsidR="006C2001" w:rsidRPr="00225845" w:rsidRDefault="005D28C7"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w:t>
            </w:r>
            <w:r w:rsidR="006C2001" w:rsidRPr="00225845">
              <w:rPr>
                <w:rFonts w:asciiTheme="majorHAnsi" w:hAnsiTheme="majorHAnsi" w:cs="Tahoma"/>
                <w:b/>
                <w:sz w:val="16"/>
                <w:szCs w:val="16"/>
              </w:rPr>
              <w:t>N</w:t>
            </w:r>
          </w:p>
        </w:tc>
        <w:tc>
          <w:tcPr>
            <w:tcW w:w="1276" w:type="dxa"/>
            <w:tcBorders>
              <w:top w:val="single" w:sz="18" w:space="0" w:color="auto"/>
            </w:tcBorders>
          </w:tcPr>
          <w:p w14:paraId="332CF3FA"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14</w:t>
            </w:r>
          </w:p>
        </w:tc>
        <w:tc>
          <w:tcPr>
            <w:tcW w:w="2693" w:type="dxa"/>
            <w:tcBorders>
              <w:top w:val="single" w:sz="18" w:space="0" w:color="auto"/>
              <w:bottom w:val="single" w:sz="18" w:space="0" w:color="auto"/>
              <w:right w:val="single" w:sz="12" w:space="0" w:color="auto"/>
            </w:tcBorders>
            <w:shd w:val="clear" w:color="auto" w:fill="auto"/>
          </w:tcPr>
          <w:p w14:paraId="3C11B32C" w14:textId="0E1365B8" w:rsidR="0051623E" w:rsidRPr="00225845" w:rsidRDefault="0051623E"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p w14:paraId="5E987A49" w14:textId="50590ACB" w:rsidR="006C2001" w:rsidRPr="00225845" w:rsidRDefault="00607722"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Length must be equal 14</w:t>
            </w:r>
          </w:p>
        </w:tc>
      </w:tr>
    </w:tbl>
    <w:p w14:paraId="4ED3F749" w14:textId="1585AA4D" w:rsidR="007728FF" w:rsidRPr="00225845" w:rsidRDefault="007728FF" w:rsidP="005C3B21">
      <w:pPr>
        <w:pStyle w:val="Heading2"/>
        <w:numPr>
          <w:ilvl w:val="1"/>
          <w:numId w:val="12"/>
        </w:numPr>
        <w:rPr>
          <w:rFonts w:asciiTheme="majorHAnsi" w:hAnsiTheme="majorHAnsi"/>
        </w:rPr>
      </w:pPr>
      <w:bookmarkStart w:id="38" w:name="_OFFLINE_ARAYÜZ"/>
      <w:bookmarkStart w:id="39" w:name="_Toc510621256"/>
      <w:bookmarkEnd w:id="38"/>
      <w:r w:rsidRPr="00225845">
        <w:rPr>
          <w:rFonts w:asciiTheme="majorHAnsi" w:hAnsiTheme="majorHAnsi"/>
        </w:rPr>
        <w:t>ISACTIVE</w:t>
      </w:r>
      <w:bookmarkEnd w:id="39"/>
    </w:p>
    <w:p w14:paraId="34C29445" w14:textId="75AF09AD" w:rsidR="007728FF" w:rsidRPr="00225845" w:rsidRDefault="007728FF" w:rsidP="007728FF">
      <w:pPr>
        <w:ind w:left="0"/>
        <w:rPr>
          <w:rFonts w:asciiTheme="majorHAnsi" w:hAnsiTheme="majorHAnsi"/>
        </w:rPr>
      </w:pPr>
      <w:r w:rsidRPr="00225845">
        <w:rPr>
          <w:rFonts w:asciiTheme="majorHAnsi" w:hAnsiTheme="majorHAnsi"/>
        </w:rPr>
        <w:t>This field is attribute of a drug indicates that is it an active drug or not.</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7728FF" w:rsidRPr="00225845" w14:paraId="5766FD8F" w14:textId="77777777" w:rsidTr="0051623E">
        <w:tc>
          <w:tcPr>
            <w:tcW w:w="3828" w:type="dxa"/>
            <w:tcBorders>
              <w:top w:val="single" w:sz="6" w:space="0" w:color="auto"/>
              <w:bottom w:val="single" w:sz="18" w:space="0" w:color="auto"/>
            </w:tcBorders>
            <w:shd w:val="clear" w:color="auto" w:fill="E6E6E6"/>
          </w:tcPr>
          <w:p w14:paraId="27BEF25C" w14:textId="77777777" w:rsidR="007728FF" w:rsidRPr="00225845" w:rsidRDefault="007728FF"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63647E59" w14:textId="77777777" w:rsidR="007728FF" w:rsidRPr="00225845" w:rsidRDefault="007728FF"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21500EC0" w14:textId="77777777" w:rsidR="007728FF" w:rsidRPr="00225845" w:rsidRDefault="007728FF"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7529D3D" w14:textId="77777777" w:rsidR="007728FF" w:rsidRPr="00225845" w:rsidRDefault="007728FF"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7728FF" w:rsidRPr="00225845" w14:paraId="1092418A" w14:textId="77777777" w:rsidTr="0051623E">
        <w:tc>
          <w:tcPr>
            <w:tcW w:w="3828" w:type="dxa"/>
            <w:tcBorders>
              <w:top w:val="single" w:sz="18" w:space="0" w:color="auto"/>
            </w:tcBorders>
            <w:shd w:val="clear" w:color="auto" w:fill="CCFFCC"/>
          </w:tcPr>
          <w:p w14:paraId="251A2CF8" w14:textId="27E300BF" w:rsidR="007728FF" w:rsidRPr="00225845" w:rsidRDefault="007728FF"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ISACTIVE</w:t>
            </w:r>
          </w:p>
        </w:tc>
        <w:tc>
          <w:tcPr>
            <w:tcW w:w="850" w:type="dxa"/>
            <w:tcBorders>
              <w:top w:val="single" w:sz="18" w:space="0" w:color="auto"/>
            </w:tcBorders>
          </w:tcPr>
          <w:p w14:paraId="783BEDA6" w14:textId="2E89D66E" w:rsidR="007728FF" w:rsidRPr="00225845" w:rsidRDefault="008866AD"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tcBorders>
          </w:tcPr>
          <w:p w14:paraId="2E18E50E" w14:textId="77777777" w:rsidR="007728FF" w:rsidRPr="00225845" w:rsidRDefault="007728FF"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2693" w:type="dxa"/>
            <w:tcBorders>
              <w:top w:val="single" w:sz="18" w:space="0" w:color="auto"/>
              <w:bottom w:val="single" w:sz="18" w:space="0" w:color="auto"/>
              <w:right w:val="single" w:sz="12" w:space="0" w:color="auto"/>
            </w:tcBorders>
            <w:shd w:val="clear" w:color="auto" w:fill="auto"/>
          </w:tcPr>
          <w:p w14:paraId="0C18055C" w14:textId="605CFF22" w:rsidR="007728FF" w:rsidRPr="00225845" w:rsidRDefault="008866AD"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bl>
    <w:p w14:paraId="300D0338" w14:textId="65E7EF91" w:rsidR="00CD0B46" w:rsidRPr="00225845" w:rsidRDefault="00CD0B46" w:rsidP="005C3B21">
      <w:pPr>
        <w:pStyle w:val="Heading2"/>
        <w:numPr>
          <w:ilvl w:val="1"/>
          <w:numId w:val="12"/>
        </w:numPr>
        <w:rPr>
          <w:rFonts w:asciiTheme="majorHAnsi" w:hAnsiTheme="majorHAnsi"/>
        </w:rPr>
      </w:pPr>
      <w:bookmarkStart w:id="40" w:name="_Toc510621257"/>
      <w:r w:rsidRPr="00225845">
        <w:rPr>
          <w:rFonts w:asciiTheme="majorHAnsi" w:hAnsiTheme="majorHAnsi"/>
        </w:rPr>
        <w:t>ISIMPORTED</w:t>
      </w:r>
      <w:bookmarkEnd w:id="40"/>
    </w:p>
    <w:p w14:paraId="7E4137CF" w14:textId="6F4E2A19" w:rsidR="00CD0B46" w:rsidRPr="00225845" w:rsidRDefault="00CD0B46" w:rsidP="00CD0B46">
      <w:pPr>
        <w:ind w:left="0"/>
        <w:rPr>
          <w:rFonts w:asciiTheme="majorHAnsi" w:hAnsiTheme="majorHAnsi"/>
        </w:rPr>
      </w:pPr>
      <w:r w:rsidRPr="00225845">
        <w:rPr>
          <w:rFonts w:asciiTheme="majorHAnsi" w:hAnsiTheme="majorHAnsi"/>
        </w:rPr>
        <w:t>This field is attribute of a drug indicates that is it imported or not.</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CD0B46" w:rsidRPr="00225845" w14:paraId="395A8299" w14:textId="77777777" w:rsidTr="0051623E">
        <w:tc>
          <w:tcPr>
            <w:tcW w:w="3828" w:type="dxa"/>
            <w:tcBorders>
              <w:top w:val="single" w:sz="6" w:space="0" w:color="auto"/>
              <w:bottom w:val="single" w:sz="18" w:space="0" w:color="auto"/>
            </w:tcBorders>
            <w:shd w:val="clear" w:color="auto" w:fill="E6E6E6"/>
          </w:tcPr>
          <w:p w14:paraId="2706F072" w14:textId="77777777" w:rsidR="00CD0B46" w:rsidRPr="00225845" w:rsidRDefault="00CD0B46"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5042FCC9" w14:textId="77777777" w:rsidR="00CD0B46" w:rsidRPr="00225845" w:rsidRDefault="00CD0B46"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34E88DC7" w14:textId="77777777" w:rsidR="00CD0B46" w:rsidRPr="00225845" w:rsidRDefault="00CD0B46"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893CE34" w14:textId="77777777" w:rsidR="00CD0B46" w:rsidRPr="00225845" w:rsidRDefault="00CD0B46"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CD0B46" w:rsidRPr="00225845" w14:paraId="004C594E" w14:textId="77777777" w:rsidTr="0051623E">
        <w:tc>
          <w:tcPr>
            <w:tcW w:w="3828" w:type="dxa"/>
            <w:tcBorders>
              <w:top w:val="single" w:sz="18" w:space="0" w:color="auto"/>
            </w:tcBorders>
            <w:shd w:val="clear" w:color="auto" w:fill="CCFFCC"/>
          </w:tcPr>
          <w:p w14:paraId="6050FC06" w14:textId="59CE4ACD" w:rsidR="00CD0B46" w:rsidRPr="00225845" w:rsidRDefault="00CD0B46"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ISIMPORTED</w:t>
            </w:r>
          </w:p>
        </w:tc>
        <w:tc>
          <w:tcPr>
            <w:tcW w:w="850" w:type="dxa"/>
            <w:tcBorders>
              <w:top w:val="single" w:sz="18" w:space="0" w:color="auto"/>
            </w:tcBorders>
          </w:tcPr>
          <w:p w14:paraId="1DE16738" w14:textId="42D9FCFC" w:rsidR="00CD0B46" w:rsidRPr="00225845" w:rsidRDefault="008866AD"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tcBorders>
          </w:tcPr>
          <w:p w14:paraId="6B419E8A" w14:textId="25B3AB75" w:rsidR="00CD0B46" w:rsidRPr="00225845" w:rsidRDefault="00CD0B46"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2693" w:type="dxa"/>
            <w:tcBorders>
              <w:top w:val="single" w:sz="18" w:space="0" w:color="auto"/>
              <w:bottom w:val="single" w:sz="18" w:space="0" w:color="auto"/>
              <w:right w:val="single" w:sz="12" w:space="0" w:color="auto"/>
            </w:tcBorders>
            <w:shd w:val="clear" w:color="auto" w:fill="auto"/>
          </w:tcPr>
          <w:p w14:paraId="4F6C141C" w14:textId="3FCB38F9" w:rsidR="00CD0B46" w:rsidRPr="00225845" w:rsidRDefault="008866AD"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bl>
    <w:p w14:paraId="536D09A5" w14:textId="77777777" w:rsidR="003C4E30" w:rsidRPr="00225845" w:rsidRDefault="003C4E30" w:rsidP="005C3B21">
      <w:pPr>
        <w:pStyle w:val="Heading2"/>
        <w:numPr>
          <w:ilvl w:val="1"/>
          <w:numId w:val="12"/>
        </w:numPr>
        <w:rPr>
          <w:rFonts w:asciiTheme="majorHAnsi" w:hAnsiTheme="majorHAnsi"/>
        </w:rPr>
      </w:pPr>
      <w:bookmarkStart w:id="41" w:name="_Toc510621258"/>
      <w:r w:rsidRPr="00225845">
        <w:rPr>
          <w:rFonts w:asciiTheme="majorHAnsi" w:hAnsiTheme="majorHAnsi"/>
        </w:rPr>
        <w:t>MANUFACTURERGLN</w:t>
      </w:r>
      <w:bookmarkEnd w:id="41"/>
    </w:p>
    <w:p w14:paraId="1917EDEA" w14:textId="77777777" w:rsidR="003C4E30" w:rsidRPr="00225845" w:rsidRDefault="003C4E30" w:rsidP="003C4E30">
      <w:pPr>
        <w:ind w:left="0"/>
        <w:rPr>
          <w:rFonts w:asciiTheme="majorHAnsi" w:hAnsiTheme="majorHAnsi"/>
        </w:rPr>
      </w:pPr>
      <w:r w:rsidRPr="00225845">
        <w:rPr>
          <w:rFonts w:asciiTheme="majorHAnsi" w:hAnsiTheme="majorHAnsi"/>
        </w:rPr>
        <w:t xml:space="preserve">Manufacturer(Supplier) GLN Number of the Drug.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3C4E30" w:rsidRPr="00225845" w14:paraId="7258F13B" w14:textId="77777777" w:rsidTr="0051623E">
        <w:tc>
          <w:tcPr>
            <w:tcW w:w="3828" w:type="dxa"/>
            <w:tcBorders>
              <w:top w:val="single" w:sz="6" w:space="0" w:color="auto"/>
              <w:bottom w:val="single" w:sz="18" w:space="0" w:color="auto"/>
            </w:tcBorders>
            <w:shd w:val="clear" w:color="auto" w:fill="E6E6E6"/>
          </w:tcPr>
          <w:p w14:paraId="460EE952"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4519DB49"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BFE59F6"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37CDEF0F"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3C4E30" w:rsidRPr="00225845" w14:paraId="15E40D15" w14:textId="77777777" w:rsidTr="0051623E">
        <w:tc>
          <w:tcPr>
            <w:tcW w:w="3828" w:type="dxa"/>
            <w:tcBorders>
              <w:top w:val="single" w:sz="18" w:space="0" w:color="auto"/>
            </w:tcBorders>
            <w:shd w:val="clear" w:color="auto" w:fill="CCFFCC"/>
          </w:tcPr>
          <w:p w14:paraId="592B5C05" w14:textId="77777777" w:rsidR="003C4E30" w:rsidRPr="00225845" w:rsidRDefault="003C4E30"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MANUFACTURERGLN</w:t>
            </w:r>
          </w:p>
        </w:tc>
        <w:tc>
          <w:tcPr>
            <w:tcW w:w="850" w:type="dxa"/>
            <w:tcBorders>
              <w:top w:val="single" w:sz="18" w:space="0" w:color="auto"/>
            </w:tcBorders>
          </w:tcPr>
          <w:p w14:paraId="6F7601C2" w14:textId="3882965B" w:rsidR="003C4E30" w:rsidRPr="00225845" w:rsidRDefault="005D28C7"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w:t>
            </w:r>
            <w:r w:rsidR="003C4E30" w:rsidRPr="00225845">
              <w:rPr>
                <w:rFonts w:asciiTheme="majorHAnsi" w:hAnsiTheme="majorHAnsi" w:cs="Tahoma"/>
                <w:b/>
                <w:sz w:val="16"/>
                <w:szCs w:val="16"/>
              </w:rPr>
              <w:t>N</w:t>
            </w:r>
          </w:p>
        </w:tc>
        <w:tc>
          <w:tcPr>
            <w:tcW w:w="1276" w:type="dxa"/>
            <w:tcBorders>
              <w:top w:val="single" w:sz="18" w:space="0" w:color="auto"/>
            </w:tcBorders>
          </w:tcPr>
          <w:p w14:paraId="1D2E566E" w14:textId="77777777" w:rsidR="003C4E30" w:rsidRPr="00225845" w:rsidRDefault="003C4E30"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13</w:t>
            </w:r>
          </w:p>
        </w:tc>
        <w:tc>
          <w:tcPr>
            <w:tcW w:w="2693" w:type="dxa"/>
            <w:tcBorders>
              <w:top w:val="single" w:sz="18" w:space="0" w:color="auto"/>
              <w:bottom w:val="single" w:sz="18" w:space="0" w:color="auto"/>
              <w:right w:val="single" w:sz="12" w:space="0" w:color="auto"/>
            </w:tcBorders>
            <w:shd w:val="clear" w:color="auto" w:fill="auto"/>
          </w:tcPr>
          <w:p w14:paraId="1932094E" w14:textId="74EA6489" w:rsidR="0051623E" w:rsidRPr="00225845" w:rsidRDefault="0051623E"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r w:rsidR="00D82580" w:rsidRPr="00225845">
              <w:rPr>
                <w:rFonts w:asciiTheme="majorHAnsi" w:hAnsiTheme="majorHAnsi" w:cs="Tahoma"/>
                <w:b/>
                <w:sz w:val="16"/>
                <w:szCs w:val="16"/>
              </w:rPr>
              <w:t>-Stakeholder</w:t>
            </w:r>
          </w:p>
          <w:p w14:paraId="15B6839E" w14:textId="2D2373AE" w:rsidR="003C4E30" w:rsidRPr="00225845" w:rsidRDefault="00607722"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Length must be equal 13</w:t>
            </w:r>
          </w:p>
        </w:tc>
      </w:tr>
    </w:tbl>
    <w:p w14:paraId="68D69972" w14:textId="0ED43945" w:rsidR="003C4E30" w:rsidRPr="00225845" w:rsidRDefault="003C4E30" w:rsidP="005C3B21">
      <w:pPr>
        <w:pStyle w:val="Heading2"/>
        <w:numPr>
          <w:ilvl w:val="1"/>
          <w:numId w:val="12"/>
        </w:numPr>
        <w:rPr>
          <w:rFonts w:asciiTheme="majorHAnsi" w:hAnsiTheme="majorHAnsi"/>
        </w:rPr>
      </w:pPr>
      <w:bookmarkStart w:id="42" w:name="_Toc510621259"/>
      <w:r w:rsidRPr="00225845">
        <w:rPr>
          <w:rFonts w:asciiTheme="majorHAnsi" w:hAnsiTheme="majorHAnsi"/>
        </w:rPr>
        <w:t>MANUFACTURERNAME</w:t>
      </w:r>
      <w:bookmarkEnd w:id="42"/>
    </w:p>
    <w:p w14:paraId="0BC99ACF" w14:textId="2F9E4576" w:rsidR="003C4E30" w:rsidRPr="00225845" w:rsidRDefault="003C4E30" w:rsidP="003C4E30">
      <w:pPr>
        <w:ind w:left="0"/>
        <w:rPr>
          <w:rFonts w:asciiTheme="majorHAnsi" w:hAnsiTheme="majorHAnsi"/>
        </w:rPr>
      </w:pPr>
      <w:r w:rsidRPr="00225845">
        <w:rPr>
          <w:rFonts w:asciiTheme="majorHAnsi" w:hAnsiTheme="majorHAnsi"/>
        </w:rPr>
        <w:t xml:space="preserve">Manufacturer(Supplier) company name of the Drug.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3C4E30" w:rsidRPr="00225845" w14:paraId="4978ABF7" w14:textId="77777777" w:rsidTr="0051623E">
        <w:tc>
          <w:tcPr>
            <w:tcW w:w="3828" w:type="dxa"/>
            <w:tcBorders>
              <w:top w:val="single" w:sz="6" w:space="0" w:color="auto"/>
              <w:bottom w:val="single" w:sz="18" w:space="0" w:color="auto"/>
            </w:tcBorders>
            <w:shd w:val="clear" w:color="auto" w:fill="E6E6E6"/>
          </w:tcPr>
          <w:p w14:paraId="5044BC5B"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77FAE1FF"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6EBCE5E6"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FCCA8E8"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3C4E30" w:rsidRPr="00225845" w14:paraId="5346E668" w14:textId="77777777" w:rsidTr="0051623E">
        <w:tc>
          <w:tcPr>
            <w:tcW w:w="3828" w:type="dxa"/>
            <w:tcBorders>
              <w:top w:val="single" w:sz="18" w:space="0" w:color="auto"/>
            </w:tcBorders>
            <w:shd w:val="clear" w:color="auto" w:fill="CCFFCC"/>
          </w:tcPr>
          <w:p w14:paraId="3569FAD9" w14:textId="68CADBBE" w:rsidR="003C4E30" w:rsidRPr="00225845" w:rsidRDefault="003C4E30"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MANUFACTURE</w:t>
            </w:r>
            <w:r w:rsidR="00D32B30" w:rsidRPr="00225845">
              <w:rPr>
                <w:rFonts w:asciiTheme="majorHAnsi" w:hAnsiTheme="majorHAnsi" w:cs="Tahoma"/>
                <w:b/>
                <w:sz w:val="16"/>
                <w:szCs w:val="16"/>
              </w:rPr>
              <w:t>NAME</w:t>
            </w:r>
          </w:p>
        </w:tc>
        <w:tc>
          <w:tcPr>
            <w:tcW w:w="850" w:type="dxa"/>
            <w:tcBorders>
              <w:top w:val="single" w:sz="18" w:space="0" w:color="auto"/>
            </w:tcBorders>
          </w:tcPr>
          <w:p w14:paraId="3DC921B0" w14:textId="254B638E" w:rsidR="003C4E30" w:rsidRPr="00225845" w:rsidRDefault="00D32B30"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681E2205" w14:textId="218AC804" w:rsidR="003C4E30" w:rsidRPr="00225845" w:rsidRDefault="00D32B30"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500</w:t>
            </w:r>
          </w:p>
        </w:tc>
        <w:tc>
          <w:tcPr>
            <w:tcW w:w="2693" w:type="dxa"/>
            <w:tcBorders>
              <w:top w:val="single" w:sz="18" w:space="0" w:color="auto"/>
              <w:bottom w:val="single" w:sz="18" w:space="0" w:color="auto"/>
              <w:right w:val="single" w:sz="12" w:space="0" w:color="auto"/>
            </w:tcBorders>
            <w:shd w:val="clear" w:color="auto" w:fill="auto"/>
          </w:tcPr>
          <w:p w14:paraId="670C05C9" w14:textId="77777777" w:rsidR="003C4E30" w:rsidRPr="00225845" w:rsidRDefault="003C4E30" w:rsidP="0051623E">
            <w:pPr>
              <w:spacing w:after="0"/>
              <w:ind w:left="-108" w:right="-108"/>
              <w:jc w:val="center"/>
              <w:rPr>
                <w:rFonts w:asciiTheme="majorHAnsi" w:hAnsiTheme="majorHAnsi" w:cs="Tahoma"/>
                <w:b/>
                <w:sz w:val="16"/>
                <w:szCs w:val="16"/>
              </w:rPr>
            </w:pPr>
          </w:p>
        </w:tc>
      </w:tr>
    </w:tbl>
    <w:p w14:paraId="4CA7AD88" w14:textId="77777777" w:rsidR="003C4E30" w:rsidRPr="00225845" w:rsidRDefault="003C4E30" w:rsidP="005C3B21">
      <w:pPr>
        <w:pStyle w:val="Heading2"/>
        <w:numPr>
          <w:ilvl w:val="1"/>
          <w:numId w:val="12"/>
        </w:numPr>
        <w:rPr>
          <w:rFonts w:asciiTheme="majorHAnsi" w:hAnsiTheme="majorHAnsi"/>
        </w:rPr>
      </w:pPr>
      <w:bookmarkStart w:id="43" w:name="_Toc510621260"/>
      <w:r w:rsidRPr="00225845">
        <w:rPr>
          <w:rFonts w:asciiTheme="majorHAnsi" w:hAnsiTheme="majorHAnsi"/>
        </w:rPr>
        <w:t>MD</w:t>
      </w:r>
      <w:bookmarkEnd w:id="43"/>
    </w:p>
    <w:p w14:paraId="57B913CB" w14:textId="77777777" w:rsidR="003C4E30" w:rsidRPr="00225845" w:rsidRDefault="003C4E30" w:rsidP="003C4E30">
      <w:pPr>
        <w:ind w:left="0"/>
        <w:rPr>
          <w:rFonts w:asciiTheme="majorHAnsi" w:hAnsiTheme="majorHAnsi"/>
        </w:rPr>
      </w:pPr>
      <w:r w:rsidRPr="00225845">
        <w:rPr>
          <w:rFonts w:asciiTheme="majorHAnsi" w:hAnsiTheme="majorHAnsi"/>
        </w:rPr>
        <w:t>MD refers to production/manufacturing date of product. DTTS will reject notifications which has Manufacturing Date greater than Notification Date</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3C4E30" w:rsidRPr="00225845" w14:paraId="7C44CFC7" w14:textId="77777777" w:rsidTr="0051623E">
        <w:tc>
          <w:tcPr>
            <w:tcW w:w="3828" w:type="dxa"/>
            <w:tcBorders>
              <w:top w:val="single" w:sz="6" w:space="0" w:color="auto"/>
              <w:bottom w:val="single" w:sz="18" w:space="0" w:color="auto"/>
            </w:tcBorders>
            <w:shd w:val="clear" w:color="auto" w:fill="E6E6E6"/>
          </w:tcPr>
          <w:p w14:paraId="72394755"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A7279FF"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34BEF7B1"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D3102CA" w14:textId="77777777" w:rsidR="003C4E30" w:rsidRPr="00225845" w:rsidRDefault="003C4E30"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3C4E30" w:rsidRPr="00225845" w14:paraId="624E6674" w14:textId="77777777" w:rsidTr="0051623E">
        <w:tc>
          <w:tcPr>
            <w:tcW w:w="3828" w:type="dxa"/>
            <w:tcBorders>
              <w:top w:val="single" w:sz="18" w:space="0" w:color="auto"/>
            </w:tcBorders>
            <w:shd w:val="clear" w:color="auto" w:fill="CCFFCC"/>
          </w:tcPr>
          <w:p w14:paraId="76E401AC" w14:textId="77777777" w:rsidR="003C4E30" w:rsidRPr="00225845" w:rsidRDefault="003C4E30"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MD</w:t>
            </w:r>
          </w:p>
        </w:tc>
        <w:tc>
          <w:tcPr>
            <w:tcW w:w="850" w:type="dxa"/>
            <w:tcBorders>
              <w:top w:val="single" w:sz="18" w:space="0" w:color="auto"/>
            </w:tcBorders>
          </w:tcPr>
          <w:p w14:paraId="24211168" w14:textId="77777777" w:rsidR="003C4E30" w:rsidRPr="00225845" w:rsidRDefault="003C4E30"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w:t>
            </w:r>
          </w:p>
        </w:tc>
        <w:tc>
          <w:tcPr>
            <w:tcW w:w="1276" w:type="dxa"/>
            <w:tcBorders>
              <w:top w:val="single" w:sz="18" w:space="0" w:color="auto"/>
            </w:tcBorders>
          </w:tcPr>
          <w:p w14:paraId="23A5883E" w14:textId="77777777" w:rsidR="003C4E30" w:rsidRPr="00225845" w:rsidRDefault="003C4E30" w:rsidP="0051623E">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2068749D" w14:textId="77777777" w:rsidR="003C4E30" w:rsidRPr="00225845" w:rsidRDefault="003C4E30"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XML-Date</w:t>
            </w:r>
          </w:p>
        </w:tc>
      </w:tr>
    </w:tbl>
    <w:p w14:paraId="46F2CE98" w14:textId="1F02F831" w:rsidR="00E31BB5" w:rsidRPr="00225845" w:rsidRDefault="00E31BB5" w:rsidP="00E31BB5">
      <w:pPr>
        <w:rPr>
          <w:rFonts w:asciiTheme="majorHAnsi" w:hAnsiTheme="majorHAnsi"/>
          <w:rtl/>
        </w:rPr>
      </w:pPr>
      <w:bookmarkStart w:id="44" w:name="_Toc510621261"/>
    </w:p>
    <w:p w14:paraId="4FF83ABA" w14:textId="77777777" w:rsidR="00E31BB5" w:rsidRPr="00225845" w:rsidRDefault="00E31BB5" w:rsidP="00E31BB5">
      <w:pPr>
        <w:rPr>
          <w:rFonts w:asciiTheme="majorHAnsi" w:hAnsiTheme="majorHAnsi"/>
        </w:rPr>
      </w:pPr>
    </w:p>
    <w:p w14:paraId="508F2FE7" w14:textId="5ACB5E70" w:rsidR="007961C6" w:rsidRPr="00225845" w:rsidRDefault="007961C6" w:rsidP="007961C6">
      <w:pPr>
        <w:pStyle w:val="Heading2"/>
        <w:numPr>
          <w:ilvl w:val="1"/>
          <w:numId w:val="12"/>
        </w:numPr>
        <w:rPr>
          <w:rFonts w:asciiTheme="majorHAnsi" w:hAnsiTheme="majorHAnsi"/>
        </w:rPr>
      </w:pPr>
      <w:r w:rsidRPr="00225845">
        <w:rPr>
          <w:rFonts w:asciiTheme="majorHAnsi" w:hAnsiTheme="majorHAnsi"/>
        </w:rPr>
        <w:lastRenderedPageBreak/>
        <w:t>MD5CHECKSUM</w:t>
      </w:r>
      <w:bookmarkEnd w:id="44"/>
    </w:p>
    <w:p w14:paraId="202D9493" w14:textId="1EE0BAD7" w:rsidR="007961C6" w:rsidRPr="00225845" w:rsidRDefault="007961C6" w:rsidP="007961C6">
      <w:pPr>
        <w:ind w:left="0"/>
        <w:rPr>
          <w:rFonts w:asciiTheme="majorHAnsi" w:hAnsiTheme="majorHAnsi"/>
        </w:rPr>
      </w:pPr>
      <w:r w:rsidRPr="00225845">
        <w:rPr>
          <w:rFonts w:asciiTheme="majorHAnsi" w:hAnsiTheme="majorHAnsi"/>
        </w:rPr>
        <w:t>MD5CHECKSUM refers to a hash value of uploaded File to PTS. This value can be used to checked user’s uploaded file is correctly received by the PTS Server.</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7961C6" w:rsidRPr="00225845" w14:paraId="379EFF39" w14:textId="77777777" w:rsidTr="00671505">
        <w:tc>
          <w:tcPr>
            <w:tcW w:w="3828" w:type="dxa"/>
            <w:tcBorders>
              <w:top w:val="single" w:sz="6" w:space="0" w:color="auto"/>
              <w:bottom w:val="single" w:sz="18" w:space="0" w:color="auto"/>
            </w:tcBorders>
            <w:shd w:val="clear" w:color="auto" w:fill="E6E6E6"/>
          </w:tcPr>
          <w:p w14:paraId="0FA99536" w14:textId="77777777" w:rsidR="007961C6" w:rsidRPr="00225845" w:rsidRDefault="007961C6"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77CDE8DE" w14:textId="77777777" w:rsidR="007961C6" w:rsidRPr="00225845" w:rsidRDefault="007961C6"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316B8BF4" w14:textId="77777777" w:rsidR="007961C6" w:rsidRPr="00225845" w:rsidRDefault="007961C6"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5E4DA7F" w14:textId="77777777" w:rsidR="007961C6" w:rsidRPr="00225845" w:rsidRDefault="007961C6"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7961C6" w:rsidRPr="00225845" w14:paraId="6595863C" w14:textId="77777777" w:rsidTr="00671505">
        <w:tc>
          <w:tcPr>
            <w:tcW w:w="3828" w:type="dxa"/>
            <w:tcBorders>
              <w:top w:val="single" w:sz="18" w:space="0" w:color="auto"/>
            </w:tcBorders>
            <w:shd w:val="clear" w:color="auto" w:fill="CCFFCC"/>
          </w:tcPr>
          <w:p w14:paraId="69B1F350" w14:textId="77777777" w:rsidR="007961C6" w:rsidRPr="00225845" w:rsidRDefault="007961C6"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MD</w:t>
            </w:r>
          </w:p>
        </w:tc>
        <w:tc>
          <w:tcPr>
            <w:tcW w:w="850" w:type="dxa"/>
            <w:tcBorders>
              <w:top w:val="single" w:sz="18" w:space="0" w:color="auto"/>
            </w:tcBorders>
          </w:tcPr>
          <w:p w14:paraId="6AD03A72" w14:textId="73247953" w:rsidR="007961C6" w:rsidRPr="00225845" w:rsidRDefault="007961C6"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515F2751" w14:textId="594F6D5F" w:rsidR="007961C6" w:rsidRPr="00225845" w:rsidRDefault="007961C6"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256</w:t>
            </w:r>
          </w:p>
        </w:tc>
        <w:tc>
          <w:tcPr>
            <w:tcW w:w="2693" w:type="dxa"/>
            <w:tcBorders>
              <w:top w:val="single" w:sz="18" w:space="0" w:color="auto"/>
              <w:bottom w:val="single" w:sz="18" w:space="0" w:color="auto"/>
              <w:right w:val="single" w:sz="12" w:space="0" w:color="auto"/>
            </w:tcBorders>
            <w:shd w:val="clear" w:color="auto" w:fill="auto"/>
          </w:tcPr>
          <w:p w14:paraId="4A742AAA" w14:textId="5723B80B" w:rsidR="007961C6" w:rsidRPr="00225845" w:rsidRDefault="007961C6" w:rsidP="00671505">
            <w:pPr>
              <w:spacing w:after="0"/>
              <w:ind w:left="-108" w:right="-108"/>
              <w:jc w:val="center"/>
              <w:rPr>
                <w:rFonts w:asciiTheme="majorHAnsi" w:hAnsiTheme="majorHAnsi" w:cs="Tahoma"/>
                <w:b/>
                <w:sz w:val="16"/>
                <w:szCs w:val="16"/>
              </w:rPr>
            </w:pPr>
          </w:p>
        </w:tc>
      </w:tr>
    </w:tbl>
    <w:p w14:paraId="04C3973E" w14:textId="77777777" w:rsidR="006C2001" w:rsidRPr="00225845" w:rsidRDefault="006C2001" w:rsidP="005C3B21">
      <w:pPr>
        <w:pStyle w:val="Heading2"/>
        <w:numPr>
          <w:ilvl w:val="1"/>
          <w:numId w:val="12"/>
        </w:numPr>
        <w:rPr>
          <w:rFonts w:asciiTheme="majorHAnsi" w:hAnsiTheme="majorHAnsi"/>
        </w:rPr>
      </w:pPr>
      <w:bookmarkStart w:id="45" w:name="_Toc510621262"/>
      <w:r w:rsidRPr="00225845">
        <w:rPr>
          <w:rFonts w:asciiTheme="majorHAnsi" w:hAnsiTheme="majorHAnsi"/>
        </w:rPr>
        <w:t>NOTIFICATIONID</w:t>
      </w:r>
      <w:bookmarkEnd w:id="45"/>
    </w:p>
    <w:p w14:paraId="5E8DDA32" w14:textId="6781CDBE" w:rsidR="006C2001" w:rsidRPr="00225845" w:rsidRDefault="006C2001" w:rsidP="0011714C">
      <w:pPr>
        <w:ind w:left="0"/>
        <w:rPr>
          <w:rFonts w:asciiTheme="majorHAnsi" w:hAnsiTheme="majorHAnsi"/>
        </w:rPr>
      </w:pPr>
      <w:r w:rsidRPr="00225845">
        <w:rPr>
          <w:rFonts w:asciiTheme="majorHAnsi" w:hAnsiTheme="majorHAnsi"/>
        </w:rPr>
        <w:t xml:space="preserve">Unique number generated by DTTS and sent to the stakeholder for successfully notified </w:t>
      </w:r>
      <w:r w:rsidR="0011714C" w:rsidRPr="00225845">
        <w:rPr>
          <w:rFonts w:asciiTheme="majorHAnsi" w:hAnsiTheme="majorHAnsi"/>
        </w:rPr>
        <w:t>transactions</w:t>
      </w:r>
      <w:r w:rsidRPr="00225845">
        <w:rPr>
          <w:rFonts w:asciiTheme="majorHAnsi" w:hAnsiTheme="majorHAnsi"/>
        </w:rPr>
        <w:t xml:space="preserve"> by stakeholders. It is recommended that stakeholders save this number  in their systems in order to comprehend and correct possible future failures.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19E080CF" w14:textId="77777777" w:rsidTr="006C2001">
        <w:tc>
          <w:tcPr>
            <w:tcW w:w="3828" w:type="dxa"/>
            <w:tcBorders>
              <w:top w:val="single" w:sz="6" w:space="0" w:color="auto"/>
              <w:bottom w:val="single" w:sz="18" w:space="0" w:color="auto"/>
            </w:tcBorders>
            <w:shd w:val="clear" w:color="auto" w:fill="E6E6E6"/>
          </w:tcPr>
          <w:p w14:paraId="02F8A49B"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7CF8C21"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103F7BDA"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6E7F049A"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C2001" w:rsidRPr="00225845" w14:paraId="358522DF" w14:textId="77777777" w:rsidTr="006C2001">
        <w:tc>
          <w:tcPr>
            <w:tcW w:w="3828" w:type="dxa"/>
            <w:tcBorders>
              <w:top w:val="single" w:sz="18" w:space="0" w:color="auto"/>
            </w:tcBorders>
            <w:shd w:val="clear" w:color="auto" w:fill="CCFFCC"/>
          </w:tcPr>
          <w:p w14:paraId="54BA3839"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NOTIFICATIONID</w:t>
            </w:r>
          </w:p>
        </w:tc>
        <w:tc>
          <w:tcPr>
            <w:tcW w:w="850" w:type="dxa"/>
            <w:tcBorders>
              <w:top w:val="single" w:sz="18" w:space="0" w:color="auto"/>
            </w:tcBorders>
          </w:tcPr>
          <w:p w14:paraId="070BD74D"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tcBorders>
          </w:tcPr>
          <w:p w14:paraId="6C4F4A5C"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20</w:t>
            </w:r>
          </w:p>
        </w:tc>
        <w:tc>
          <w:tcPr>
            <w:tcW w:w="2693" w:type="dxa"/>
            <w:tcBorders>
              <w:top w:val="single" w:sz="18" w:space="0" w:color="auto"/>
              <w:bottom w:val="single" w:sz="18" w:space="0" w:color="auto"/>
              <w:right w:val="single" w:sz="12" w:space="0" w:color="auto"/>
            </w:tcBorders>
            <w:shd w:val="clear" w:color="auto" w:fill="auto"/>
          </w:tcPr>
          <w:p w14:paraId="38E49DC3" w14:textId="77777777" w:rsidR="006C2001" w:rsidRPr="00225845" w:rsidRDefault="006C2001" w:rsidP="006C2001">
            <w:pPr>
              <w:spacing w:after="0"/>
              <w:ind w:left="-108" w:right="-108"/>
              <w:jc w:val="center"/>
              <w:rPr>
                <w:rFonts w:asciiTheme="majorHAnsi" w:hAnsiTheme="majorHAnsi" w:cs="Tahoma"/>
                <w:b/>
                <w:sz w:val="16"/>
                <w:szCs w:val="16"/>
              </w:rPr>
            </w:pPr>
          </w:p>
        </w:tc>
      </w:tr>
    </w:tbl>
    <w:p w14:paraId="6AFF9C1E" w14:textId="77777777" w:rsidR="006C2001" w:rsidRPr="00225845" w:rsidRDefault="006C2001" w:rsidP="005C3B21">
      <w:pPr>
        <w:pStyle w:val="Heading2"/>
        <w:numPr>
          <w:ilvl w:val="1"/>
          <w:numId w:val="12"/>
        </w:numPr>
        <w:rPr>
          <w:rFonts w:asciiTheme="majorHAnsi" w:hAnsiTheme="majorHAnsi"/>
        </w:rPr>
      </w:pPr>
      <w:bookmarkStart w:id="46" w:name="_Toc510621263"/>
      <w:r w:rsidRPr="00225845">
        <w:rPr>
          <w:rFonts w:asciiTheme="majorHAnsi" w:hAnsiTheme="majorHAnsi"/>
        </w:rPr>
        <w:t>PATIENTNATIONALID</w:t>
      </w:r>
      <w:bookmarkEnd w:id="46"/>
    </w:p>
    <w:p w14:paraId="6B151B4A" w14:textId="7EFD4484" w:rsidR="006C2001" w:rsidRPr="00225845" w:rsidRDefault="00462349" w:rsidP="006C2001">
      <w:pPr>
        <w:ind w:left="0"/>
        <w:rPr>
          <w:rFonts w:asciiTheme="majorHAnsi" w:hAnsiTheme="majorHAnsi"/>
        </w:rPr>
      </w:pPr>
      <w:r w:rsidRPr="00225845">
        <w:rPr>
          <w:rFonts w:asciiTheme="majorHAnsi" w:hAnsiTheme="majorHAnsi"/>
        </w:rPr>
        <w:t>Patient’s National Identity N</w:t>
      </w:r>
      <w:r w:rsidR="006C2001" w:rsidRPr="00225845">
        <w:rPr>
          <w:rFonts w:asciiTheme="majorHAnsi" w:hAnsiTheme="majorHAnsi"/>
        </w:rPr>
        <w:t>umber.</w:t>
      </w:r>
      <w:r w:rsidRPr="00225845">
        <w:rPr>
          <w:rFonts w:asciiTheme="majorHAnsi" w:hAnsiTheme="majorHAnsi"/>
        </w:rPr>
        <w:t xml:space="preserve"> Patient; who bought the drug from Pharmacy.</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484B1F18" w14:textId="77777777" w:rsidTr="006C2001">
        <w:tc>
          <w:tcPr>
            <w:tcW w:w="3828" w:type="dxa"/>
            <w:tcBorders>
              <w:top w:val="single" w:sz="6" w:space="0" w:color="auto"/>
              <w:bottom w:val="single" w:sz="18" w:space="0" w:color="auto"/>
            </w:tcBorders>
            <w:shd w:val="clear" w:color="auto" w:fill="E6E6E6"/>
          </w:tcPr>
          <w:p w14:paraId="23C4D168"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50A24F6F"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7DCE2831"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68E8DBF4"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C2001" w:rsidRPr="00225845" w14:paraId="1F1C72E9" w14:textId="77777777" w:rsidTr="006C2001">
        <w:tc>
          <w:tcPr>
            <w:tcW w:w="3828" w:type="dxa"/>
            <w:tcBorders>
              <w:top w:val="single" w:sz="18" w:space="0" w:color="auto"/>
            </w:tcBorders>
            <w:shd w:val="clear" w:color="auto" w:fill="CCFFCC"/>
          </w:tcPr>
          <w:p w14:paraId="04F4B470"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PATIENTNATIONALID</w:t>
            </w:r>
          </w:p>
        </w:tc>
        <w:tc>
          <w:tcPr>
            <w:tcW w:w="850" w:type="dxa"/>
            <w:tcBorders>
              <w:top w:val="single" w:sz="18" w:space="0" w:color="auto"/>
            </w:tcBorders>
          </w:tcPr>
          <w:p w14:paraId="3ABAE290" w14:textId="6CE59F5C" w:rsidR="006C2001" w:rsidRPr="00225845" w:rsidRDefault="00795357"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2E9278CB"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20</w:t>
            </w:r>
          </w:p>
        </w:tc>
        <w:tc>
          <w:tcPr>
            <w:tcW w:w="2693" w:type="dxa"/>
            <w:tcBorders>
              <w:top w:val="single" w:sz="18" w:space="0" w:color="auto"/>
              <w:bottom w:val="single" w:sz="18" w:space="0" w:color="auto"/>
              <w:right w:val="single" w:sz="12" w:space="0" w:color="auto"/>
            </w:tcBorders>
            <w:shd w:val="clear" w:color="auto" w:fill="auto"/>
          </w:tcPr>
          <w:p w14:paraId="4430CC5A" w14:textId="77777777" w:rsidR="006C2001" w:rsidRPr="00225845" w:rsidRDefault="006C2001" w:rsidP="006C2001">
            <w:pPr>
              <w:spacing w:after="0"/>
              <w:ind w:left="-108" w:right="-108"/>
              <w:jc w:val="center"/>
              <w:rPr>
                <w:rFonts w:asciiTheme="majorHAnsi" w:hAnsiTheme="majorHAnsi" w:cs="Tahoma"/>
                <w:b/>
                <w:sz w:val="16"/>
                <w:szCs w:val="16"/>
              </w:rPr>
            </w:pPr>
          </w:p>
        </w:tc>
      </w:tr>
    </w:tbl>
    <w:p w14:paraId="708F356F" w14:textId="0E715C2D" w:rsidR="00C40C51" w:rsidRPr="00225845" w:rsidRDefault="00C40C51" w:rsidP="005C3B21">
      <w:pPr>
        <w:pStyle w:val="Heading2"/>
        <w:numPr>
          <w:ilvl w:val="1"/>
          <w:numId w:val="12"/>
        </w:numPr>
        <w:rPr>
          <w:rFonts w:asciiTheme="majorHAnsi" w:hAnsiTheme="majorHAnsi"/>
        </w:rPr>
      </w:pPr>
      <w:bookmarkStart w:id="47" w:name="_Toc510621264"/>
      <w:r w:rsidRPr="00225845">
        <w:rPr>
          <w:rFonts w:asciiTheme="majorHAnsi" w:hAnsiTheme="majorHAnsi"/>
        </w:rPr>
        <w:t>PHONE</w:t>
      </w:r>
      <w:bookmarkEnd w:id="47"/>
    </w:p>
    <w:p w14:paraId="4101E5A0" w14:textId="7F5887DA" w:rsidR="00C40C51" w:rsidRPr="00225845" w:rsidRDefault="00C40C51" w:rsidP="00C40C51">
      <w:pPr>
        <w:ind w:left="0"/>
        <w:rPr>
          <w:rFonts w:asciiTheme="majorHAnsi" w:hAnsiTheme="majorHAnsi"/>
        </w:rPr>
      </w:pPr>
      <w:r w:rsidRPr="00225845">
        <w:rPr>
          <w:rFonts w:asciiTheme="majorHAnsi" w:hAnsiTheme="majorHAnsi"/>
        </w:rPr>
        <w:t xml:space="preserve">Phone information of the company.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C40C51" w:rsidRPr="00225845" w14:paraId="4F7CB1F2" w14:textId="77777777" w:rsidTr="00CB1188">
        <w:tc>
          <w:tcPr>
            <w:tcW w:w="3828" w:type="dxa"/>
            <w:tcBorders>
              <w:top w:val="single" w:sz="6" w:space="0" w:color="auto"/>
              <w:bottom w:val="single" w:sz="18" w:space="0" w:color="auto"/>
            </w:tcBorders>
            <w:shd w:val="clear" w:color="auto" w:fill="E6E6E6"/>
          </w:tcPr>
          <w:p w14:paraId="00D3002C"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39BA51AE"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3BDC54CF"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EAE4AEA" w14:textId="77777777" w:rsidR="00C40C51" w:rsidRPr="00225845" w:rsidRDefault="00C40C51"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C40C51" w:rsidRPr="00225845" w14:paraId="43F7F645" w14:textId="77777777" w:rsidTr="00CB1188">
        <w:tc>
          <w:tcPr>
            <w:tcW w:w="3828" w:type="dxa"/>
            <w:tcBorders>
              <w:top w:val="single" w:sz="18" w:space="0" w:color="auto"/>
            </w:tcBorders>
            <w:shd w:val="clear" w:color="auto" w:fill="CCFFCC"/>
          </w:tcPr>
          <w:p w14:paraId="7DC380EE" w14:textId="7FAD6C3A"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PHONE</w:t>
            </w:r>
          </w:p>
        </w:tc>
        <w:tc>
          <w:tcPr>
            <w:tcW w:w="850" w:type="dxa"/>
            <w:tcBorders>
              <w:top w:val="single" w:sz="18" w:space="0" w:color="auto"/>
            </w:tcBorders>
          </w:tcPr>
          <w:p w14:paraId="50361981" w14:textId="77777777"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467D4B32" w14:textId="77777777" w:rsidR="00C40C51" w:rsidRPr="00225845" w:rsidRDefault="00C40C51"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18" w:space="0" w:color="auto"/>
              <w:bottom w:val="single" w:sz="18" w:space="0" w:color="auto"/>
              <w:right w:val="single" w:sz="12" w:space="0" w:color="auto"/>
            </w:tcBorders>
            <w:shd w:val="clear" w:color="auto" w:fill="auto"/>
          </w:tcPr>
          <w:p w14:paraId="4FBA9521" w14:textId="77777777" w:rsidR="00C40C51" w:rsidRPr="00225845" w:rsidRDefault="00C40C51" w:rsidP="00CB1188">
            <w:pPr>
              <w:spacing w:after="0"/>
              <w:ind w:left="-108" w:right="-108"/>
              <w:jc w:val="center"/>
              <w:rPr>
                <w:rFonts w:asciiTheme="majorHAnsi" w:hAnsiTheme="majorHAnsi" w:cs="Tahoma"/>
                <w:b/>
                <w:sz w:val="16"/>
                <w:szCs w:val="16"/>
              </w:rPr>
            </w:pPr>
          </w:p>
        </w:tc>
      </w:tr>
    </w:tbl>
    <w:p w14:paraId="0C50B0E6" w14:textId="77777777" w:rsidR="006C2001" w:rsidRPr="00225845" w:rsidRDefault="006C2001" w:rsidP="005C3B21">
      <w:pPr>
        <w:pStyle w:val="Heading2"/>
        <w:numPr>
          <w:ilvl w:val="1"/>
          <w:numId w:val="12"/>
        </w:numPr>
        <w:rPr>
          <w:rFonts w:asciiTheme="majorHAnsi" w:hAnsiTheme="majorHAnsi"/>
        </w:rPr>
      </w:pPr>
      <w:bookmarkStart w:id="48" w:name="_Toc510621265"/>
      <w:r w:rsidRPr="00225845">
        <w:rPr>
          <w:rFonts w:asciiTheme="majorHAnsi" w:hAnsiTheme="majorHAnsi"/>
        </w:rPr>
        <w:t>PRESCRIPTIONID</w:t>
      </w:r>
      <w:bookmarkEnd w:id="48"/>
    </w:p>
    <w:p w14:paraId="0E9F114B" w14:textId="5E48A4C7" w:rsidR="006C2001" w:rsidRPr="00225845" w:rsidRDefault="006C2001" w:rsidP="00CF047B">
      <w:pPr>
        <w:ind w:left="0"/>
        <w:rPr>
          <w:rFonts w:asciiTheme="majorHAnsi" w:hAnsiTheme="majorHAnsi"/>
        </w:rPr>
      </w:pPr>
      <w:r w:rsidRPr="00225845">
        <w:rPr>
          <w:rFonts w:asciiTheme="majorHAnsi" w:hAnsiTheme="majorHAnsi"/>
        </w:rPr>
        <w:t xml:space="preserve">PRESCRIPTIONID field refers to prescription unique number. This field is used only for sales having been made to the Reimbursement Institution. It indicates the singular number given by the Reimbursement Institution for the prescription having been saved in the system of the Reimbursement Institution. It must be left empty </w:t>
      </w:r>
      <w:r w:rsidR="00CF047B" w:rsidRPr="00225845">
        <w:rPr>
          <w:rFonts w:asciiTheme="majorHAnsi" w:hAnsiTheme="majorHAnsi"/>
        </w:rPr>
        <w:t>for</w:t>
      </w:r>
      <w:r w:rsidRPr="00225845">
        <w:rPr>
          <w:rFonts w:asciiTheme="majorHAnsi" w:hAnsiTheme="majorHAnsi"/>
        </w:rPr>
        <w:t xml:space="preserve"> direct sales.</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6203E192" w14:textId="77777777" w:rsidTr="006C2001">
        <w:tc>
          <w:tcPr>
            <w:tcW w:w="3828" w:type="dxa"/>
            <w:tcBorders>
              <w:top w:val="single" w:sz="6" w:space="0" w:color="auto"/>
              <w:bottom w:val="single" w:sz="18" w:space="0" w:color="auto"/>
            </w:tcBorders>
            <w:shd w:val="clear" w:color="auto" w:fill="E6E6E6"/>
          </w:tcPr>
          <w:p w14:paraId="07672465"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AEBE85F"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673E4865"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B6C3A42"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C2001" w:rsidRPr="00225845" w14:paraId="3F3AC652" w14:textId="77777777" w:rsidTr="006C2001">
        <w:tc>
          <w:tcPr>
            <w:tcW w:w="3828" w:type="dxa"/>
            <w:tcBorders>
              <w:top w:val="single" w:sz="18" w:space="0" w:color="auto"/>
            </w:tcBorders>
            <w:shd w:val="clear" w:color="auto" w:fill="CCFFCC"/>
          </w:tcPr>
          <w:p w14:paraId="49F197F2"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PRESCRIPTIONID</w:t>
            </w:r>
          </w:p>
        </w:tc>
        <w:tc>
          <w:tcPr>
            <w:tcW w:w="850" w:type="dxa"/>
            <w:tcBorders>
              <w:top w:val="single" w:sz="18" w:space="0" w:color="auto"/>
            </w:tcBorders>
          </w:tcPr>
          <w:p w14:paraId="545F0D0F" w14:textId="70B937EF" w:rsidR="006C2001" w:rsidRPr="00225845" w:rsidRDefault="00795357"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5D84D2BD"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15</w:t>
            </w:r>
          </w:p>
        </w:tc>
        <w:tc>
          <w:tcPr>
            <w:tcW w:w="2693" w:type="dxa"/>
            <w:tcBorders>
              <w:top w:val="single" w:sz="18" w:space="0" w:color="auto"/>
              <w:bottom w:val="single" w:sz="18" w:space="0" w:color="auto"/>
              <w:right w:val="single" w:sz="12" w:space="0" w:color="auto"/>
            </w:tcBorders>
            <w:shd w:val="clear" w:color="auto" w:fill="auto"/>
          </w:tcPr>
          <w:p w14:paraId="4B9571C7" w14:textId="77777777" w:rsidR="006C2001" w:rsidRPr="00225845" w:rsidRDefault="006C2001" w:rsidP="006C2001">
            <w:pPr>
              <w:spacing w:after="0"/>
              <w:ind w:left="-108" w:right="-108"/>
              <w:jc w:val="center"/>
              <w:rPr>
                <w:rFonts w:asciiTheme="majorHAnsi" w:hAnsiTheme="majorHAnsi" w:cs="Tahoma"/>
                <w:b/>
                <w:sz w:val="16"/>
                <w:szCs w:val="16"/>
              </w:rPr>
            </w:pPr>
          </w:p>
        </w:tc>
      </w:tr>
    </w:tbl>
    <w:p w14:paraId="7064CF53" w14:textId="5547E3BF" w:rsidR="006C2001" w:rsidRPr="00225845" w:rsidRDefault="006C2001" w:rsidP="005C3B21">
      <w:pPr>
        <w:pStyle w:val="Heading2"/>
        <w:numPr>
          <w:ilvl w:val="1"/>
          <w:numId w:val="12"/>
        </w:numPr>
        <w:rPr>
          <w:rFonts w:asciiTheme="majorHAnsi" w:hAnsiTheme="majorHAnsi"/>
        </w:rPr>
      </w:pPr>
      <w:bookmarkStart w:id="49" w:name="_Toc510621266"/>
      <w:r w:rsidRPr="00225845">
        <w:rPr>
          <w:rFonts w:asciiTheme="majorHAnsi" w:hAnsiTheme="majorHAnsi"/>
        </w:rPr>
        <w:t>PRESCRIPTIONDATE</w:t>
      </w:r>
      <w:bookmarkEnd w:id="49"/>
    </w:p>
    <w:p w14:paraId="66728CF3" w14:textId="08F91228" w:rsidR="006C2001" w:rsidRPr="00225845" w:rsidRDefault="00CF047B" w:rsidP="006C2001">
      <w:pPr>
        <w:ind w:left="0"/>
        <w:rPr>
          <w:rFonts w:asciiTheme="majorHAnsi" w:hAnsiTheme="majorHAnsi"/>
        </w:rPr>
      </w:pPr>
      <w:r w:rsidRPr="00225845">
        <w:rPr>
          <w:rFonts w:asciiTheme="majorHAnsi" w:hAnsiTheme="majorHAnsi"/>
        </w:rPr>
        <w:t>D</w:t>
      </w:r>
      <w:r w:rsidR="006C2001" w:rsidRPr="00225845">
        <w:rPr>
          <w:rFonts w:asciiTheme="majorHAnsi" w:hAnsiTheme="majorHAnsi"/>
        </w:rPr>
        <w:t xml:space="preserve">ate of prescription. </w:t>
      </w:r>
      <w:r w:rsidRPr="00225845">
        <w:rPr>
          <w:rFonts w:asciiTheme="majorHAnsi" w:hAnsiTheme="majorHAnsi"/>
        </w:rPr>
        <w:t>Prescription Date cannot be greater than notification date.</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78DDDF39" w14:textId="77777777" w:rsidTr="006C2001">
        <w:tc>
          <w:tcPr>
            <w:tcW w:w="3828" w:type="dxa"/>
            <w:tcBorders>
              <w:top w:val="single" w:sz="6" w:space="0" w:color="auto"/>
              <w:bottom w:val="single" w:sz="18" w:space="0" w:color="auto"/>
            </w:tcBorders>
            <w:shd w:val="clear" w:color="auto" w:fill="E6E6E6"/>
          </w:tcPr>
          <w:p w14:paraId="53963266"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44185104"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73E8D7BF"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46A9BDA9"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C2001" w:rsidRPr="00225845" w14:paraId="69A5C1C5" w14:textId="77777777" w:rsidTr="006C2001">
        <w:tc>
          <w:tcPr>
            <w:tcW w:w="3828" w:type="dxa"/>
            <w:tcBorders>
              <w:top w:val="single" w:sz="18" w:space="0" w:color="auto"/>
            </w:tcBorders>
            <w:shd w:val="clear" w:color="auto" w:fill="CCFFCC"/>
          </w:tcPr>
          <w:p w14:paraId="72C97DF2"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PRESCRIPTIONDATE</w:t>
            </w:r>
          </w:p>
        </w:tc>
        <w:tc>
          <w:tcPr>
            <w:tcW w:w="850" w:type="dxa"/>
            <w:tcBorders>
              <w:top w:val="single" w:sz="18" w:space="0" w:color="auto"/>
            </w:tcBorders>
          </w:tcPr>
          <w:p w14:paraId="36F1B103"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w:t>
            </w:r>
          </w:p>
        </w:tc>
        <w:tc>
          <w:tcPr>
            <w:tcW w:w="1276" w:type="dxa"/>
            <w:tcBorders>
              <w:top w:val="single" w:sz="18" w:space="0" w:color="auto"/>
            </w:tcBorders>
          </w:tcPr>
          <w:p w14:paraId="7120A2EB" w14:textId="77777777" w:rsidR="006C2001" w:rsidRPr="00225845" w:rsidRDefault="006C2001" w:rsidP="006C2001">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0C17019E"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XML-Date</w:t>
            </w:r>
          </w:p>
        </w:tc>
      </w:tr>
    </w:tbl>
    <w:p w14:paraId="25D26DAA" w14:textId="21F402F5" w:rsidR="00E31BB5" w:rsidRPr="00225845" w:rsidRDefault="00E31BB5" w:rsidP="00E31BB5">
      <w:pPr>
        <w:rPr>
          <w:rFonts w:asciiTheme="majorHAnsi" w:hAnsiTheme="majorHAnsi"/>
          <w:rtl/>
        </w:rPr>
      </w:pPr>
      <w:bookmarkStart w:id="50" w:name="_Toc510621267"/>
    </w:p>
    <w:p w14:paraId="29223BA2" w14:textId="6CE6E2B8" w:rsidR="00E31BB5" w:rsidRPr="00225845" w:rsidRDefault="00E31BB5" w:rsidP="00E31BB5">
      <w:pPr>
        <w:rPr>
          <w:rFonts w:asciiTheme="majorHAnsi" w:hAnsiTheme="majorHAnsi"/>
          <w:rtl/>
        </w:rPr>
      </w:pPr>
    </w:p>
    <w:p w14:paraId="70949691" w14:textId="7D18B881" w:rsidR="00E31BB5" w:rsidRPr="00225845" w:rsidRDefault="00E31BB5" w:rsidP="00E31BB5">
      <w:pPr>
        <w:rPr>
          <w:rFonts w:asciiTheme="majorHAnsi" w:hAnsiTheme="majorHAnsi"/>
          <w:rtl/>
        </w:rPr>
      </w:pPr>
    </w:p>
    <w:p w14:paraId="386B38C1" w14:textId="715E0035" w:rsidR="00E31BB5" w:rsidRPr="00225845" w:rsidRDefault="00E31BB5" w:rsidP="00E31BB5">
      <w:pPr>
        <w:rPr>
          <w:rFonts w:asciiTheme="majorHAnsi" w:hAnsiTheme="majorHAnsi"/>
          <w:rtl/>
        </w:rPr>
      </w:pPr>
    </w:p>
    <w:p w14:paraId="3E3AE11F" w14:textId="77777777" w:rsidR="00E31BB5" w:rsidRPr="00225845" w:rsidRDefault="00E31BB5" w:rsidP="00E31BB5">
      <w:pPr>
        <w:rPr>
          <w:rFonts w:asciiTheme="majorHAnsi" w:hAnsiTheme="majorHAnsi"/>
        </w:rPr>
      </w:pPr>
    </w:p>
    <w:p w14:paraId="1B98277E" w14:textId="043FFCD0" w:rsidR="006C2001" w:rsidRPr="00225845" w:rsidRDefault="006C2001" w:rsidP="005C3B21">
      <w:pPr>
        <w:pStyle w:val="Heading2"/>
        <w:numPr>
          <w:ilvl w:val="1"/>
          <w:numId w:val="12"/>
        </w:numPr>
        <w:rPr>
          <w:rFonts w:asciiTheme="majorHAnsi" w:hAnsiTheme="majorHAnsi"/>
        </w:rPr>
      </w:pPr>
      <w:r w:rsidRPr="00225845">
        <w:rPr>
          <w:rFonts w:asciiTheme="majorHAnsi" w:hAnsiTheme="majorHAnsi"/>
        </w:rPr>
        <w:lastRenderedPageBreak/>
        <w:t>PRODUCT</w:t>
      </w:r>
      <w:bookmarkEnd w:id="50"/>
    </w:p>
    <w:p w14:paraId="372FBBE7" w14:textId="77777777" w:rsidR="006C2001" w:rsidRPr="00225845" w:rsidRDefault="006C2001" w:rsidP="006C2001">
      <w:pPr>
        <w:ind w:left="0"/>
        <w:rPr>
          <w:rFonts w:asciiTheme="majorHAnsi" w:hAnsiTheme="majorHAnsi"/>
        </w:rPr>
      </w:pPr>
      <w:r w:rsidRPr="00225845">
        <w:rPr>
          <w:rFonts w:asciiTheme="majorHAnsi" w:hAnsiTheme="majorHAnsi"/>
        </w:rPr>
        <w:t xml:space="preserve">PRODUCT refers to a record of following fields.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0A14C7C2" w14:textId="77777777" w:rsidTr="006C2001">
        <w:tc>
          <w:tcPr>
            <w:tcW w:w="3828" w:type="dxa"/>
            <w:tcBorders>
              <w:top w:val="single" w:sz="6" w:space="0" w:color="auto"/>
              <w:bottom w:val="single" w:sz="18" w:space="0" w:color="auto"/>
            </w:tcBorders>
            <w:shd w:val="clear" w:color="auto" w:fill="E6E6E6"/>
          </w:tcPr>
          <w:p w14:paraId="3D48706C"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F0DC178"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6DC3D116"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C39378D"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F7154A" w:rsidRPr="00225845" w14:paraId="1F79FDA4" w14:textId="77777777" w:rsidTr="006C2001">
        <w:tc>
          <w:tcPr>
            <w:tcW w:w="3828" w:type="dxa"/>
            <w:tcBorders>
              <w:top w:val="single" w:sz="18" w:space="0" w:color="auto"/>
              <w:bottom w:val="single" w:sz="18" w:space="0" w:color="auto"/>
            </w:tcBorders>
            <w:shd w:val="clear" w:color="auto" w:fill="CCFFCC"/>
          </w:tcPr>
          <w:p w14:paraId="5A402568" w14:textId="77777777"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GTIN</w:t>
            </w:r>
          </w:p>
        </w:tc>
        <w:tc>
          <w:tcPr>
            <w:tcW w:w="850" w:type="dxa"/>
            <w:tcBorders>
              <w:top w:val="single" w:sz="18" w:space="0" w:color="auto"/>
              <w:bottom w:val="single" w:sz="18" w:space="0" w:color="auto"/>
            </w:tcBorders>
          </w:tcPr>
          <w:p w14:paraId="69E7EF01" w14:textId="2911E8E7" w:rsidR="00F7154A" w:rsidRPr="00225845" w:rsidRDefault="00607722"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w:t>
            </w:r>
            <w:r w:rsidR="00F7154A"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01C8EC9B" w14:textId="0DF5D99C"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14</w:t>
            </w:r>
          </w:p>
        </w:tc>
        <w:tc>
          <w:tcPr>
            <w:tcW w:w="2693" w:type="dxa"/>
            <w:tcBorders>
              <w:top w:val="single" w:sz="18" w:space="0" w:color="auto"/>
              <w:bottom w:val="single" w:sz="18" w:space="0" w:color="auto"/>
              <w:right w:val="single" w:sz="12" w:space="0" w:color="auto"/>
            </w:tcBorders>
            <w:shd w:val="clear" w:color="auto" w:fill="auto"/>
          </w:tcPr>
          <w:p w14:paraId="242953F3" w14:textId="60864606" w:rsidR="00D82580" w:rsidRPr="00225845" w:rsidRDefault="00D82580"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p w14:paraId="1429B7B9" w14:textId="4419B387" w:rsidR="00F7154A" w:rsidRPr="00225845" w:rsidRDefault="00607722"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Length must be equal 14</w:t>
            </w:r>
          </w:p>
        </w:tc>
      </w:tr>
      <w:tr w:rsidR="00F7154A" w:rsidRPr="00225845" w14:paraId="3F3ACFE3" w14:textId="77777777" w:rsidTr="006C2001">
        <w:tc>
          <w:tcPr>
            <w:tcW w:w="3828" w:type="dxa"/>
            <w:tcBorders>
              <w:top w:val="single" w:sz="18" w:space="0" w:color="auto"/>
            </w:tcBorders>
            <w:shd w:val="clear" w:color="auto" w:fill="CCFFCC"/>
          </w:tcPr>
          <w:p w14:paraId="2604475C" w14:textId="77777777"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SN</w:t>
            </w:r>
          </w:p>
        </w:tc>
        <w:tc>
          <w:tcPr>
            <w:tcW w:w="850" w:type="dxa"/>
            <w:tcBorders>
              <w:top w:val="single" w:sz="18" w:space="0" w:color="auto"/>
            </w:tcBorders>
          </w:tcPr>
          <w:p w14:paraId="0D32528A" w14:textId="345099D1"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5E9541DC" w14:textId="527B8BE3"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20</w:t>
            </w:r>
          </w:p>
        </w:tc>
        <w:tc>
          <w:tcPr>
            <w:tcW w:w="2693" w:type="dxa"/>
            <w:tcBorders>
              <w:top w:val="single" w:sz="18" w:space="0" w:color="auto"/>
              <w:bottom w:val="single" w:sz="18" w:space="0" w:color="auto"/>
              <w:right w:val="single" w:sz="12" w:space="0" w:color="auto"/>
            </w:tcBorders>
            <w:shd w:val="clear" w:color="auto" w:fill="auto"/>
          </w:tcPr>
          <w:p w14:paraId="1F0C8AF0" w14:textId="77777777" w:rsidR="00F7154A" w:rsidRPr="00225845" w:rsidRDefault="00F7154A" w:rsidP="00F7154A">
            <w:pPr>
              <w:spacing w:after="0"/>
              <w:ind w:left="-108" w:right="-108"/>
              <w:jc w:val="center"/>
              <w:rPr>
                <w:rFonts w:asciiTheme="majorHAnsi" w:hAnsiTheme="majorHAnsi" w:cs="Tahoma"/>
                <w:b/>
                <w:sz w:val="16"/>
                <w:szCs w:val="16"/>
              </w:rPr>
            </w:pPr>
          </w:p>
        </w:tc>
      </w:tr>
      <w:tr w:rsidR="00D505D6" w:rsidRPr="00225845" w14:paraId="1C1E365A" w14:textId="77777777" w:rsidTr="006C2001">
        <w:tc>
          <w:tcPr>
            <w:tcW w:w="3828" w:type="dxa"/>
            <w:tcBorders>
              <w:top w:val="single" w:sz="18" w:space="0" w:color="auto"/>
            </w:tcBorders>
            <w:shd w:val="clear" w:color="auto" w:fill="CCFFCC"/>
          </w:tcPr>
          <w:p w14:paraId="795E0888" w14:textId="3EFC76EA"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BN</w:t>
            </w:r>
          </w:p>
        </w:tc>
        <w:tc>
          <w:tcPr>
            <w:tcW w:w="850" w:type="dxa"/>
            <w:tcBorders>
              <w:top w:val="single" w:sz="18" w:space="0" w:color="auto"/>
            </w:tcBorders>
          </w:tcPr>
          <w:p w14:paraId="277A49E9" w14:textId="4698B60A"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197236E7" w14:textId="6B8C6BB5"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 xml:space="preserve">20 </w:t>
            </w:r>
          </w:p>
        </w:tc>
        <w:tc>
          <w:tcPr>
            <w:tcW w:w="2693" w:type="dxa"/>
            <w:tcBorders>
              <w:top w:val="single" w:sz="18" w:space="0" w:color="auto"/>
              <w:bottom w:val="single" w:sz="18" w:space="0" w:color="auto"/>
              <w:right w:val="single" w:sz="12" w:space="0" w:color="auto"/>
            </w:tcBorders>
            <w:shd w:val="clear" w:color="auto" w:fill="auto"/>
          </w:tcPr>
          <w:p w14:paraId="4DB10BCB" w14:textId="77777777" w:rsidR="00D505D6" w:rsidRPr="00225845" w:rsidRDefault="00D505D6" w:rsidP="00D505D6">
            <w:pPr>
              <w:spacing w:after="0"/>
              <w:ind w:left="-108" w:right="-108"/>
              <w:jc w:val="center"/>
              <w:rPr>
                <w:rFonts w:asciiTheme="majorHAnsi" w:hAnsiTheme="majorHAnsi" w:cs="Tahoma"/>
                <w:b/>
                <w:sz w:val="16"/>
                <w:szCs w:val="16"/>
              </w:rPr>
            </w:pPr>
          </w:p>
        </w:tc>
      </w:tr>
      <w:tr w:rsidR="00D505D6" w:rsidRPr="00225845" w14:paraId="67EA9833" w14:textId="77777777" w:rsidTr="006C2001">
        <w:tc>
          <w:tcPr>
            <w:tcW w:w="3828" w:type="dxa"/>
            <w:tcBorders>
              <w:top w:val="single" w:sz="18" w:space="0" w:color="auto"/>
            </w:tcBorders>
            <w:shd w:val="clear" w:color="auto" w:fill="CCFFCC"/>
          </w:tcPr>
          <w:p w14:paraId="1EBC683F" w14:textId="196081EA"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XD</w:t>
            </w:r>
          </w:p>
        </w:tc>
        <w:tc>
          <w:tcPr>
            <w:tcW w:w="850" w:type="dxa"/>
            <w:tcBorders>
              <w:top w:val="single" w:sz="18" w:space="0" w:color="auto"/>
            </w:tcBorders>
          </w:tcPr>
          <w:p w14:paraId="3CF80C6F" w14:textId="0A716013"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w:t>
            </w:r>
          </w:p>
        </w:tc>
        <w:tc>
          <w:tcPr>
            <w:tcW w:w="1276" w:type="dxa"/>
            <w:tcBorders>
              <w:top w:val="single" w:sz="18" w:space="0" w:color="auto"/>
            </w:tcBorders>
          </w:tcPr>
          <w:p w14:paraId="1301C61C" w14:textId="77777777" w:rsidR="00D505D6" w:rsidRPr="00225845" w:rsidRDefault="00D505D6" w:rsidP="00D505D6">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4619D419" w14:textId="3A7F77EB"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XML-Date</w:t>
            </w:r>
          </w:p>
        </w:tc>
      </w:tr>
      <w:tr w:rsidR="00D505D6" w:rsidRPr="00225845" w14:paraId="03D4633D" w14:textId="77777777" w:rsidTr="006C2001">
        <w:tc>
          <w:tcPr>
            <w:tcW w:w="3828" w:type="dxa"/>
            <w:tcBorders>
              <w:top w:val="single" w:sz="18" w:space="0" w:color="auto"/>
            </w:tcBorders>
            <w:shd w:val="clear" w:color="auto" w:fill="CCFFCC"/>
          </w:tcPr>
          <w:p w14:paraId="4E4601DE" w14:textId="77777777"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RC</w:t>
            </w:r>
          </w:p>
        </w:tc>
        <w:tc>
          <w:tcPr>
            <w:tcW w:w="850" w:type="dxa"/>
            <w:tcBorders>
              <w:top w:val="single" w:sz="18" w:space="0" w:color="auto"/>
            </w:tcBorders>
          </w:tcPr>
          <w:p w14:paraId="6EC289A5" w14:textId="574056C5"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382783A4" w14:textId="03F21016"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18" w:space="0" w:color="auto"/>
              <w:bottom w:val="single" w:sz="18" w:space="0" w:color="auto"/>
              <w:right w:val="single" w:sz="12" w:space="0" w:color="auto"/>
            </w:tcBorders>
            <w:shd w:val="clear" w:color="auto" w:fill="auto"/>
          </w:tcPr>
          <w:p w14:paraId="3C148CC9" w14:textId="77777777"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 xml:space="preserve">LOV </w:t>
            </w:r>
          </w:p>
          <w:p w14:paraId="5EF1F86D" w14:textId="7B69CA24" w:rsidR="00D505D6" w:rsidRPr="00225845" w:rsidRDefault="00D505D6" w:rsidP="00D505D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Only for response message</w:t>
            </w:r>
          </w:p>
        </w:tc>
      </w:tr>
    </w:tbl>
    <w:p w14:paraId="5CD9C93F" w14:textId="77777777" w:rsidR="006C2001" w:rsidRPr="00225845" w:rsidRDefault="006C2001" w:rsidP="005C3B21">
      <w:pPr>
        <w:pStyle w:val="Heading2"/>
        <w:numPr>
          <w:ilvl w:val="1"/>
          <w:numId w:val="12"/>
        </w:numPr>
        <w:rPr>
          <w:rFonts w:asciiTheme="majorHAnsi" w:hAnsiTheme="majorHAnsi"/>
        </w:rPr>
      </w:pPr>
      <w:bookmarkStart w:id="51" w:name="_Toc510621268"/>
      <w:r w:rsidRPr="00225845">
        <w:rPr>
          <w:rFonts w:asciiTheme="majorHAnsi" w:hAnsiTheme="majorHAnsi"/>
        </w:rPr>
        <w:t>PRODUCTLIST</w:t>
      </w:r>
      <w:bookmarkEnd w:id="51"/>
    </w:p>
    <w:p w14:paraId="2A0A5C04" w14:textId="4FB335EF" w:rsidR="006C2001" w:rsidRPr="00225845" w:rsidRDefault="006C2001" w:rsidP="006C2001">
      <w:pPr>
        <w:ind w:left="0"/>
        <w:rPr>
          <w:rFonts w:asciiTheme="majorHAnsi" w:hAnsiTheme="majorHAnsi"/>
        </w:rPr>
      </w:pPr>
      <w:r w:rsidRPr="00225845">
        <w:rPr>
          <w:rFonts w:asciiTheme="majorHAnsi" w:hAnsiTheme="majorHAnsi"/>
        </w:rPr>
        <w:t>PRODUCTLIST refers to the list of PRODUCT object.</w:t>
      </w:r>
      <w:r w:rsidR="00F7154A" w:rsidRPr="00225845">
        <w:rPr>
          <w:rFonts w:asciiTheme="majorHAnsi" w:hAnsiTheme="majorHAnsi"/>
        </w:rPr>
        <w:t xml:space="preserve"> </w:t>
      </w:r>
      <w:r w:rsidRPr="00225845">
        <w:rPr>
          <w:rFonts w:asciiTheme="majorHAnsi" w:hAnsiTheme="majorHAnsi"/>
        </w:rPr>
        <w:t xml:space="preserv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6C2001" w:rsidRPr="00225845" w14:paraId="276338DC" w14:textId="77777777" w:rsidTr="006C2001">
        <w:tc>
          <w:tcPr>
            <w:tcW w:w="3828" w:type="dxa"/>
            <w:tcBorders>
              <w:top w:val="single" w:sz="6" w:space="0" w:color="auto"/>
              <w:bottom w:val="single" w:sz="18" w:space="0" w:color="auto"/>
            </w:tcBorders>
            <w:shd w:val="clear" w:color="auto" w:fill="E6E6E6"/>
          </w:tcPr>
          <w:p w14:paraId="6A78CF08"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37AB4DFC"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41DB7B7D"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C1D3411" w14:textId="77777777" w:rsidR="006C2001" w:rsidRPr="00225845" w:rsidRDefault="006C2001"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6C2001" w:rsidRPr="00225845" w14:paraId="4DE09148" w14:textId="77777777" w:rsidTr="006C2001">
        <w:tc>
          <w:tcPr>
            <w:tcW w:w="3828" w:type="dxa"/>
            <w:tcBorders>
              <w:top w:val="single" w:sz="18" w:space="0" w:color="auto"/>
            </w:tcBorders>
            <w:shd w:val="clear" w:color="auto" w:fill="CCFFCC"/>
          </w:tcPr>
          <w:p w14:paraId="24890ABE" w14:textId="77777777" w:rsidR="006C2001" w:rsidRPr="00225845" w:rsidRDefault="006C2001"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PRODUCT[]</w:t>
            </w:r>
          </w:p>
        </w:tc>
        <w:tc>
          <w:tcPr>
            <w:tcW w:w="850" w:type="dxa"/>
            <w:tcBorders>
              <w:top w:val="single" w:sz="18" w:space="0" w:color="auto"/>
            </w:tcBorders>
          </w:tcPr>
          <w:p w14:paraId="386DE50E" w14:textId="2928E512" w:rsidR="006C2001" w:rsidRPr="00225845" w:rsidRDefault="00F7154A"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6AF90F3E" w14:textId="77777777" w:rsidR="006C2001" w:rsidRPr="00225845" w:rsidRDefault="006C2001" w:rsidP="006C2001">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6FCAB076" w14:textId="77777777" w:rsidR="006C2001" w:rsidRPr="00225845" w:rsidRDefault="006C2001" w:rsidP="006C2001">
            <w:pPr>
              <w:spacing w:after="0"/>
              <w:ind w:left="-108" w:right="-108"/>
              <w:jc w:val="center"/>
              <w:rPr>
                <w:rFonts w:asciiTheme="majorHAnsi" w:hAnsiTheme="majorHAnsi" w:cs="Tahoma"/>
                <w:b/>
                <w:sz w:val="16"/>
                <w:szCs w:val="16"/>
              </w:rPr>
            </w:pPr>
          </w:p>
        </w:tc>
      </w:tr>
    </w:tbl>
    <w:p w14:paraId="3978DFB3" w14:textId="77777777" w:rsidR="00C10433" w:rsidRPr="00225845" w:rsidRDefault="00C10433" w:rsidP="00C10433">
      <w:pPr>
        <w:pStyle w:val="Heading2"/>
        <w:numPr>
          <w:ilvl w:val="1"/>
          <w:numId w:val="12"/>
        </w:numPr>
        <w:rPr>
          <w:rFonts w:asciiTheme="majorHAnsi" w:hAnsiTheme="majorHAnsi"/>
        </w:rPr>
      </w:pPr>
      <w:bookmarkStart w:id="52" w:name="_Toc510621269"/>
      <w:r w:rsidRPr="00225845">
        <w:rPr>
          <w:rFonts w:asciiTheme="majorHAnsi" w:hAnsiTheme="majorHAnsi"/>
        </w:rPr>
        <w:t>RC</w:t>
      </w:r>
      <w:bookmarkEnd w:id="52"/>
    </w:p>
    <w:p w14:paraId="6D2AB928" w14:textId="77777777" w:rsidR="00C10433" w:rsidRPr="00225845" w:rsidRDefault="00C10433" w:rsidP="00C10433">
      <w:pPr>
        <w:ind w:left="0"/>
        <w:rPr>
          <w:rFonts w:asciiTheme="majorHAnsi" w:hAnsiTheme="majorHAnsi"/>
        </w:rPr>
      </w:pPr>
      <w:r w:rsidRPr="00225845">
        <w:rPr>
          <w:rFonts w:asciiTheme="majorHAnsi" w:hAnsiTheme="majorHAnsi"/>
        </w:rPr>
        <w:t xml:space="preserve">RC refers to response code that shows the result of a product in product list in request message.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C10433" w:rsidRPr="00225845" w14:paraId="460CD655" w14:textId="77777777" w:rsidTr="00F51862">
        <w:tc>
          <w:tcPr>
            <w:tcW w:w="3828" w:type="dxa"/>
            <w:tcBorders>
              <w:top w:val="single" w:sz="6" w:space="0" w:color="auto"/>
              <w:bottom w:val="single" w:sz="18" w:space="0" w:color="auto"/>
            </w:tcBorders>
            <w:shd w:val="clear" w:color="auto" w:fill="E6E6E6"/>
          </w:tcPr>
          <w:p w14:paraId="1B0E1949" w14:textId="77777777" w:rsidR="00C10433" w:rsidRPr="00225845" w:rsidRDefault="00C10433" w:rsidP="00F51862">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06ECD2C6" w14:textId="77777777" w:rsidR="00C10433" w:rsidRPr="00225845" w:rsidRDefault="00C10433" w:rsidP="00F51862">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465EB3D2" w14:textId="77777777" w:rsidR="00C10433" w:rsidRPr="00225845" w:rsidRDefault="00C10433" w:rsidP="00F51862">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3A255A7A" w14:textId="77777777" w:rsidR="00C10433" w:rsidRPr="00225845" w:rsidRDefault="00C10433" w:rsidP="00F51862">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C10433" w:rsidRPr="00225845" w14:paraId="4CB47522" w14:textId="77777777" w:rsidTr="00F51862">
        <w:tc>
          <w:tcPr>
            <w:tcW w:w="3828" w:type="dxa"/>
            <w:tcBorders>
              <w:top w:val="single" w:sz="18" w:space="0" w:color="auto"/>
            </w:tcBorders>
            <w:shd w:val="clear" w:color="auto" w:fill="CCFFCC"/>
          </w:tcPr>
          <w:p w14:paraId="758756D0" w14:textId="77777777" w:rsidR="00C10433" w:rsidRPr="00225845" w:rsidRDefault="00C10433" w:rsidP="00F51862">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RC</w:t>
            </w:r>
          </w:p>
        </w:tc>
        <w:tc>
          <w:tcPr>
            <w:tcW w:w="850" w:type="dxa"/>
            <w:tcBorders>
              <w:top w:val="single" w:sz="18" w:space="0" w:color="auto"/>
            </w:tcBorders>
          </w:tcPr>
          <w:p w14:paraId="641A64E5" w14:textId="77777777" w:rsidR="00C10433" w:rsidRPr="00225845" w:rsidRDefault="00C10433" w:rsidP="00F51862">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639D7E6E" w14:textId="77777777" w:rsidR="00C10433" w:rsidRPr="00225845" w:rsidRDefault="00C10433" w:rsidP="00F51862">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18" w:space="0" w:color="auto"/>
              <w:bottom w:val="single" w:sz="18" w:space="0" w:color="auto"/>
              <w:right w:val="single" w:sz="12" w:space="0" w:color="auto"/>
            </w:tcBorders>
            <w:shd w:val="clear" w:color="auto" w:fill="auto"/>
          </w:tcPr>
          <w:p w14:paraId="2C08289D" w14:textId="77777777" w:rsidR="00C10433" w:rsidRPr="00225845" w:rsidRDefault="00C10433" w:rsidP="00F51862">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p w14:paraId="500AE307" w14:textId="77777777" w:rsidR="00C10433" w:rsidRPr="00225845" w:rsidRDefault="00C10433" w:rsidP="00F51862">
            <w:pPr>
              <w:spacing w:after="0"/>
              <w:ind w:left="-108" w:right="-108"/>
              <w:jc w:val="center"/>
              <w:rPr>
                <w:rFonts w:asciiTheme="majorHAnsi" w:hAnsiTheme="majorHAnsi" w:cs="Tahoma"/>
                <w:bCs/>
                <w:sz w:val="16"/>
                <w:szCs w:val="16"/>
              </w:rPr>
            </w:pPr>
            <w:r w:rsidRPr="00225845">
              <w:rPr>
                <w:rFonts w:asciiTheme="majorHAnsi" w:hAnsiTheme="majorHAnsi" w:cs="Tahoma"/>
                <w:b/>
                <w:sz w:val="16"/>
                <w:szCs w:val="16"/>
              </w:rPr>
              <w:t>Only for response message</w:t>
            </w:r>
          </w:p>
        </w:tc>
      </w:tr>
    </w:tbl>
    <w:p w14:paraId="3F52A2FF" w14:textId="70BECCC5" w:rsidR="0073418D" w:rsidRPr="00225845" w:rsidRDefault="0073418D" w:rsidP="0063553A">
      <w:pPr>
        <w:pStyle w:val="Heading2"/>
        <w:numPr>
          <w:ilvl w:val="1"/>
          <w:numId w:val="12"/>
        </w:numPr>
        <w:rPr>
          <w:rFonts w:asciiTheme="majorHAnsi" w:hAnsiTheme="majorHAnsi"/>
        </w:rPr>
      </w:pPr>
      <w:bookmarkStart w:id="53" w:name="_Toc510621270"/>
      <w:r w:rsidRPr="00225845">
        <w:rPr>
          <w:rFonts w:asciiTheme="majorHAnsi" w:hAnsiTheme="majorHAnsi"/>
        </w:rPr>
        <w:t>REGION</w:t>
      </w:r>
      <w:bookmarkEnd w:id="53"/>
    </w:p>
    <w:p w14:paraId="6043D652" w14:textId="0173E0BA" w:rsidR="0073418D" w:rsidRPr="00225845" w:rsidRDefault="0073418D" w:rsidP="0073418D">
      <w:pPr>
        <w:ind w:left="0"/>
        <w:rPr>
          <w:rFonts w:asciiTheme="majorHAnsi" w:hAnsiTheme="majorHAnsi"/>
        </w:rPr>
      </w:pPr>
      <w:r w:rsidRPr="00225845">
        <w:rPr>
          <w:rFonts w:asciiTheme="majorHAnsi" w:hAnsiTheme="majorHAnsi"/>
        </w:rPr>
        <w:t xml:space="preserve">This field holds region information and city list inside the region.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73418D" w:rsidRPr="00225845" w14:paraId="21E5691F" w14:textId="77777777" w:rsidTr="00886500">
        <w:tc>
          <w:tcPr>
            <w:tcW w:w="3828" w:type="dxa"/>
            <w:tcBorders>
              <w:top w:val="single" w:sz="6" w:space="0" w:color="auto"/>
              <w:bottom w:val="single" w:sz="18" w:space="0" w:color="auto"/>
            </w:tcBorders>
            <w:shd w:val="clear" w:color="auto" w:fill="E6E6E6"/>
          </w:tcPr>
          <w:p w14:paraId="2581DEC8"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024C7414"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4A0DD970"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05B840C"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73418D" w:rsidRPr="00225845" w14:paraId="3CBACE6F" w14:textId="77777777" w:rsidTr="0073418D">
        <w:tc>
          <w:tcPr>
            <w:tcW w:w="3828" w:type="dxa"/>
            <w:tcBorders>
              <w:top w:val="single" w:sz="18" w:space="0" w:color="auto"/>
              <w:bottom w:val="single" w:sz="18" w:space="0" w:color="auto"/>
            </w:tcBorders>
            <w:shd w:val="clear" w:color="auto" w:fill="CCFFCC"/>
          </w:tcPr>
          <w:p w14:paraId="78FE9CE8" w14:textId="01679D5F"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CITYLIST</w:t>
            </w:r>
          </w:p>
        </w:tc>
        <w:tc>
          <w:tcPr>
            <w:tcW w:w="850" w:type="dxa"/>
            <w:tcBorders>
              <w:top w:val="single" w:sz="18" w:space="0" w:color="auto"/>
              <w:bottom w:val="single" w:sz="18" w:space="0" w:color="auto"/>
            </w:tcBorders>
          </w:tcPr>
          <w:p w14:paraId="5AD65788" w14:textId="2CB3832C"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bottom w:val="single" w:sz="18" w:space="0" w:color="auto"/>
            </w:tcBorders>
          </w:tcPr>
          <w:p w14:paraId="6BE8E1EF" w14:textId="27564C13" w:rsidR="0073418D" w:rsidRPr="00225845" w:rsidRDefault="0073418D" w:rsidP="00886500">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60306C62" w14:textId="77777777" w:rsidR="0073418D" w:rsidRPr="00225845" w:rsidRDefault="0073418D" w:rsidP="00886500">
            <w:pPr>
              <w:spacing w:after="0"/>
              <w:ind w:left="-108" w:right="-108"/>
              <w:jc w:val="center"/>
              <w:rPr>
                <w:rFonts w:asciiTheme="majorHAnsi" w:hAnsiTheme="majorHAnsi" w:cs="Tahoma"/>
                <w:b/>
                <w:sz w:val="16"/>
                <w:szCs w:val="16"/>
              </w:rPr>
            </w:pPr>
          </w:p>
        </w:tc>
      </w:tr>
      <w:tr w:rsidR="0073418D" w:rsidRPr="00225845" w14:paraId="57B25B67" w14:textId="77777777" w:rsidTr="0073418D">
        <w:tc>
          <w:tcPr>
            <w:tcW w:w="3828" w:type="dxa"/>
            <w:tcBorders>
              <w:top w:val="single" w:sz="18" w:space="0" w:color="auto"/>
              <w:bottom w:val="single" w:sz="18" w:space="0" w:color="auto"/>
            </w:tcBorders>
            <w:shd w:val="clear" w:color="auto" w:fill="CCFFCC"/>
          </w:tcPr>
          <w:p w14:paraId="789DFA76" w14:textId="7A8BA89A"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REGIONID</w:t>
            </w:r>
          </w:p>
        </w:tc>
        <w:tc>
          <w:tcPr>
            <w:tcW w:w="850" w:type="dxa"/>
            <w:tcBorders>
              <w:top w:val="single" w:sz="18" w:space="0" w:color="auto"/>
              <w:bottom w:val="single" w:sz="18" w:space="0" w:color="auto"/>
            </w:tcBorders>
          </w:tcPr>
          <w:p w14:paraId="5F9E675E" w14:textId="4029FAFB"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5AF06D91" w14:textId="78D04FB3"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3</w:t>
            </w:r>
          </w:p>
        </w:tc>
        <w:tc>
          <w:tcPr>
            <w:tcW w:w="2693" w:type="dxa"/>
            <w:tcBorders>
              <w:top w:val="single" w:sz="18" w:space="0" w:color="auto"/>
              <w:bottom w:val="single" w:sz="18" w:space="0" w:color="auto"/>
              <w:right w:val="single" w:sz="12" w:space="0" w:color="auto"/>
            </w:tcBorders>
            <w:shd w:val="clear" w:color="auto" w:fill="auto"/>
          </w:tcPr>
          <w:p w14:paraId="54A84D82" w14:textId="5CB531EC" w:rsidR="0073418D" w:rsidRPr="00225845" w:rsidRDefault="00886500"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LOV-Region</w:t>
            </w:r>
          </w:p>
        </w:tc>
      </w:tr>
      <w:tr w:rsidR="0073418D" w:rsidRPr="00225845" w14:paraId="27C8482F" w14:textId="77777777" w:rsidTr="00886500">
        <w:tc>
          <w:tcPr>
            <w:tcW w:w="3828" w:type="dxa"/>
            <w:tcBorders>
              <w:top w:val="single" w:sz="18" w:space="0" w:color="auto"/>
            </w:tcBorders>
            <w:shd w:val="clear" w:color="auto" w:fill="CCFFCC"/>
          </w:tcPr>
          <w:p w14:paraId="1437E88B" w14:textId="0C121A07"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REGIONNAME</w:t>
            </w:r>
          </w:p>
        </w:tc>
        <w:tc>
          <w:tcPr>
            <w:tcW w:w="850" w:type="dxa"/>
            <w:tcBorders>
              <w:top w:val="single" w:sz="18" w:space="0" w:color="auto"/>
            </w:tcBorders>
          </w:tcPr>
          <w:p w14:paraId="3FE0E374" w14:textId="2D8E2098"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3182B381" w14:textId="7DD23717"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500</w:t>
            </w:r>
          </w:p>
        </w:tc>
        <w:tc>
          <w:tcPr>
            <w:tcW w:w="2693" w:type="dxa"/>
            <w:tcBorders>
              <w:top w:val="single" w:sz="18" w:space="0" w:color="auto"/>
              <w:bottom w:val="single" w:sz="18" w:space="0" w:color="auto"/>
              <w:right w:val="single" w:sz="12" w:space="0" w:color="auto"/>
            </w:tcBorders>
            <w:shd w:val="clear" w:color="auto" w:fill="auto"/>
          </w:tcPr>
          <w:p w14:paraId="7E2D37F2" w14:textId="77777777" w:rsidR="0073418D" w:rsidRPr="00225845" w:rsidRDefault="0073418D" w:rsidP="00886500">
            <w:pPr>
              <w:spacing w:after="0"/>
              <w:ind w:left="-108" w:right="-108"/>
              <w:jc w:val="center"/>
              <w:rPr>
                <w:rFonts w:asciiTheme="majorHAnsi" w:hAnsiTheme="majorHAnsi" w:cs="Tahoma"/>
                <w:b/>
                <w:sz w:val="16"/>
                <w:szCs w:val="16"/>
              </w:rPr>
            </w:pPr>
          </w:p>
        </w:tc>
      </w:tr>
    </w:tbl>
    <w:p w14:paraId="1E7A1098" w14:textId="7A3158F6" w:rsidR="0073418D" w:rsidRPr="00225845" w:rsidRDefault="0073418D" w:rsidP="0063553A">
      <w:pPr>
        <w:pStyle w:val="Heading2"/>
        <w:rPr>
          <w:rFonts w:asciiTheme="majorHAnsi" w:hAnsiTheme="majorHAnsi"/>
        </w:rPr>
      </w:pPr>
      <w:bookmarkStart w:id="54" w:name="_Toc510621271"/>
      <w:r w:rsidRPr="00225845">
        <w:rPr>
          <w:rFonts w:asciiTheme="majorHAnsi" w:hAnsiTheme="majorHAnsi"/>
        </w:rPr>
        <w:t>REGIONLIST</w:t>
      </w:r>
      <w:bookmarkEnd w:id="54"/>
    </w:p>
    <w:p w14:paraId="4BDB61C6" w14:textId="383941F6" w:rsidR="0073418D" w:rsidRPr="00225845" w:rsidRDefault="0073418D" w:rsidP="0073418D">
      <w:pPr>
        <w:ind w:left="0"/>
        <w:rPr>
          <w:rFonts w:asciiTheme="majorHAnsi" w:hAnsiTheme="majorHAnsi"/>
        </w:rPr>
      </w:pPr>
      <w:r w:rsidRPr="00225845">
        <w:rPr>
          <w:rFonts w:asciiTheme="majorHAnsi" w:hAnsiTheme="majorHAnsi"/>
        </w:rPr>
        <w:t xml:space="preserve">REGIONLIST refers to the list of REGION object. This field holds the geographic information of the region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73418D" w:rsidRPr="00225845" w14:paraId="343F52FA" w14:textId="77777777" w:rsidTr="00886500">
        <w:tc>
          <w:tcPr>
            <w:tcW w:w="3828" w:type="dxa"/>
            <w:tcBorders>
              <w:top w:val="single" w:sz="6" w:space="0" w:color="auto"/>
              <w:bottom w:val="single" w:sz="18" w:space="0" w:color="auto"/>
            </w:tcBorders>
            <w:shd w:val="clear" w:color="auto" w:fill="E6E6E6"/>
          </w:tcPr>
          <w:p w14:paraId="3A42B881"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2CAD02F5"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4573F88"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222D05AC" w14:textId="77777777" w:rsidR="0073418D" w:rsidRPr="00225845" w:rsidRDefault="0073418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73418D" w:rsidRPr="00225845" w14:paraId="62F2F9E2" w14:textId="77777777" w:rsidTr="00886500">
        <w:tc>
          <w:tcPr>
            <w:tcW w:w="3828" w:type="dxa"/>
            <w:tcBorders>
              <w:top w:val="single" w:sz="18" w:space="0" w:color="auto"/>
            </w:tcBorders>
            <w:shd w:val="clear" w:color="auto" w:fill="CCFFCC"/>
          </w:tcPr>
          <w:p w14:paraId="7C5F2333" w14:textId="17BC7849"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REGION[]</w:t>
            </w:r>
          </w:p>
        </w:tc>
        <w:tc>
          <w:tcPr>
            <w:tcW w:w="850" w:type="dxa"/>
            <w:tcBorders>
              <w:top w:val="single" w:sz="18" w:space="0" w:color="auto"/>
            </w:tcBorders>
          </w:tcPr>
          <w:p w14:paraId="68D64852" w14:textId="77777777" w:rsidR="0073418D" w:rsidRPr="00225845" w:rsidRDefault="0073418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7FA16819" w14:textId="77777777" w:rsidR="0073418D" w:rsidRPr="00225845" w:rsidRDefault="0073418D" w:rsidP="00886500">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6E238004" w14:textId="77777777" w:rsidR="0073418D" w:rsidRPr="00225845" w:rsidRDefault="0073418D" w:rsidP="00886500">
            <w:pPr>
              <w:spacing w:after="0"/>
              <w:ind w:left="-108" w:right="-108"/>
              <w:jc w:val="center"/>
              <w:rPr>
                <w:rFonts w:asciiTheme="majorHAnsi" w:hAnsiTheme="majorHAnsi" w:cs="Tahoma"/>
                <w:b/>
                <w:sz w:val="16"/>
                <w:szCs w:val="16"/>
              </w:rPr>
            </w:pPr>
          </w:p>
        </w:tc>
      </w:tr>
    </w:tbl>
    <w:p w14:paraId="0EE0794D" w14:textId="5091EB4F" w:rsidR="005A79D0" w:rsidRPr="00225845" w:rsidRDefault="005A79D0" w:rsidP="005A79D0">
      <w:pPr>
        <w:pStyle w:val="Heading2"/>
        <w:numPr>
          <w:ilvl w:val="1"/>
          <w:numId w:val="12"/>
        </w:numPr>
        <w:rPr>
          <w:rFonts w:asciiTheme="majorHAnsi" w:hAnsiTheme="majorHAnsi"/>
        </w:rPr>
      </w:pPr>
      <w:bookmarkStart w:id="55" w:name="_Toc510621272"/>
      <w:r w:rsidRPr="00225845">
        <w:rPr>
          <w:rFonts w:asciiTheme="majorHAnsi" w:hAnsiTheme="majorHAnsi"/>
        </w:rPr>
        <w:t>RECALLREASON</w:t>
      </w:r>
      <w:bookmarkEnd w:id="55"/>
    </w:p>
    <w:p w14:paraId="549A282F" w14:textId="68E4CD38" w:rsidR="005A79D0" w:rsidRPr="00225845" w:rsidRDefault="005A79D0" w:rsidP="005A79D0">
      <w:pPr>
        <w:ind w:left="0"/>
        <w:rPr>
          <w:rFonts w:asciiTheme="majorHAnsi" w:hAnsiTheme="majorHAnsi"/>
        </w:rPr>
      </w:pPr>
      <w:r w:rsidRPr="00225845">
        <w:rPr>
          <w:rFonts w:asciiTheme="majorHAnsi" w:hAnsiTheme="majorHAnsi"/>
        </w:rPr>
        <w:t xml:space="preserve">Reason for the Recall operation.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5A79D0" w:rsidRPr="00225845" w14:paraId="2B9C2F29" w14:textId="77777777" w:rsidTr="00671505">
        <w:tc>
          <w:tcPr>
            <w:tcW w:w="3828" w:type="dxa"/>
            <w:tcBorders>
              <w:top w:val="single" w:sz="6" w:space="0" w:color="auto"/>
              <w:bottom w:val="single" w:sz="18" w:space="0" w:color="auto"/>
            </w:tcBorders>
            <w:shd w:val="clear" w:color="auto" w:fill="E6E6E6"/>
          </w:tcPr>
          <w:p w14:paraId="3904692B" w14:textId="77777777" w:rsidR="005A79D0" w:rsidRPr="00225845" w:rsidRDefault="005A79D0"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79436525" w14:textId="77777777" w:rsidR="005A79D0" w:rsidRPr="00225845" w:rsidRDefault="005A79D0"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298C2412" w14:textId="77777777" w:rsidR="005A79D0" w:rsidRPr="00225845" w:rsidRDefault="005A79D0"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050821C" w14:textId="77777777" w:rsidR="005A79D0" w:rsidRPr="00225845" w:rsidRDefault="005A79D0"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5A79D0" w:rsidRPr="00225845" w14:paraId="10E36A40" w14:textId="77777777" w:rsidTr="00671505">
        <w:tc>
          <w:tcPr>
            <w:tcW w:w="3828" w:type="dxa"/>
            <w:tcBorders>
              <w:top w:val="single" w:sz="18" w:space="0" w:color="auto"/>
            </w:tcBorders>
            <w:shd w:val="clear" w:color="auto" w:fill="CCFFCC"/>
          </w:tcPr>
          <w:p w14:paraId="21C9FA36" w14:textId="188A9FE8" w:rsidR="005A79D0" w:rsidRPr="00225845" w:rsidRDefault="005A79D0"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RECALLREASON</w:t>
            </w:r>
          </w:p>
        </w:tc>
        <w:tc>
          <w:tcPr>
            <w:tcW w:w="850" w:type="dxa"/>
            <w:tcBorders>
              <w:top w:val="single" w:sz="18" w:space="0" w:color="auto"/>
            </w:tcBorders>
          </w:tcPr>
          <w:p w14:paraId="5C90A1F6" w14:textId="77777777" w:rsidR="005A79D0" w:rsidRPr="00225845" w:rsidRDefault="005A79D0"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33A24AFC" w14:textId="77777777" w:rsidR="005A79D0" w:rsidRPr="00225845" w:rsidRDefault="005A79D0"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500</w:t>
            </w:r>
          </w:p>
        </w:tc>
        <w:tc>
          <w:tcPr>
            <w:tcW w:w="2693" w:type="dxa"/>
            <w:tcBorders>
              <w:top w:val="single" w:sz="18" w:space="0" w:color="auto"/>
              <w:bottom w:val="single" w:sz="18" w:space="0" w:color="auto"/>
              <w:right w:val="single" w:sz="12" w:space="0" w:color="auto"/>
            </w:tcBorders>
            <w:shd w:val="clear" w:color="auto" w:fill="auto"/>
          </w:tcPr>
          <w:p w14:paraId="74237F9C" w14:textId="77777777" w:rsidR="005A79D0" w:rsidRPr="00225845" w:rsidRDefault="005A79D0" w:rsidP="00671505">
            <w:pPr>
              <w:spacing w:after="0"/>
              <w:ind w:left="-108" w:right="-108"/>
              <w:jc w:val="center"/>
              <w:rPr>
                <w:rFonts w:asciiTheme="majorHAnsi" w:hAnsiTheme="majorHAnsi" w:cs="Tahoma"/>
                <w:b/>
                <w:sz w:val="16"/>
                <w:szCs w:val="16"/>
              </w:rPr>
            </w:pPr>
          </w:p>
        </w:tc>
      </w:tr>
    </w:tbl>
    <w:p w14:paraId="2C076CB9" w14:textId="7DD1C0E1" w:rsidR="00CB1188" w:rsidRPr="00225845" w:rsidRDefault="00CB1188" w:rsidP="00CB1188">
      <w:pPr>
        <w:pStyle w:val="Heading2"/>
        <w:numPr>
          <w:ilvl w:val="1"/>
          <w:numId w:val="12"/>
        </w:numPr>
        <w:rPr>
          <w:rFonts w:asciiTheme="majorHAnsi" w:hAnsiTheme="majorHAnsi"/>
        </w:rPr>
      </w:pPr>
      <w:bookmarkStart w:id="56" w:name="_Toc510621273"/>
      <w:r w:rsidRPr="00225845">
        <w:rPr>
          <w:rFonts w:asciiTheme="majorHAnsi" w:hAnsiTheme="majorHAnsi"/>
        </w:rPr>
        <w:t>RECEIVER</w:t>
      </w:r>
      <w:bookmarkEnd w:id="56"/>
    </w:p>
    <w:p w14:paraId="5A1D0D18" w14:textId="3B75E943" w:rsidR="00CB1188" w:rsidRPr="00225845" w:rsidRDefault="00CB1188" w:rsidP="00CB1188">
      <w:pPr>
        <w:ind w:left="0"/>
        <w:rPr>
          <w:rFonts w:asciiTheme="majorHAnsi" w:hAnsiTheme="majorHAnsi"/>
        </w:rPr>
      </w:pPr>
      <w:r w:rsidRPr="00225845">
        <w:rPr>
          <w:rFonts w:asciiTheme="majorHAnsi" w:hAnsiTheme="majorHAnsi"/>
        </w:rPr>
        <w:t>Receiver refers to the GLN code of the opponent stakeholder.</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CB1188" w:rsidRPr="00225845" w14:paraId="57EBAE40" w14:textId="77777777" w:rsidTr="00CB1188">
        <w:tc>
          <w:tcPr>
            <w:tcW w:w="3828" w:type="dxa"/>
            <w:tcBorders>
              <w:top w:val="single" w:sz="6" w:space="0" w:color="auto"/>
              <w:bottom w:val="single" w:sz="18" w:space="0" w:color="auto"/>
            </w:tcBorders>
            <w:shd w:val="clear" w:color="auto" w:fill="E6E6E6"/>
          </w:tcPr>
          <w:p w14:paraId="1B737BF8" w14:textId="77777777" w:rsidR="00CB1188" w:rsidRPr="00225845" w:rsidRDefault="00CB1188"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3867A599" w14:textId="77777777" w:rsidR="00CB1188" w:rsidRPr="00225845" w:rsidRDefault="00CB1188"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7B48A383" w14:textId="77777777" w:rsidR="00CB1188" w:rsidRPr="00225845" w:rsidRDefault="00CB1188"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2CB5DCFD" w14:textId="77777777" w:rsidR="00CB1188" w:rsidRPr="00225845" w:rsidRDefault="00CB1188"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CB1188" w:rsidRPr="00225845" w14:paraId="64216FA0" w14:textId="77777777" w:rsidTr="00CB1188">
        <w:tc>
          <w:tcPr>
            <w:tcW w:w="3828" w:type="dxa"/>
            <w:tcBorders>
              <w:top w:val="single" w:sz="18" w:space="0" w:color="auto"/>
            </w:tcBorders>
            <w:shd w:val="clear" w:color="auto" w:fill="CCFFCC"/>
          </w:tcPr>
          <w:p w14:paraId="0788AD03" w14:textId="061DB90F" w:rsidR="00CB1188" w:rsidRPr="00225845" w:rsidRDefault="00CB1188"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RECEIVER</w:t>
            </w:r>
          </w:p>
        </w:tc>
        <w:tc>
          <w:tcPr>
            <w:tcW w:w="850" w:type="dxa"/>
            <w:tcBorders>
              <w:top w:val="single" w:sz="18" w:space="0" w:color="auto"/>
            </w:tcBorders>
          </w:tcPr>
          <w:p w14:paraId="216204D0" w14:textId="56B6F499" w:rsidR="00CB1188" w:rsidRPr="00225845" w:rsidRDefault="00CB1188"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485F664B" w14:textId="7CE84373" w:rsidR="00CB1188" w:rsidRPr="00225845" w:rsidRDefault="00CB1188"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13</w:t>
            </w:r>
          </w:p>
        </w:tc>
        <w:tc>
          <w:tcPr>
            <w:tcW w:w="2693" w:type="dxa"/>
            <w:tcBorders>
              <w:top w:val="single" w:sz="18" w:space="0" w:color="auto"/>
              <w:bottom w:val="single" w:sz="18" w:space="0" w:color="auto"/>
              <w:right w:val="single" w:sz="12" w:space="0" w:color="auto"/>
            </w:tcBorders>
            <w:shd w:val="clear" w:color="auto" w:fill="auto"/>
          </w:tcPr>
          <w:p w14:paraId="7CCEA164" w14:textId="77777777" w:rsidR="00CB1188" w:rsidRPr="00225845" w:rsidRDefault="00CB1188"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LOV-Stakeholder</w:t>
            </w:r>
          </w:p>
          <w:p w14:paraId="0EE43712" w14:textId="1E126AFF" w:rsidR="00CB1188" w:rsidRPr="00225845" w:rsidRDefault="00CB1188"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Length must be equal 13</w:t>
            </w:r>
          </w:p>
        </w:tc>
      </w:tr>
    </w:tbl>
    <w:p w14:paraId="4F3DC828" w14:textId="3A9CD465" w:rsidR="00AF30CE" w:rsidRPr="00225845" w:rsidRDefault="00AF30CE" w:rsidP="0084039E">
      <w:pPr>
        <w:pStyle w:val="Heading2"/>
        <w:numPr>
          <w:ilvl w:val="1"/>
          <w:numId w:val="12"/>
        </w:numPr>
        <w:rPr>
          <w:rFonts w:asciiTheme="majorHAnsi" w:hAnsiTheme="majorHAnsi"/>
        </w:rPr>
      </w:pPr>
      <w:bookmarkStart w:id="57" w:name="_Toc510621274"/>
      <w:r w:rsidRPr="00225845">
        <w:rPr>
          <w:rFonts w:asciiTheme="majorHAnsi" w:hAnsiTheme="majorHAnsi"/>
        </w:rPr>
        <w:lastRenderedPageBreak/>
        <w:t>SENDER</w:t>
      </w:r>
      <w:bookmarkEnd w:id="57"/>
    </w:p>
    <w:p w14:paraId="10349594" w14:textId="25688F71" w:rsidR="00AF30CE" w:rsidRPr="00225845" w:rsidRDefault="00AF30CE" w:rsidP="00AF30CE">
      <w:pPr>
        <w:ind w:left="0"/>
        <w:rPr>
          <w:rFonts w:asciiTheme="majorHAnsi" w:hAnsiTheme="majorHAnsi"/>
        </w:rPr>
      </w:pPr>
      <w:r w:rsidRPr="00225845">
        <w:rPr>
          <w:rFonts w:asciiTheme="majorHAnsi" w:hAnsiTheme="majorHAnsi"/>
        </w:rPr>
        <w:t>Sender referes to the GLN code of the sender stakeholder.</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AF30CE" w:rsidRPr="00225845" w14:paraId="54DA877A" w14:textId="77777777" w:rsidTr="00671505">
        <w:tc>
          <w:tcPr>
            <w:tcW w:w="3828" w:type="dxa"/>
            <w:tcBorders>
              <w:top w:val="single" w:sz="6" w:space="0" w:color="auto"/>
              <w:bottom w:val="single" w:sz="18" w:space="0" w:color="auto"/>
            </w:tcBorders>
            <w:shd w:val="clear" w:color="auto" w:fill="E6E6E6"/>
          </w:tcPr>
          <w:p w14:paraId="4C5B0995" w14:textId="77777777" w:rsidR="00AF30CE" w:rsidRPr="00225845" w:rsidRDefault="00AF30CE"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5B8B8985" w14:textId="77777777" w:rsidR="00AF30CE" w:rsidRPr="00225845" w:rsidRDefault="00AF30CE"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13279ED7" w14:textId="77777777" w:rsidR="00AF30CE" w:rsidRPr="00225845" w:rsidRDefault="00AF30CE"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72056AAE" w14:textId="77777777" w:rsidR="00AF30CE" w:rsidRPr="00225845" w:rsidRDefault="00AF30CE"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AF30CE" w:rsidRPr="00225845" w14:paraId="55D25AE8" w14:textId="77777777" w:rsidTr="00671505">
        <w:tc>
          <w:tcPr>
            <w:tcW w:w="3828" w:type="dxa"/>
            <w:tcBorders>
              <w:top w:val="single" w:sz="18" w:space="0" w:color="auto"/>
            </w:tcBorders>
            <w:shd w:val="clear" w:color="auto" w:fill="CCFFCC"/>
          </w:tcPr>
          <w:p w14:paraId="5E8C2D4F" w14:textId="164A90D3" w:rsidR="00AF30CE" w:rsidRPr="00225845" w:rsidRDefault="00AF30CE"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SENDER</w:t>
            </w:r>
          </w:p>
        </w:tc>
        <w:tc>
          <w:tcPr>
            <w:tcW w:w="850" w:type="dxa"/>
            <w:tcBorders>
              <w:top w:val="single" w:sz="18" w:space="0" w:color="auto"/>
            </w:tcBorders>
          </w:tcPr>
          <w:p w14:paraId="42B30F4F" w14:textId="77777777" w:rsidR="00AF30CE" w:rsidRPr="00225845" w:rsidRDefault="00AF30CE"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tcBorders>
          </w:tcPr>
          <w:p w14:paraId="6A5F1AD8" w14:textId="77777777" w:rsidR="00AF30CE" w:rsidRPr="00225845" w:rsidRDefault="00AF30CE"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13</w:t>
            </w:r>
          </w:p>
        </w:tc>
        <w:tc>
          <w:tcPr>
            <w:tcW w:w="2693" w:type="dxa"/>
            <w:tcBorders>
              <w:top w:val="single" w:sz="18" w:space="0" w:color="auto"/>
              <w:bottom w:val="single" w:sz="18" w:space="0" w:color="auto"/>
              <w:right w:val="single" w:sz="12" w:space="0" w:color="auto"/>
            </w:tcBorders>
            <w:shd w:val="clear" w:color="auto" w:fill="auto"/>
          </w:tcPr>
          <w:p w14:paraId="1ABF2BB9" w14:textId="77777777" w:rsidR="00AF30CE" w:rsidRPr="00225845" w:rsidRDefault="00AF30CE" w:rsidP="00AF30C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LOV-Stakeholder</w:t>
            </w:r>
          </w:p>
          <w:p w14:paraId="5D95C5CE" w14:textId="32FD17F9" w:rsidR="00AF30CE" w:rsidRPr="00225845" w:rsidRDefault="00AF30CE" w:rsidP="00AF30C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Length must be equal 13</w:t>
            </w:r>
          </w:p>
        </w:tc>
      </w:tr>
    </w:tbl>
    <w:p w14:paraId="0C9D5797" w14:textId="77777777" w:rsidR="0053723F" w:rsidRPr="00225845" w:rsidRDefault="0053723F" w:rsidP="005C3B21">
      <w:pPr>
        <w:pStyle w:val="Heading2"/>
        <w:numPr>
          <w:ilvl w:val="1"/>
          <w:numId w:val="12"/>
        </w:numPr>
        <w:rPr>
          <w:rFonts w:asciiTheme="majorHAnsi" w:hAnsiTheme="majorHAnsi"/>
        </w:rPr>
      </w:pPr>
      <w:bookmarkStart w:id="58" w:name="_Toc510621275"/>
      <w:r w:rsidRPr="00225845">
        <w:rPr>
          <w:rFonts w:asciiTheme="majorHAnsi" w:hAnsiTheme="majorHAnsi"/>
        </w:rPr>
        <w:t>SN</w:t>
      </w:r>
      <w:bookmarkEnd w:id="58"/>
    </w:p>
    <w:p w14:paraId="2E4E0B83" w14:textId="1DD55512" w:rsidR="0053723F" w:rsidRPr="00225845" w:rsidRDefault="0053723F" w:rsidP="004201A8">
      <w:pPr>
        <w:ind w:left="0"/>
        <w:rPr>
          <w:rFonts w:asciiTheme="majorHAnsi" w:hAnsiTheme="majorHAnsi"/>
        </w:rPr>
      </w:pPr>
      <w:r w:rsidRPr="00225845">
        <w:rPr>
          <w:rFonts w:asciiTheme="majorHAnsi" w:hAnsiTheme="majorHAnsi"/>
        </w:rPr>
        <w:t>SN refers to serial number of product.</w:t>
      </w:r>
      <w:r w:rsidR="004201A8" w:rsidRPr="00225845">
        <w:rPr>
          <w:rFonts w:asciiTheme="majorHAnsi" w:hAnsiTheme="majorHAnsi"/>
        </w:rPr>
        <w:t xml:space="preserve"> </w:t>
      </w:r>
      <w:r w:rsidRPr="00225845">
        <w:rPr>
          <w:rFonts w:asciiTheme="majorHAnsi" w:hAnsiTheme="majorHAnsi"/>
        </w:rPr>
        <w:t xml:space="preserve">This field has a </w:t>
      </w:r>
      <w:r w:rsidR="004201A8" w:rsidRPr="00225845">
        <w:rPr>
          <w:rFonts w:asciiTheme="majorHAnsi" w:hAnsiTheme="majorHAnsi"/>
        </w:rPr>
        <w:t>similar structure to  &lt;BN&gt; area</w:t>
      </w:r>
      <w:r w:rsidRPr="00225845">
        <w:rPr>
          <w:rFonts w:asciiTheme="majorHAnsi" w:hAnsiTheme="majorHAnsi"/>
        </w:rPr>
        <w:t>. It is important that information provided herein should be the same with the serial number at Datamatrix code.</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53723F" w:rsidRPr="00225845" w14:paraId="27ED03D3" w14:textId="77777777" w:rsidTr="00F7154A">
        <w:tc>
          <w:tcPr>
            <w:tcW w:w="3828" w:type="dxa"/>
            <w:tcBorders>
              <w:top w:val="single" w:sz="6" w:space="0" w:color="auto"/>
              <w:bottom w:val="single" w:sz="18" w:space="0" w:color="auto"/>
            </w:tcBorders>
            <w:shd w:val="clear" w:color="auto" w:fill="E6E6E6"/>
          </w:tcPr>
          <w:p w14:paraId="031C5E09"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725030A5"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9671EB0"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410E9FA"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53723F" w:rsidRPr="00225845" w14:paraId="2D80E3C8" w14:textId="77777777" w:rsidTr="00F7154A">
        <w:tc>
          <w:tcPr>
            <w:tcW w:w="3828" w:type="dxa"/>
            <w:tcBorders>
              <w:top w:val="single" w:sz="18" w:space="0" w:color="auto"/>
            </w:tcBorders>
            <w:shd w:val="clear" w:color="auto" w:fill="CCFFCC"/>
          </w:tcPr>
          <w:p w14:paraId="4AB86DA0" w14:textId="77777777" w:rsidR="0053723F" w:rsidRPr="00225845" w:rsidRDefault="0053723F"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SN</w:t>
            </w:r>
          </w:p>
        </w:tc>
        <w:tc>
          <w:tcPr>
            <w:tcW w:w="850" w:type="dxa"/>
            <w:tcBorders>
              <w:top w:val="single" w:sz="18" w:space="0" w:color="auto"/>
            </w:tcBorders>
          </w:tcPr>
          <w:p w14:paraId="205260E7" w14:textId="27C6C654" w:rsidR="0053723F" w:rsidRPr="00225845" w:rsidRDefault="004201A8"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135C463A" w14:textId="3475368F" w:rsidR="0053723F" w:rsidRPr="00225845" w:rsidRDefault="0053723F"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20</w:t>
            </w:r>
          </w:p>
        </w:tc>
        <w:tc>
          <w:tcPr>
            <w:tcW w:w="2693" w:type="dxa"/>
            <w:tcBorders>
              <w:top w:val="single" w:sz="18" w:space="0" w:color="auto"/>
              <w:bottom w:val="single" w:sz="18" w:space="0" w:color="auto"/>
              <w:right w:val="single" w:sz="12" w:space="0" w:color="auto"/>
            </w:tcBorders>
            <w:shd w:val="clear" w:color="auto" w:fill="auto"/>
          </w:tcPr>
          <w:p w14:paraId="55FEDD69" w14:textId="77777777" w:rsidR="0053723F" w:rsidRPr="00225845" w:rsidRDefault="0053723F" w:rsidP="00F7154A">
            <w:pPr>
              <w:spacing w:after="0"/>
              <w:ind w:left="-108" w:right="-108"/>
              <w:jc w:val="center"/>
              <w:rPr>
                <w:rFonts w:asciiTheme="majorHAnsi" w:hAnsiTheme="majorHAnsi" w:cs="Tahoma"/>
                <w:b/>
                <w:sz w:val="16"/>
                <w:szCs w:val="16"/>
              </w:rPr>
            </w:pPr>
          </w:p>
        </w:tc>
      </w:tr>
    </w:tbl>
    <w:p w14:paraId="7ACCE495" w14:textId="1323EDB0" w:rsidR="008058CF" w:rsidRPr="00225845" w:rsidRDefault="008058CF" w:rsidP="005C3B21">
      <w:pPr>
        <w:pStyle w:val="Heading2"/>
        <w:numPr>
          <w:ilvl w:val="1"/>
          <w:numId w:val="12"/>
        </w:numPr>
        <w:rPr>
          <w:rFonts w:asciiTheme="majorHAnsi" w:hAnsiTheme="majorHAnsi"/>
        </w:rPr>
      </w:pPr>
      <w:bookmarkStart w:id="59" w:name="_Toc510621276"/>
      <w:r w:rsidRPr="00225845">
        <w:rPr>
          <w:rFonts w:asciiTheme="majorHAnsi" w:hAnsiTheme="majorHAnsi"/>
        </w:rPr>
        <w:t>SNREQUESTLIST</w:t>
      </w:r>
      <w:bookmarkEnd w:id="59"/>
    </w:p>
    <w:p w14:paraId="216A1EAB" w14:textId="4AE2736B" w:rsidR="008058CF" w:rsidRPr="00225845" w:rsidRDefault="008058CF" w:rsidP="008058CF">
      <w:pPr>
        <w:ind w:left="0"/>
        <w:rPr>
          <w:rFonts w:asciiTheme="majorHAnsi" w:hAnsiTheme="majorHAnsi"/>
        </w:rPr>
      </w:pPr>
      <w:r w:rsidRPr="00225845">
        <w:rPr>
          <w:rFonts w:asciiTheme="majorHAnsi" w:hAnsiTheme="majorHAnsi"/>
        </w:rPr>
        <w:t xml:space="preserve">SNREQUESTLIST refers list of serial number of products.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8058CF" w:rsidRPr="00225845" w14:paraId="2F4E8349" w14:textId="77777777" w:rsidTr="006C2001">
        <w:tc>
          <w:tcPr>
            <w:tcW w:w="3828" w:type="dxa"/>
            <w:tcBorders>
              <w:top w:val="single" w:sz="6" w:space="0" w:color="auto"/>
              <w:bottom w:val="single" w:sz="18" w:space="0" w:color="auto"/>
            </w:tcBorders>
            <w:shd w:val="clear" w:color="auto" w:fill="E6E6E6"/>
          </w:tcPr>
          <w:p w14:paraId="7F274761" w14:textId="77777777" w:rsidR="008058CF" w:rsidRPr="00225845" w:rsidRDefault="008058CF"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20EA5C76" w14:textId="77777777" w:rsidR="008058CF" w:rsidRPr="00225845" w:rsidRDefault="008058CF"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59E9D709" w14:textId="77777777" w:rsidR="008058CF" w:rsidRPr="00225845" w:rsidRDefault="008058CF"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7AEB48A3" w14:textId="77777777" w:rsidR="008058CF" w:rsidRPr="00225845" w:rsidRDefault="008058CF"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F7154A" w:rsidRPr="00225845" w14:paraId="2E867513" w14:textId="77777777" w:rsidTr="006C2001">
        <w:tc>
          <w:tcPr>
            <w:tcW w:w="3828" w:type="dxa"/>
            <w:tcBorders>
              <w:top w:val="single" w:sz="18" w:space="0" w:color="auto"/>
            </w:tcBorders>
            <w:shd w:val="clear" w:color="auto" w:fill="CCFFCC"/>
          </w:tcPr>
          <w:p w14:paraId="720F5AE9" w14:textId="2EA31CFC"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SN[]</w:t>
            </w:r>
          </w:p>
        </w:tc>
        <w:tc>
          <w:tcPr>
            <w:tcW w:w="850" w:type="dxa"/>
            <w:tcBorders>
              <w:top w:val="single" w:sz="18" w:space="0" w:color="auto"/>
            </w:tcBorders>
          </w:tcPr>
          <w:p w14:paraId="521FA337" w14:textId="6C8927BB"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22C55783" w14:textId="0BEF5785" w:rsidR="00F7154A" w:rsidRPr="00225845" w:rsidRDefault="00F7154A" w:rsidP="00607722">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20</w:t>
            </w:r>
          </w:p>
        </w:tc>
        <w:tc>
          <w:tcPr>
            <w:tcW w:w="2693" w:type="dxa"/>
            <w:tcBorders>
              <w:top w:val="single" w:sz="18" w:space="0" w:color="auto"/>
              <w:bottom w:val="single" w:sz="18" w:space="0" w:color="auto"/>
              <w:right w:val="single" w:sz="12" w:space="0" w:color="auto"/>
            </w:tcBorders>
            <w:shd w:val="clear" w:color="auto" w:fill="auto"/>
          </w:tcPr>
          <w:p w14:paraId="07BB10F6" w14:textId="77777777" w:rsidR="00F7154A" w:rsidRPr="00225845" w:rsidRDefault="00F7154A" w:rsidP="00F7154A">
            <w:pPr>
              <w:spacing w:after="0"/>
              <w:ind w:left="-108" w:right="-108"/>
              <w:jc w:val="center"/>
              <w:rPr>
                <w:rFonts w:asciiTheme="majorHAnsi" w:hAnsiTheme="majorHAnsi" w:cs="Tahoma"/>
                <w:b/>
                <w:sz w:val="16"/>
                <w:szCs w:val="16"/>
              </w:rPr>
            </w:pPr>
          </w:p>
        </w:tc>
      </w:tr>
    </w:tbl>
    <w:p w14:paraId="77462D38" w14:textId="77777777" w:rsidR="008058CF" w:rsidRPr="00225845" w:rsidRDefault="008058CF" w:rsidP="008058CF">
      <w:pPr>
        <w:rPr>
          <w:rFonts w:asciiTheme="majorHAnsi" w:hAnsiTheme="majorHAnsi"/>
        </w:rPr>
      </w:pPr>
    </w:p>
    <w:p w14:paraId="70B22794" w14:textId="7D507DBB" w:rsidR="003977F3" w:rsidRPr="00225845" w:rsidRDefault="003977F3" w:rsidP="005C3B21">
      <w:pPr>
        <w:pStyle w:val="Heading2"/>
        <w:numPr>
          <w:ilvl w:val="1"/>
          <w:numId w:val="12"/>
        </w:numPr>
        <w:rPr>
          <w:rFonts w:asciiTheme="majorHAnsi" w:hAnsiTheme="majorHAnsi"/>
        </w:rPr>
      </w:pPr>
      <w:bookmarkStart w:id="60" w:name="_Toc510621277"/>
      <w:r w:rsidRPr="00225845">
        <w:rPr>
          <w:rFonts w:asciiTheme="majorHAnsi" w:hAnsiTheme="majorHAnsi"/>
        </w:rPr>
        <w:t>SNRESPONSE</w:t>
      </w:r>
      <w:bookmarkEnd w:id="60"/>
    </w:p>
    <w:p w14:paraId="7DA549FB" w14:textId="6E61E95A" w:rsidR="003977F3" w:rsidRPr="00225845" w:rsidRDefault="003977F3" w:rsidP="004201A8">
      <w:pPr>
        <w:ind w:left="0"/>
        <w:rPr>
          <w:rFonts w:asciiTheme="majorHAnsi" w:hAnsiTheme="majorHAnsi"/>
        </w:rPr>
      </w:pPr>
      <w:r w:rsidRPr="00225845">
        <w:rPr>
          <w:rFonts w:asciiTheme="majorHAnsi" w:hAnsiTheme="majorHAnsi"/>
        </w:rPr>
        <w:t xml:space="preserve">SNRESPONSE refers to a record of following fields.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3977F3" w:rsidRPr="00225845" w14:paraId="075E54E3" w14:textId="77777777" w:rsidTr="006C2001">
        <w:tc>
          <w:tcPr>
            <w:tcW w:w="3828" w:type="dxa"/>
            <w:tcBorders>
              <w:top w:val="single" w:sz="6" w:space="0" w:color="auto"/>
              <w:bottom w:val="single" w:sz="18" w:space="0" w:color="auto"/>
            </w:tcBorders>
            <w:shd w:val="clear" w:color="auto" w:fill="E6E6E6"/>
          </w:tcPr>
          <w:p w14:paraId="49140DB5" w14:textId="77777777" w:rsidR="003977F3" w:rsidRPr="00225845" w:rsidRDefault="003977F3"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215EA568" w14:textId="77777777" w:rsidR="003977F3" w:rsidRPr="00225845" w:rsidRDefault="003977F3"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46FC59A7" w14:textId="77777777" w:rsidR="003977F3" w:rsidRPr="00225845" w:rsidRDefault="003977F3"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A083176" w14:textId="77777777" w:rsidR="003977F3" w:rsidRPr="00225845" w:rsidRDefault="003977F3"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F7154A" w:rsidRPr="00225845" w14:paraId="1043709B" w14:textId="77777777" w:rsidTr="003977F3">
        <w:tc>
          <w:tcPr>
            <w:tcW w:w="3828" w:type="dxa"/>
            <w:tcBorders>
              <w:top w:val="single" w:sz="18" w:space="0" w:color="auto"/>
              <w:bottom w:val="single" w:sz="4" w:space="0" w:color="auto"/>
            </w:tcBorders>
            <w:shd w:val="clear" w:color="auto" w:fill="CCFFCC"/>
          </w:tcPr>
          <w:p w14:paraId="48EB33D9" w14:textId="5CC61DE3"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SN</w:t>
            </w:r>
          </w:p>
        </w:tc>
        <w:tc>
          <w:tcPr>
            <w:tcW w:w="850" w:type="dxa"/>
            <w:tcBorders>
              <w:top w:val="single" w:sz="18" w:space="0" w:color="auto"/>
              <w:bottom w:val="single" w:sz="4" w:space="0" w:color="auto"/>
            </w:tcBorders>
          </w:tcPr>
          <w:p w14:paraId="0230EC32" w14:textId="4A26E47C"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4" w:space="0" w:color="auto"/>
            </w:tcBorders>
          </w:tcPr>
          <w:p w14:paraId="29E1DDE8" w14:textId="4B708E21" w:rsidR="00F7154A" w:rsidRPr="00225845" w:rsidRDefault="00F7154A" w:rsidP="00607722">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20</w:t>
            </w:r>
          </w:p>
        </w:tc>
        <w:tc>
          <w:tcPr>
            <w:tcW w:w="2693" w:type="dxa"/>
            <w:tcBorders>
              <w:top w:val="single" w:sz="18" w:space="0" w:color="auto"/>
              <w:bottom w:val="single" w:sz="4" w:space="0" w:color="auto"/>
              <w:right w:val="single" w:sz="12" w:space="0" w:color="auto"/>
            </w:tcBorders>
            <w:shd w:val="clear" w:color="auto" w:fill="auto"/>
          </w:tcPr>
          <w:p w14:paraId="590AD969" w14:textId="77777777" w:rsidR="00F7154A" w:rsidRPr="00225845" w:rsidRDefault="00F7154A" w:rsidP="00F7154A">
            <w:pPr>
              <w:spacing w:after="0"/>
              <w:ind w:left="-108" w:right="-108"/>
              <w:jc w:val="center"/>
              <w:rPr>
                <w:rFonts w:asciiTheme="majorHAnsi" w:hAnsiTheme="majorHAnsi" w:cs="Tahoma"/>
                <w:b/>
                <w:sz w:val="16"/>
                <w:szCs w:val="16"/>
              </w:rPr>
            </w:pPr>
          </w:p>
        </w:tc>
      </w:tr>
      <w:tr w:rsidR="00F7154A" w:rsidRPr="00225845" w14:paraId="05A3426E" w14:textId="77777777" w:rsidTr="003977F3">
        <w:tc>
          <w:tcPr>
            <w:tcW w:w="3828" w:type="dxa"/>
            <w:tcBorders>
              <w:top w:val="single" w:sz="4" w:space="0" w:color="auto"/>
            </w:tcBorders>
            <w:shd w:val="clear" w:color="auto" w:fill="CCFFCC"/>
          </w:tcPr>
          <w:p w14:paraId="672D0420" w14:textId="633838A5"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RC</w:t>
            </w:r>
          </w:p>
        </w:tc>
        <w:tc>
          <w:tcPr>
            <w:tcW w:w="850" w:type="dxa"/>
            <w:tcBorders>
              <w:top w:val="single" w:sz="4" w:space="0" w:color="auto"/>
            </w:tcBorders>
          </w:tcPr>
          <w:p w14:paraId="45043CC1" w14:textId="620E9A70" w:rsidR="00F7154A" w:rsidRPr="00225845" w:rsidRDefault="008866AD"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4" w:space="0" w:color="auto"/>
            </w:tcBorders>
          </w:tcPr>
          <w:p w14:paraId="4E9B9EFD" w14:textId="76C849FD" w:rsidR="00F7154A" w:rsidRPr="00225845" w:rsidRDefault="00F7154A"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4" w:space="0" w:color="auto"/>
              <w:bottom w:val="single" w:sz="18" w:space="0" w:color="auto"/>
              <w:right w:val="single" w:sz="12" w:space="0" w:color="auto"/>
            </w:tcBorders>
            <w:shd w:val="clear" w:color="auto" w:fill="auto"/>
          </w:tcPr>
          <w:p w14:paraId="31298468" w14:textId="77777777" w:rsidR="00F7154A" w:rsidRPr="00225845" w:rsidRDefault="008866AD" w:rsidP="008866A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p w14:paraId="432F38CF" w14:textId="20C94461" w:rsidR="008866AD" w:rsidRPr="00225845" w:rsidRDefault="008866AD" w:rsidP="008866A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Only for response message</w:t>
            </w:r>
          </w:p>
        </w:tc>
      </w:tr>
    </w:tbl>
    <w:p w14:paraId="0643AD86" w14:textId="77777777" w:rsidR="003977F3" w:rsidRPr="00225845" w:rsidRDefault="003977F3" w:rsidP="003977F3">
      <w:pPr>
        <w:rPr>
          <w:rFonts w:asciiTheme="majorHAnsi" w:hAnsiTheme="majorHAnsi"/>
        </w:rPr>
      </w:pPr>
    </w:p>
    <w:p w14:paraId="5375F223" w14:textId="77777777" w:rsidR="003977F3" w:rsidRPr="00225845" w:rsidRDefault="003977F3" w:rsidP="005C3B21">
      <w:pPr>
        <w:pStyle w:val="Heading2"/>
        <w:numPr>
          <w:ilvl w:val="1"/>
          <w:numId w:val="12"/>
        </w:numPr>
        <w:rPr>
          <w:rFonts w:asciiTheme="majorHAnsi" w:hAnsiTheme="majorHAnsi"/>
        </w:rPr>
      </w:pPr>
      <w:bookmarkStart w:id="61" w:name="_Toc510621278"/>
      <w:r w:rsidRPr="00225845">
        <w:rPr>
          <w:rFonts w:asciiTheme="majorHAnsi" w:hAnsiTheme="majorHAnsi"/>
        </w:rPr>
        <w:t>SNRESPONSELIST</w:t>
      </w:r>
      <w:bookmarkEnd w:id="61"/>
    </w:p>
    <w:p w14:paraId="6ED71941" w14:textId="79F775A3" w:rsidR="003977F3" w:rsidRPr="00225845" w:rsidRDefault="003977F3" w:rsidP="003977F3">
      <w:pPr>
        <w:ind w:left="0"/>
        <w:rPr>
          <w:rFonts w:asciiTheme="majorHAnsi" w:hAnsiTheme="majorHAnsi"/>
        </w:rPr>
      </w:pPr>
      <w:r w:rsidRPr="00225845">
        <w:rPr>
          <w:rFonts w:asciiTheme="majorHAnsi" w:hAnsiTheme="majorHAnsi"/>
        </w:rPr>
        <w:t xml:space="preserve">SNRESPONSELIST refers list of </w:t>
      </w:r>
      <w:r w:rsidR="00171AC0" w:rsidRPr="00225845">
        <w:rPr>
          <w:rFonts w:asciiTheme="majorHAnsi" w:hAnsiTheme="majorHAnsi"/>
        </w:rPr>
        <w:t>SNRESPONSE object</w:t>
      </w:r>
      <w:r w:rsidRPr="00225845">
        <w:rPr>
          <w:rFonts w:asciiTheme="majorHAnsi" w:hAnsiTheme="majorHAnsi"/>
        </w:rPr>
        <w:t xml:space="preserv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3977F3" w:rsidRPr="00225845" w14:paraId="5F231B51" w14:textId="77777777" w:rsidTr="006C2001">
        <w:tc>
          <w:tcPr>
            <w:tcW w:w="3828" w:type="dxa"/>
            <w:tcBorders>
              <w:top w:val="single" w:sz="6" w:space="0" w:color="auto"/>
              <w:bottom w:val="single" w:sz="18" w:space="0" w:color="auto"/>
            </w:tcBorders>
            <w:shd w:val="clear" w:color="auto" w:fill="E6E6E6"/>
          </w:tcPr>
          <w:p w14:paraId="4CF0CC12" w14:textId="77777777" w:rsidR="003977F3" w:rsidRPr="00225845" w:rsidRDefault="003977F3"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4CD1B950" w14:textId="77777777" w:rsidR="003977F3" w:rsidRPr="00225845" w:rsidRDefault="003977F3"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24BF05AF" w14:textId="77777777" w:rsidR="003977F3" w:rsidRPr="00225845" w:rsidRDefault="003977F3"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4F49D953" w14:textId="77777777" w:rsidR="003977F3" w:rsidRPr="00225845" w:rsidRDefault="003977F3" w:rsidP="006C2001">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3977F3" w:rsidRPr="00225845" w14:paraId="6EB63FAE" w14:textId="77777777" w:rsidTr="006C2001">
        <w:tc>
          <w:tcPr>
            <w:tcW w:w="3828" w:type="dxa"/>
            <w:tcBorders>
              <w:top w:val="single" w:sz="18" w:space="0" w:color="auto"/>
            </w:tcBorders>
            <w:shd w:val="clear" w:color="auto" w:fill="CCFFCC"/>
          </w:tcPr>
          <w:p w14:paraId="60DBEE48" w14:textId="6F8E918E" w:rsidR="003977F3" w:rsidRPr="00225845" w:rsidRDefault="00665F02"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SNRESPONSE</w:t>
            </w:r>
            <w:r w:rsidR="003977F3" w:rsidRPr="00225845">
              <w:rPr>
                <w:rFonts w:asciiTheme="majorHAnsi" w:hAnsiTheme="majorHAnsi" w:cs="Tahoma"/>
                <w:b/>
                <w:sz w:val="16"/>
                <w:szCs w:val="16"/>
              </w:rPr>
              <w:t>[]</w:t>
            </w:r>
          </w:p>
        </w:tc>
        <w:tc>
          <w:tcPr>
            <w:tcW w:w="850" w:type="dxa"/>
            <w:tcBorders>
              <w:top w:val="single" w:sz="18" w:space="0" w:color="auto"/>
            </w:tcBorders>
          </w:tcPr>
          <w:p w14:paraId="705123A9" w14:textId="025B7F01" w:rsidR="003977F3" w:rsidRPr="00225845" w:rsidRDefault="00F7154A" w:rsidP="006C2001">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73D1EC9F" w14:textId="77777777" w:rsidR="003977F3" w:rsidRPr="00225845" w:rsidRDefault="003977F3" w:rsidP="006C2001">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576F950F" w14:textId="77777777" w:rsidR="003977F3" w:rsidRPr="00225845" w:rsidRDefault="003977F3" w:rsidP="006C2001">
            <w:pPr>
              <w:spacing w:after="0"/>
              <w:ind w:left="-108" w:right="-108"/>
              <w:jc w:val="center"/>
              <w:rPr>
                <w:rFonts w:asciiTheme="majorHAnsi" w:hAnsiTheme="majorHAnsi" w:cs="Tahoma"/>
                <w:b/>
                <w:sz w:val="16"/>
                <w:szCs w:val="16"/>
              </w:rPr>
            </w:pPr>
          </w:p>
        </w:tc>
      </w:tr>
    </w:tbl>
    <w:p w14:paraId="60B5F13E" w14:textId="77777777" w:rsidR="003977F3" w:rsidRPr="00225845" w:rsidRDefault="003977F3" w:rsidP="003977F3">
      <w:pPr>
        <w:rPr>
          <w:rFonts w:asciiTheme="majorHAnsi" w:hAnsiTheme="majorHAnsi"/>
        </w:rPr>
      </w:pPr>
    </w:p>
    <w:p w14:paraId="225BFA20" w14:textId="77777777" w:rsidR="008354EC" w:rsidRPr="00225845" w:rsidRDefault="008354EC" w:rsidP="008354EC">
      <w:pPr>
        <w:pStyle w:val="Heading2"/>
        <w:numPr>
          <w:ilvl w:val="1"/>
          <w:numId w:val="12"/>
        </w:numPr>
        <w:rPr>
          <w:rFonts w:asciiTheme="majorHAnsi" w:hAnsiTheme="majorHAnsi"/>
        </w:rPr>
      </w:pPr>
      <w:bookmarkStart w:id="62" w:name="_Toc510621279"/>
      <w:r w:rsidRPr="00225845">
        <w:rPr>
          <w:rFonts w:asciiTheme="majorHAnsi" w:hAnsiTheme="majorHAnsi"/>
        </w:rPr>
        <w:t>STAKEHOLDER</w:t>
      </w:r>
      <w:bookmarkEnd w:id="62"/>
    </w:p>
    <w:p w14:paraId="3D975B84" w14:textId="77777777" w:rsidR="008354EC" w:rsidRPr="00225845" w:rsidRDefault="008354EC" w:rsidP="008354EC">
      <w:pPr>
        <w:ind w:left="0"/>
        <w:rPr>
          <w:rFonts w:asciiTheme="majorHAnsi" w:hAnsiTheme="majorHAnsi"/>
        </w:rPr>
      </w:pPr>
      <w:r w:rsidRPr="00225845">
        <w:rPr>
          <w:rFonts w:asciiTheme="majorHAnsi" w:hAnsiTheme="majorHAnsi"/>
        </w:rPr>
        <w:t xml:space="preserve">Stakeholder refers to a record of following fields.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8354EC" w:rsidRPr="00225845" w14:paraId="0B337613" w14:textId="77777777" w:rsidTr="008354EC">
        <w:tc>
          <w:tcPr>
            <w:tcW w:w="3828" w:type="dxa"/>
            <w:tcBorders>
              <w:top w:val="single" w:sz="6" w:space="0" w:color="auto"/>
              <w:bottom w:val="single" w:sz="18" w:space="0" w:color="auto"/>
            </w:tcBorders>
            <w:shd w:val="clear" w:color="auto" w:fill="E6E6E6"/>
          </w:tcPr>
          <w:p w14:paraId="729EB223"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4D24EB17"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1C5BAD4C"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413EB38"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8354EC" w:rsidRPr="00225845" w14:paraId="4800905B" w14:textId="77777777" w:rsidTr="008354EC">
        <w:tc>
          <w:tcPr>
            <w:tcW w:w="3828" w:type="dxa"/>
            <w:tcBorders>
              <w:top w:val="single" w:sz="18" w:space="0" w:color="auto"/>
              <w:bottom w:val="single" w:sz="18" w:space="0" w:color="auto"/>
            </w:tcBorders>
            <w:shd w:val="clear" w:color="auto" w:fill="CCFFCC"/>
          </w:tcPr>
          <w:p w14:paraId="50456941"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ADDRESS</w:t>
            </w:r>
          </w:p>
        </w:tc>
        <w:tc>
          <w:tcPr>
            <w:tcW w:w="850" w:type="dxa"/>
            <w:tcBorders>
              <w:top w:val="single" w:sz="18" w:space="0" w:color="auto"/>
              <w:bottom w:val="single" w:sz="18" w:space="0" w:color="auto"/>
            </w:tcBorders>
          </w:tcPr>
          <w:p w14:paraId="11E3BEDA"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18" w:space="0" w:color="auto"/>
            </w:tcBorders>
          </w:tcPr>
          <w:p w14:paraId="691D7BAC"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500</w:t>
            </w:r>
          </w:p>
        </w:tc>
        <w:tc>
          <w:tcPr>
            <w:tcW w:w="2693" w:type="dxa"/>
            <w:tcBorders>
              <w:top w:val="single" w:sz="18" w:space="0" w:color="auto"/>
              <w:bottom w:val="single" w:sz="18" w:space="0" w:color="auto"/>
              <w:right w:val="single" w:sz="12" w:space="0" w:color="auto"/>
            </w:tcBorders>
            <w:shd w:val="clear" w:color="auto" w:fill="auto"/>
          </w:tcPr>
          <w:p w14:paraId="2B1E6474" w14:textId="77777777" w:rsidR="008354EC" w:rsidRPr="00225845" w:rsidRDefault="008354EC" w:rsidP="008354EC">
            <w:pPr>
              <w:spacing w:after="0"/>
              <w:ind w:left="-108" w:right="-108"/>
              <w:jc w:val="center"/>
              <w:rPr>
                <w:rFonts w:asciiTheme="majorHAnsi" w:hAnsiTheme="majorHAnsi" w:cs="Tahoma"/>
                <w:b/>
                <w:sz w:val="16"/>
                <w:szCs w:val="16"/>
              </w:rPr>
            </w:pPr>
          </w:p>
        </w:tc>
      </w:tr>
      <w:tr w:rsidR="008354EC" w:rsidRPr="00225845" w14:paraId="222AF739" w14:textId="77777777" w:rsidTr="008354EC">
        <w:tc>
          <w:tcPr>
            <w:tcW w:w="3828" w:type="dxa"/>
            <w:tcBorders>
              <w:top w:val="single" w:sz="18" w:space="0" w:color="auto"/>
              <w:bottom w:val="single" w:sz="18" w:space="0" w:color="auto"/>
            </w:tcBorders>
            <w:shd w:val="clear" w:color="auto" w:fill="CCFFCC"/>
          </w:tcPr>
          <w:p w14:paraId="61ABC887"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CITYNAME</w:t>
            </w:r>
          </w:p>
        </w:tc>
        <w:tc>
          <w:tcPr>
            <w:tcW w:w="850" w:type="dxa"/>
            <w:tcBorders>
              <w:top w:val="single" w:sz="18" w:space="0" w:color="auto"/>
              <w:bottom w:val="single" w:sz="18" w:space="0" w:color="auto"/>
            </w:tcBorders>
          </w:tcPr>
          <w:p w14:paraId="1638D2C4"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18" w:space="0" w:color="auto"/>
            </w:tcBorders>
          </w:tcPr>
          <w:p w14:paraId="1CFA5603"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w:t>
            </w:r>
          </w:p>
        </w:tc>
        <w:tc>
          <w:tcPr>
            <w:tcW w:w="2693" w:type="dxa"/>
            <w:tcBorders>
              <w:top w:val="single" w:sz="18" w:space="0" w:color="auto"/>
              <w:bottom w:val="single" w:sz="18" w:space="0" w:color="auto"/>
              <w:right w:val="single" w:sz="12" w:space="0" w:color="auto"/>
            </w:tcBorders>
            <w:shd w:val="clear" w:color="auto" w:fill="auto"/>
          </w:tcPr>
          <w:p w14:paraId="4AC27C64" w14:textId="77777777" w:rsidR="008354EC" w:rsidRPr="00225845" w:rsidRDefault="008354EC" w:rsidP="008354EC">
            <w:pPr>
              <w:spacing w:after="0"/>
              <w:ind w:left="-108" w:right="-108"/>
              <w:jc w:val="center"/>
              <w:rPr>
                <w:rFonts w:asciiTheme="majorHAnsi" w:hAnsiTheme="majorHAnsi" w:cs="Tahoma"/>
                <w:b/>
                <w:sz w:val="16"/>
                <w:szCs w:val="16"/>
              </w:rPr>
            </w:pPr>
          </w:p>
        </w:tc>
      </w:tr>
      <w:tr w:rsidR="008354EC" w:rsidRPr="00225845" w14:paraId="19A33B65" w14:textId="77777777" w:rsidTr="008354EC">
        <w:tc>
          <w:tcPr>
            <w:tcW w:w="3828" w:type="dxa"/>
            <w:tcBorders>
              <w:top w:val="single" w:sz="18" w:space="0" w:color="auto"/>
              <w:bottom w:val="single" w:sz="18" w:space="0" w:color="auto"/>
            </w:tcBorders>
            <w:shd w:val="clear" w:color="auto" w:fill="CCFFCC"/>
          </w:tcPr>
          <w:p w14:paraId="655B18F3"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STAKEHOLDERNAME</w:t>
            </w:r>
          </w:p>
        </w:tc>
        <w:tc>
          <w:tcPr>
            <w:tcW w:w="850" w:type="dxa"/>
            <w:tcBorders>
              <w:top w:val="single" w:sz="18" w:space="0" w:color="auto"/>
              <w:bottom w:val="single" w:sz="18" w:space="0" w:color="auto"/>
            </w:tcBorders>
          </w:tcPr>
          <w:p w14:paraId="72D91AE9"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18" w:space="0" w:color="auto"/>
            </w:tcBorders>
          </w:tcPr>
          <w:p w14:paraId="0DEA476C"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18" w:space="0" w:color="auto"/>
              <w:bottom w:val="single" w:sz="18" w:space="0" w:color="auto"/>
              <w:right w:val="single" w:sz="12" w:space="0" w:color="auto"/>
            </w:tcBorders>
            <w:shd w:val="clear" w:color="auto" w:fill="auto"/>
          </w:tcPr>
          <w:p w14:paraId="6FC2A790" w14:textId="77777777" w:rsidR="008354EC" w:rsidRPr="00225845" w:rsidRDefault="008354EC" w:rsidP="008354EC">
            <w:pPr>
              <w:spacing w:after="0"/>
              <w:ind w:left="-108" w:right="-108"/>
              <w:jc w:val="center"/>
              <w:rPr>
                <w:rFonts w:asciiTheme="majorHAnsi" w:hAnsiTheme="majorHAnsi" w:cs="Tahoma"/>
                <w:b/>
                <w:sz w:val="16"/>
                <w:szCs w:val="16"/>
              </w:rPr>
            </w:pPr>
          </w:p>
        </w:tc>
      </w:tr>
      <w:tr w:rsidR="008354EC" w:rsidRPr="00225845" w14:paraId="1DE2525B" w14:textId="77777777" w:rsidTr="008354EC">
        <w:tc>
          <w:tcPr>
            <w:tcW w:w="3828" w:type="dxa"/>
            <w:tcBorders>
              <w:top w:val="single" w:sz="18" w:space="0" w:color="auto"/>
              <w:bottom w:val="single" w:sz="18" w:space="0" w:color="auto"/>
            </w:tcBorders>
            <w:shd w:val="clear" w:color="auto" w:fill="CCFFCC"/>
          </w:tcPr>
          <w:p w14:paraId="262A63BD"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DISTRICTNAME</w:t>
            </w:r>
          </w:p>
        </w:tc>
        <w:tc>
          <w:tcPr>
            <w:tcW w:w="850" w:type="dxa"/>
            <w:tcBorders>
              <w:top w:val="single" w:sz="18" w:space="0" w:color="auto"/>
              <w:bottom w:val="single" w:sz="18" w:space="0" w:color="auto"/>
            </w:tcBorders>
          </w:tcPr>
          <w:p w14:paraId="43411F87"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18" w:space="0" w:color="auto"/>
            </w:tcBorders>
          </w:tcPr>
          <w:p w14:paraId="34635E07"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18" w:space="0" w:color="auto"/>
              <w:bottom w:val="single" w:sz="18" w:space="0" w:color="auto"/>
              <w:right w:val="single" w:sz="12" w:space="0" w:color="auto"/>
            </w:tcBorders>
            <w:shd w:val="clear" w:color="auto" w:fill="auto"/>
          </w:tcPr>
          <w:p w14:paraId="631B002B" w14:textId="77777777" w:rsidR="008354EC" w:rsidRPr="00225845" w:rsidRDefault="008354EC" w:rsidP="008354EC">
            <w:pPr>
              <w:spacing w:after="0"/>
              <w:ind w:left="-108" w:right="-108"/>
              <w:jc w:val="center"/>
              <w:rPr>
                <w:rFonts w:asciiTheme="majorHAnsi" w:hAnsiTheme="majorHAnsi" w:cs="Tahoma"/>
                <w:b/>
                <w:sz w:val="16"/>
                <w:szCs w:val="16"/>
              </w:rPr>
            </w:pPr>
          </w:p>
        </w:tc>
      </w:tr>
      <w:tr w:rsidR="008354EC" w:rsidRPr="00225845" w14:paraId="1C2BF6E5" w14:textId="77777777" w:rsidTr="008354EC">
        <w:tc>
          <w:tcPr>
            <w:tcW w:w="3828" w:type="dxa"/>
            <w:tcBorders>
              <w:top w:val="single" w:sz="18" w:space="0" w:color="auto"/>
              <w:bottom w:val="single" w:sz="18" w:space="0" w:color="auto"/>
            </w:tcBorders>
            <w:shd w:val="clear" w:color="auto" w:fill="CCFFCC"/>
          </w:tcPr>
          <w:p w14:paraId="6BFF54FA"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GLN</w:t>
            </w:r>
          </w:p>
        </w:tc>
        <w:tc>
          <w:tcPr>
            <w:tcW w:w="850" w:type="dxa"/>
            <w:tcBorders>
              <w:top w:val="single" w:sz="18" w:space="0" w:color="auto"/>
              <w:bottom w:val="single" w:sz="18" w:space="0" w:color="auto"/>
            </w:tcBorders>
          </w:tcPr>
          <w:p w14:paraId="3D6BED16"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70733EFA"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3</w:t>
            </w:r>
          </w:p>
        </w:tc>
        <w:tc>
          <w:tcPr>
            <w:tcW w:w="2693" w:type="dxa"/>
            <w:tcBorders>
              <w:top w:val="single" w:sz="18" w:space="0" w:color="auto"/>
              <w:bottom w:val="single" w:sz="18" w:space="0" w:color="auto"/>
              <w:right w:val="single" w:sz="12" w:space="0" w:color="auto"/>
            </w:tcBorders>
            <w:shd w:val="clear" w:color="auto" w:fill="auto"/>
          </w:tcPr>
          <w:p w14:paraId="104402CC" w14:textId="77777777" w:rsidR="008354EC" w:rsidRPr="00225845" w:rsidRDefault="008354EC" w:rsidP="008354EC">
            <w:pPr>
              <w:spacing w:after="0"/>
              <w:ind w:left="-108" w:right="-108"/>
              <w:jc w:val="center"/>
              <w:rPr>
                <w:rFonts w:asciiTheme="majorHAnsi" w:hAnsiTheme="majorHAnsi" w:cs="Tahoma"/>
                <w:b/>
                <w:sz w:val="16"/>
                <w:szCs w:val="16"/>
              </w:rPr>
            </w:pPr>
          </w:p>
        </w:tc>
      </w:tr>
      <w:tr w:rsidR="008354EC" w:rsidRPr="00225845" w14:paraId="416769CD" w14:textId="77777777" w:rsidTr="008354EC">
        <w:tc>
          <w:tcPr>
            <w:tcW w:w="3828" w:type="dxa"/>
            <w:tcBorders>
              <w:top w:val="single" w:sz="18" w:space="0" w:color="auto"/>
              <w:bottom w:val="single" w:sz="18" w:space="0" w:color="auto"/>
            </w:tcBorders>
            <w:shd w:val="clear" w:color="auto" w:fill="CCFFCC"/>
          </w:tcPr>
          <w:p w14:paraId="5DAB7E2A"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ISACTIVE</w:t>
            </w:r>
          </w:p>
        </w:tc>
        <w:tc>
          <w:tcPr>
            <w:tcW w:w="850" w:type="dxa"/>
            <w:tcBorders>
              <w:top w:val="single" w:sz="18" w:space="0" w:color="auto"/>
              <w:bottom w:val="single" w:sz="18" w:space="0" w:color="auto"/>
            </w:tcBorders>
          </w:tcPr>
          <w:p w14:paraId="1713FC55"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N</w:t>
            </w:r>
          </w:p>
        </w:tc>
        <w:tc>
          <w:tcPr>
            <w:tcW w:w="1276" w:type="dxa"/>
            <w:tcBorders>
              <w:top w:val="single" w:sz="18" w:space="0" w:color="auto"/>
              <w:bottom w:val="single" w:sz="18" w:space="0" w:color="auto"/>
            </w:tcBorders>
          </w:tcPr>
          <w:p w14:paraId="74C41202"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2693" w:type="dxa"/>
            <w:tcBorders>
              <w:top w:val="single" w:sz="18" w:space="0" w:color="auto"/>
              <w:bottom w:val="single" w:sz="18" w:space="0" w:color="auto"/>
              <w:right w:val="single" w:sz="12" w:space="0" w:color="auto"/>
            </w:tcBorders>
            <w:shd w:val="clear" w:color="auto" w:fill="auto"/>
          </w:tcPr>
          <w:p w14:paraId="20F3BB5C"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bl>
    <w:p w14:paraId="76D06D61" w14:textId="77777777" w:rsidR="008354EC" w:rsidRPr="00225845" w:rsidRDefault="008354EC" w:rsidP="008354EC">
      <w:pPr>
        <w:pStyle w:val="Heading2"/>
        <w:numPr>
          <w:ilvl w:val="1"/>
          <w:numId w:val="12"/>
        </w:numPr>
        <w:rPr>
          <w:rFonts w:asciiTheme="majorHAnsi" w:hAnsiTheme="majorHAnsi"/>
        </w:rPr>
      </w:pPr>
      <w:bookmarkStart w:id="63" w:name="_Toc510621280"/>
      <w:r w:rsidRPr="00225845">
        <w:rPr>
          <w:rFonts w:asciiTheme="majorHAnsi" w:hAnsiTheme="majorHAnsi"/>
        </w:rPr>
        <w:t>STAKEHOLDERNAME</w:t>
      </w:r>
      <w:bookmarkEnd w:id="63"/>
    </w:p>
    <w:p w14:paraId="3501176D" w14:textId="77777777" w:rsidR="008354EC" w:rsidRPr="00225845" w:rsidRDefault="008354EC" w:rsidP="008354EC">
      <w:pPr>
        <w:ind w:left="0"/>
        <w:rPr>
          <w:rFonts w:asciiTheme="majorHAnsi" w:hAnsiTheme="majorHAnsi"/>
        </w:rPr>
      </w:pPr>
      <w:r w:rsidRPr="00225845">
        <w:rPr>
          <w:rFonts w:asciiTheme="majorHAnsi" w:hAnsiTheme="majorHAnsi"/>
        </w:rPr>
        <w:t xml:space="preserve">Stakeholder Name value.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8354EC" w:rsidRPr="00225845" w14:paraId="4BC9685F" w14:textId="77777777" w:rsidTr="008354EC">
        <w:tc>
          <w:tcPr>
            <w:tcW w:w="3828" w:type="dxa"/>
            <w:tcBorders>
              <w:top w:val="single" w:sz="6" w:space="0" w:color="auto"/>
              <w:bottom w:val="single" w:sz="18" w:space="0" w:color="auto"/>
            </w:tcBorders>
            <w:shd w:val="clear" w:color="auto" w:fill="E6E6E6"/>
          </w:tcPr>
          <w:p w14:paraId="05EC8DBD"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lastRenderedPageBreak/>
              <w:t>Name</w:t>
            </w:r>
          </w:p>
        </w:tc>
        <w:tc>
          <w:tcPr>
            <w:tcW w:w="850" w:type="dxa"/>
            <w:tcBorders>
              <w:top w:val="single" w:sz="6" w:space="0" w:color="auto"/>
              <w:bottom w:val="single" w:sz="18" w:space="0" w:color="auto"/>
            </w:tcBorders>
            <w:shd w:val="clear" w:color="auto" w:fill="E6E6E6"/>
          </w:tcPr>
          <w:p w14:paraId="5F0636AB"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C6C2201"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2B6138B6"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8354EC" w:rsidRPr="00225845" w14:paraId="65679248" w14:textId="77777777" w:rsidTr="008354EC">
        <w:tc>
          <w:tcPr>
            <w:tcW w:w="3828" w:type="dxa"/>
            <w:tcBorders>
              <w:top w:val="single" w:sz="18" w:space="0" w:color="auto"/>
            </w:tcBorders>
            <w:shd w:val="clear" w:color="auto" w:fill="CCFFCC"/>
          </w:tcPr>
          <w:p w14:paraId="08B5DE94"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STAKEHOLDERNAME</w:t>
            </w:r>
          </w:p>
        </w:tc>
        <w:tc>
          <w:tcPr>
            <w:tcW w:w="850" w:type="dxa"/>
            <w:tcBorders>
              <w:top w:val="single" w:sz="18" w:space="0" w:color="auto"/>
            </w:tcBorders>
          </w:tcPr>
          <w:p w14:paraId="442893FB"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63C1D135"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18" w:space="0" w:color="auto"/>
              <w:bottom w:val="single" w:sz="18" w:space="0" w:color="auto"/>
              <w:right w:val="single" w:sz="12" w:space="0" w:color="auto"/>
            </w:tcBorders>
            <w:shd w:val="clear" w:color="auto" w:fill="auto"/>
          </w:tcPr>
          <w:p w14:paraId="1D83D3F8" w14:textId="77777777" w:rsidR="008354EC" w:rsidRPr="00225845" w:rsidRDefault="008354EC" w:rsidP="008354EC">
            <w:pPr>
              <w:spacing w:after="0"/>
              <w:ind w:left="-108" w:right="-108"/>
              <w:jc w:val="center"/>
              <w:rPr>
                <w:rFonts w:asciiTheme="majorHAnsi" w:hAnsiTheme="majorHAnsi" w:cs="Tahoma"/>
                <w:b/>
                <w:sz w:val="16"/>
                <w:szCs w:val="16"/>
              </w:rPr>
            </w:pPr>
          </w:p>
        </w:tc>
      </w:tr>
    </w:tbl>
    <w:p w14:paraId="5163AF0B" w14:textId="77777777" w:rsidR="008354EC" w:rsidRPr="00225845" w:rsidRDefault="008354EC" w:rsidP="008354EC">
      <w:pPr>
        <w:pStyle w:val="Heading2"/>
        <w:numPr>
          <w:ilvl w:val="1"/>
          <w:numId w:val="12"/>
        </w:numPr>
        <w:rPr>
          <w:rFonts w:asciiTheme="majorHAnsi" w:hAnsiTheme="majorHAnsi"/>
        </w:rPr>
      </w:pPr>
      <w:bookmarkStart w:id="64" w:name="_Toc510621281"/>
      <w:r w:rsidRPr="00225845">
        <w:rPr>
          <w:rFonts w:asciiTheme="majorHAnsi" w:hAnsiTheme="majorHAnsi"/>
        </w:rPr>
        <w:t>STAKEHOLDERLIST</w:t>
      </w:r>
      <w:bookmarkEnd w:id="64"/>
    </w:p>
    <w:p w14:paraId="783F1F7F" w14:textId="77777777" w:rsidR="008354EC" w:rsidRPr="00225845" w:rsidRDefault="008354EC" w:rsidP="008354EC">
      <w:pPr>
        <w:ind w:left="0"/>
        <w:rPr>
          <w:rFonts w:asciiTheme="majorHAnsi" w:hAnsiTheme="majorHAnsi"/>
        </w:rPr>
      </w:pPr>
      <w:r w:rsidRPr="00225845">
        <w:rPr>
          <w:rFonts w:asciiTheme="majorHAnsi" w:hAnsiTheme="majorHAnsi"/>
        </w:rPr>
        <w:t xml:space="preserve">STAKEHOLDERLIST refers to the list of STAKEHOLDER object.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8354EC" w:rsidRPr="00225845" w14:paraId="73D80883" w14:textId="77777777" w:rsidTr="008354EC">
        <w:tc>
          <w:tcPr>
            <w:tcW w:w="3828" w:type="dxa"/>
            <w:tcBorders>
              <w:top w:val="single" w:sz="6" w:space="0" w:color="auto"/>
              <w:bottom w:val="single" w:sz="18" w:space="0" w:color="auto"/>
            </w:tcBorders>
            <w:shd w:val="clear" w:color="auto" w:fill="E6E6E6"/>
          </w:tcPr>
          <w:p w14:paraId="28A8378F"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58683C7E"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31E59BEB"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09B60A9" w14:textId="77777777" w:rsidR="008354EC" w:rsidRPr="00225845" w:rsidRDefault="008354EC"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8354EC" w:rsidRPr="00225845" w14:paraId="33021EA6" w14:textId="77777777" w:rsidTr="008354EC">
        <w:tc>
          <w:tcPr>
            <w:tcW w:w="3828" w:type="dxa"/>
            <w:tcBorders>
              <w:top w:val="single" w:sz="18" w:space="0" w:color="auto"/>
            </w:tcBorders>
            <w:shd w:val="clear" w:color="auto" w:fill="CCFFCC"/>
          </w:tcPr>
          <w:p w14:paraId="41CB709E"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STAKEHOLDER[]</w:t>
            </w:r>
          </w:p>
        </w:tc>
        <w:tc>
          <w:tcPr>
            <w:tcW w:w="850" w:type="dxa"/>
            <w:tcBorders>
              <w:top w:val="single" w:sz="18" w:space="0" w:color="auto"/>
            </w:tcBorders>
          </w:tcPr>
          <w:p w14:paraId="34AC2DF3" w14:textId="77777777" w:rsidR="008354EC" w:rsidRPr="00225845" w:rsidRDefault="008354EC"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4C6B80DE" w14:textId="77777777" w:rsidR="008354EC" w:rsidRPr="00225845" w:rsidRDefault="008354EC" w:rsidP="008354EC">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533BAA53" w14:textId="77777777" w:rsidR="008354EC" w:rsidRPr="00225845" w:rsidRDefault="008354EC" w:rsidP="008354EC">
            <w:pPr>
              <w:spacing w:after="0"/>
              <w:ind w:left="-108" w:right="-108"/>
              <w:jc w:val="center"/>
              <w:rPr>
                <w:rFonts w:asciiTheme="majorHAnsi" w:hAnsiTheme="majorHAnsi" w:cs="Tahoma"/>
                <w:b/>
                <w:sz w:val="16"/>
                <w:szCs w:val="16"/>
              </w:rPr>
            </w:pPr>
          </w:p>
        </w:tc>
      </w:tr>
    </w:tbl>
    <w:p w14:paraId="1CD3674B" w14:textId="6E155279" w:rsidR="00D82580" w:rsidRPr="00225845" w:rsidRDefault="00D82580" w:rsidP="005C3B21">
      <w:pPr>
        <w:pStyle w:val="Heading2"/>
        <w:numPr>
          <w:ilvl w:val="1"/>
          <w:numId w:val="12"/>
        </w:numPr>
        <w:rPr>
          <w:rFonts w:asciiTheme="majorHAnsi" w:hAnsiTheme="majorHAnsi"/>
        </w:rPr>
      </w:pPr>
      <w:bookmarkStart w:id="65" w:name="_Toc510621282"/>
      <w:r w:rsidRPr="00225845">
        <w:rPr>
          <w:rFonts w:asciiTheme="majorHAnsi" w:hAnsiTheme="majorHAnsi"/>
        </w:rPr>
        <w:t>STAKEHOLDERTYPE</w:t>
      </w:r>
      <w:bookmarkEnd w:id="65"/>
    </w:p>
    <w:p w14:paraId="752E6097" w14:textId="77777777" w:rsidR="00D82580" w:rsidRPr="00225845" w:rsidRDefault="00D82580" w:rsidP="00D82580">
      <w:pPr>
        <w:ind w:left="0"/>
        <w:rPr>
          <w:rFonts w:asciiTheme="majorHAnsi" w:hAnsiTheme="majorHAnsi"/>
        </w:rPr>
      </w:pPr>
      <w:r w:rsidRPr="00225845">
        <w:rPr>
          <w:rFonts w:asciiTheme="majorHAnsi" w:hAnsiTheme="majorHAnsi"/>
        </w:rPr>
        <w:t xml:space="preserve">SNRESPONSELIST refers list of SNRESPONSE object.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D82580" w:rsidRPr="00225845" w14:paraId="1AA40879" w14:textId="77777777" w:rsidTr="00CB1188">
        <w:tc>
          <w:tcPr>
            <w:tcW w:w="3828" w:type="dxa"/>
            <w:tcBorders>
              <w:top w:val="single" w:sz="6" w:space="0" w:color="auto"/>
              <w:bottom w:val="single" w:sz="18" w:space="0" w:color="auto"/>
            </w:tcBorders>
            <w:shd w:val="clear" w:color="auto" w:fill="E6E6E6"/>
          </w:tcPr>
          <w:p w14:paraId="0F3C717A" w14:textId="77777777" w:rsidR="00D82580" w:rsidRPr="00225845" w:rsidRDefault="00D82580"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1CDA0919" w14:textId="77777777" w:rsidR="00D82580" w:rsidRPr="00225845" w:rsidRDefault="00D82580"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739BCB43" w14:textId="77777777" w:rsidR="00D82580" w:rsidRPr="00225845" w:rsidRDefault="00D82580"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3AD1B89C" w14:textId="77777777" w:rsidR="00D82580" w:rsidRPr="00225845" w:rsidRDefault="00D82580"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D82580" w:rsidRPr="00225845" w14:paraId="775C46D1" w14:textId="77777777" w:rsidTr="00CB1188">
        <w:tc>
          <w:tcPr>
            <w:tcW w:w="3828" w:type="dxa"/>
            <w:tcBorders>
              <w:top w:val="single" w:sz="18" w:space="0" w:color="auto"/>
            </w:tcBorders>
            <w:shd w:val="clear" w:color="auto" w:fill="CCFFCC"/>
          </w:tcPr>
          <w:p w14:paraId="21E5CE98" w14:textId="26E57115" w:rsidR="00D82580" w:rsidRPr="00225845" w:rsidRDefault="00D82580" w:rsidP="00D8258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STAKEHOLDERTYPE</w:t>
            </w:r>
          </w:p>
        </w:tc>
        <w:tc>
          <w:tcPr>
            <w:tcW w:w="850" w:type="dxa"/>
            <w:tcBorders>
              <w:top w:val="single" w:sz="18" w:space="0" w:color="auto"/>
            </w:tcBorders>
          </w:tcPr>
          <w:p w14:paraId="08335F62" w14:textId="213A8FBE" w:rsidR="00D82580" w:rsidRPr="00225845" w:rsidRDefault="00D82580"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35DEF4FD" w14:textId="5EA924D1" w:rsidR="00D82580" w:rsidRPr="00225845" w:rsidRDefault="00D82580"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2693" w:type="dxa"/>
            <w:tcBorders>
              <w:top w:val="single" w:sz="18" w:space="0" w:color="auto"/>
              <w:bottom w:val="single" w:sz="18" w:space="0" w:color="auto"/>
              <w:right w:val="single" w:sz="12" w:space="0" w:color="auto"/>
            </w:tcBorders>
            <w:shd w:val="clear" w:color="auto" w:fill="auto"/>
          </w:tcPr>
          <w:p w14:paraId="45696534" w14:textId="19F659FE" w:rsidR="00D82580" w:rsidRPr="00225845" w:rsidRDefault="00D82580"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tc>
      </w:tr>
    </w:tbl>
    <w:p w14:paraId="31D91070" w14:textId="182E1BFB" w:rsidR="000A33FF" w:rsidRPr="00225845" w:rsidRDefault="000A33FF" w:rsidP="0084039E">
      <w:pPr>
        <w:pStyle w:val="Heading2"/>
        <w:numPr>
          <w:ilvl w:val="1"/>
          <w:numId w:val="12"/>
        </w:numPr>
        <w:rPr>
          <w:rFonts w:asciiTheme="majorHAnsi" w:hAnsiTheme="majorHAnsi"/>
        </w:rPr>
      </w:pPr>
      <w:bookmarkStart w:id="66" w:name="_Toc510621283"/>
      <w:r w:rsidRPr="00225845">
        <w:rPr>
          <w:rFonts w:asciiTheme="majorHAnsi" w:hAnsiTheme="majorHAnsi"/>
        </w:rPr>
        <w:t>STARTDATE</w:t>
      </w:r>
      <w:bookmarkEnd w:id="66"/>
    </w:p>
    <w:p w14:paraId="6F586DCE" w14:textId="5B1420FB" w:rsidR="000A33FF" w:rsidRPr="00225845" w:rsidRDefault="000A33FF" w:rsidP="000A33FF">
      <w:pPr>
        <w:ind w:left="0"/>
        <w:rPr>
          <w:rFonts w:asciiTheme="majorHAnsi" w:hAnsiTheme="majorHAnsi"/>
        </w:rPr>
      </w:pPr>
      <w:r w:rsidRPr="00225845">
        <w:rPr>
          <w:rFonts w:asciiTheme="majorHAnsi" w:hAnsiTheme="majorHAnsi"/>
        </w:rPr>
        <w:t xml:space="preserve">STARTDATE is used as a query filter to get list of PTS files sent from a Sender to the Receiver.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0A33FF" w:rsidRPr="00225845" w14:paraId="373D0494" w14:textId="77777777" w:rsidTr="00671505">
        <w:tc>
          <w:tcPr>
            <w:tcW w:w="3828" w:type="dxa"/>
            <w:tcBorders>
              <w:top w:val="single" w:sz="6" w:space="0" w:color="auto"/>
              <w:bottom w:val="single" w:sz="18" w:space="0" w:color="auto"/>
            </w:tcBorders>
            <w:shd w:val="clear" w:color="auto" w:fill="E6E6E6"/>
          </w:tcPr>
          <w:p w14:paraId="2E795EDD" w14:textId="77777777" w:rsidR="000A33FF" w:rsidRPr="00225845" w:rsidRDefault="000A33FF"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013914D6" w14:textId="77777777" w:rsidR="000A33FF" w:rsidRPr="00225845" w:rsidRDefault="000A33FF"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5E11356" w14:textId="77777777" w:rsidR="000A33FF" w:rsidRPr="00225845" w:rsidRDefault="000A33FF"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26AF898F" w14:textId="77777777" w:rsidR="000A33FF" w:rsidRPr="00225845" w:rsidRDefault="000A33FF"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0A33FF" w:rsidRPr="00225845" w14:paraId="35B5214C" w14:textId="77777777" w:rsidTr="00671505">
        <w:tc>
          <w:tcPr>
            <w:tcW w:w="3828" w:type="dxa"/>
            <w:tcBorders>
              <w:top w:val="single" w:sz="18" w:space="0" w:color="auto"/>
            </w:tcBorders>
            <w:shd w:val="clear" w:color="auto" w:fill="CCFFCC"/>
          </w:tcPr>
          <w:p w14:paraId="3AE58336" w14:textId="235900BE" w:rsidR="000A33FF" w:rsidRPr="00225845" w:rsidRDefault="000D37CA" w:rsidP="000A33FF">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STARTDATE</w:t>
            </w:r>
          </w:p>
        </w:tc>
        <w:tc>
          <w:tcPr>
            <w:tcW w:w="850" w:type="dxa"/>
            <w:tcBorders>
              <w:top w:val="single" w:sz="18" w:space="0" w:color="auto"/>
            </w:tcBorders>
          </w:tcPr>
          <w:p w14:paraId="11E77DE5" w14:textId="2B3BE411" w:rsidR="000A33FF" w:rsidRPr="00225845" w:rsidRDefault="000A33FF" w:rsidP="000A33FF">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w:t>
            </w:r>
          </w:p>
        </w:tc>
        <w:tc>
          <w:tcPr>
            <w:tcW w:w="1276" w:type="dxa"/>
            <w:tcBorders>
              <w:top w:val="single" w:sz="18" w:space="0" w:color="auto"/>
            </w:tcBorders>
          </w:tcPr>
          <w:p w14:paraId="78D57468" w14:textId="33A92DE1" w:rsidR="000A33FF" w:rsidRPr="00225845" w:rsidRDefault="000A33FF" w:rsidP="000A33FF">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2FDFBF28" w14:textId="69F50BBA" w:rsidR="000A33FF" w:rsidRPr="00225845" w:rsidRDefault="000A33FF" w:rsidP="000A33FF">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XML-Date</w:t>
            </w:r>
          </w:p>
        </w:tc>
      </w:tr>
    </w:tbl>
    <w:p w14:paraId="4E99409A" w14:textId="706CF9D6" w:rsidR="00D942A3" w:rsidRPr="00225845" w:rsidRDefault="00D942A3" w:rsidP="0063553A">
      <w:pPr>
        <w:pStyle w:val="Heading2"/>
        <w:numPr>
          <w:ilvl w:val="1"/>
          <w:numId w:val="12"/>
        </w:numPr>
        <w:rPr>
          <w:rFonts w:asciiTheme="majorHAnsi" w:hAnsiTheme="majorHAnsi"/>
        </w:rPr>
      </w:pPr>
      <w:bookmarkStart w:id="67" w:name="_Toc510621284"/>
      <w:r w:rsidRPr="00225845">
        <w:rPr>
          <w:rFonts w:asciiTheme="majorHAnsi" w:hAnsiTheme="majorHAnsi"/>
        </w:rPr>
        <w:t>SUPPLIER</w:t>
      </w:r>
      <w:bookmarkEnd w:id="67"/>
    </w:p>
    <w:p w14:paraId="68502DC8" w14:textId="31BFD4B6" w:rsidR="00D942A3" w:rsidRPr="00225845" w:rsidRDefault="00D942A3" w:rsidP="00D942A3">
      <w:pPr>
        <w:ind w:left="0"/>
        <w:rPr>
          <w:rFonts w:asciiTheme="majorHAnsi" w:hAnsiTheme="majorHAnsi"/>
        </w:rPr>
      </w:pPr>
      <w:r w:rsidRPr="00225845">
        <w:rPr>
          <w:rFonts w:asciiTheme="majorHAnsi" w:hAnsiTheme="majorHAnsi"/>
        </w:rPr>
        <w:t xml:space="preserve">SUPPLIER refers to a record of following fields.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D942A3" w:rsidRPr="00225845" w14:paraId="78D3F415" w14:textId="77777777" w:rsidTr="00886500">
        <w:tc>
          <w:tcPr>
            <w:tcW w:w="3828" w:type="dxa"/>
            <w:tcBorders>
              <w:top w:val="single" w:sz="6" w:space="0" w:color="auto"/>
              <w:bottom w:val="single" w:sz="18" w:space="0" w:color="auto"/>
            </w:tcBorders>
            <w:shd w:val="clear" w:color="auto" w:fill="E6E6E6"/>
          </w:tcPr>
          <w:p w14:paraId="66F949B0" w14:textId="77777777" w:rsidR="00D942A3" w:rsidRPr="00225845" w:rsidRDefault="00D942A3"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048CE4B2" w14:textId="77777777" w:rsidR="00D942A3" w:rsidRPr="00225845" w:rsidRDefault="00D942A3"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2C2E2887" w14:textId="77777777" w:rsidR="00D942A3" w:rsidRPr="00225845" w:rsidRDefault="00D942A3"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1D58ECD" w14:textId="77777777" w:rsidR="00D942A3" w:rsidRPr="00225845" w:rsidRDefault="00D942A3"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D942A3" w:rsidRPr="00225845" w14:paraId="021E7592" w14:textId="77777777" w:rsidTr="00886500">
        <w:tc>
          <w:tcPr>
            <w:tcW w:w="3828" w:type="dxa"/>
            <w:tcBorders>
              <w:top w:val="single" w:sz="18" w:space="0" w:color="auto"/>
              <w:bottom w:val="single" w:sz="4" w:space="0" w:color="auto"/>
            </w:tcBorders>
            <w:shd w:val="clear" w:color="auto" w:fill="CCFFCC"/>
          </w:tcPr>
          <w:p w14:paraId="7647D0E0" w14:textId="3A3FA081" w:rsidR="00D942A3" w:rsidRPr="00225845" w:rsidRDefault="00D942A3" w:rsidP="00D942A3">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GLN</w:t>
            </w:r>
          </w:p>
        </w:tc>
        <w:tc>
          <w:tcPr>
            <w:tcW w:w="850" w:type="dxa"/>
            <w:tcBorders>
              <w:top w:val="single" w:sz="18" w:space="0" w:color="auto"/>
              <w:bottom w:val="single" w:sz="4" w:space="0" w:color="auto"/>
            </w:tcBorders>
          </w:tcPr>
          <w:p w14:paraId="3C250CE6" w14:textId="2B1A43F5" w:rsidR="00D942A3" w:rsidRPr="00225845" w:rsidRDefault="00D942A3" w:rsidP="00D942A3">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4" w:space="0" w:color="auto"/>
            </w:tcBorders>
          </w:tcPr>
          <w:p w14:paraId="746CA034" w14:textId="0A6B7748" w:rsidR="00D942A3" w:rsidRPr="00225845" w:rsidRDefault="00D942A3" w:rsidP="00D942A3">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13</w:t>
            </w:r>
          </w:p>
        </w:tc>
        <w:tc>
          <w:tcPr>
            <w:tcW w:w="2693" w:type="dxa"/>
            <w:tcBorders>
              <w:top w:val="single" w:sz="18" w:space="0" w:color="auto"/>
              <w:bottom w:val="single" w:sz="4" w:space="0" w:color="auto"/>
              <w:right w:val="single" w:sz="12" w:space="0" w:color="auto"/>
            </w:tcBorders>
            <w:shd w:val="clear" w:color="auto" w:fill="auto"/>
          </w:tcPr>
          <w:p w14:paraId="064AE421" w14:textId="77777777" w:rsidR="00D942A3" w:rsidRPr="00225845" w:rsidRDefault="00D942A3" w:rsidP="00D942A3">
            <w:pPr>
              <w:spacing w:after="0"/>
              <w:ind w:left="-108" w:right="-108"/>
              <w:jc w:val="center"/>
              <w:rPr>
                <w:rFonts w:asciiTheme="majorHAnsi" w:hAnsiTheme="majorHAnsi" w:cs="Tahoma"/>
                <w:b/>
                <w:sz w:val="16"/>
                <w:szCs w:val="16"/>
              </w:rPr>
            </w:pPr>
          </w:p>
        </w:tc>
      </w:tr>
      <w:tr w:rsidR="00D942A3" w:rsidRPr="00225845" w14:paraId="069DBB17" w14:textId="77777777" w:rsidTr="00886500">
        <w:tc>
          <w:tcPr>
            <w:tcW w:w="3828" w:type="dxa"/>
            <w:tcBorders>
              <w:top w:val="single" w:sz="4" w:space="0" w:color="auto"/>
            </w:tcBorders>
            <w:shd w:val="clear" w:color="auto" w:fill="CCFFCC"/>
          </w:tcPr>
          <w:p w14:paraId="659122A0" w14:textId="77777777" w:rsidR="00D942A3" w:rsidRPr="00225845" w:rsidRDefault="00D942A3"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RC</w:t>
            </w:r>
          </w:p>
        </w:tc>
        <w:tc>
          <w:tcPr>
            <w:tcW w:w="850" w:type="dxa"/>
            <w:tcBorders>
              <w:top w:val="single" w:sz="4" w:space="0" w:color="auto"/>
            </w:tcBorders>
          </w:tcPr>
          <w:p w14:paraId="0BEA4400" w14:textId="77777777" w:rsidR="00D942A3" w:rsidRPr="00225845" w:rsidRDefault="00D942A3"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4" w:space="0" w:color="auto"/>
            </w:tcBorders>
          </w:tcPr>
          <w:p w14:paraId="353F5F62" w14:textId="77777777" w:rsidR="00D942A3" w:rsidRPr="00225845" w:rsidRDefault="00D942A3"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2693" w:type="dxa"/>
            <w:tcBorders>
              <w:top w:val="single" w:sz="4" w:space="0" w:color="auto"/>
              <w:bottom w:val="single" w:sz="18" w:space="0" w:color="auto"/>
              <w:right w:val="single" w:sz="12" w:space="0" w:color="auto"/>
            </w:tcBorders>
            <w:shd w:val="clear" w:color="auto" w:fill="auto"/>
          </w:tcPr>
          <w:p w14:paraId="5B3B12F5" w14:textId="77777777" w:rsidR="00D942A3" w:rsidRPr="00225845" w:rsidRDefault="00D942A3"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p>
          <w:p w14:paraId="0453317A" w14:textId="77777777" w:rsidR="00D942A3" w:rsidRPr="00225845" w:rsidRDefault="00D942A3"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Only for response message</w:t>
            </w:r>
          </w:p>
        </w:tc>
      </w:tr>
    </w:tbl>
    <w:p w14:paraId="01E29FA4" w14:textId="5F9B06BB" w:rsidR="00D942A3" w:rsidRPr="00225845" w:rsidRDefault="00D942A3" w:rsidP="0063553A">
      <w:pPr>
        <w:pStyle w:val="Heading2"/>
        <w:numPr>
          <w:ilvl w:val="1"/>
          <w:numId w:val="12"/>
        </w:numPr>
        <w:rPr>
          <w:rFonts w:asciiTheme="majorHAnsi" w:hAnsiTheme="majorHAnsi"/>
        </w:rPr>
      </w:pPr>
      <w:bookmarkStart w:id="68" w:name="_Toc510621285"/>
      <w:r w:rsidRPr="00225845">
        <w:rPr>
          <w:rFonts w:asciiTheme="majorHAnsi" w:hAnsiTheme="majorHAnsi"/>
        </w:rPr>
        <w:t>SUPPLIERLIST</w:t>
      </w:r>
      <w:bookmarkEnd w:id="68"/>
    </w:p>
    <w:p w14:paraId="6E12FD77" w14:textId="600CCCC2" w:rsidR="00D942A3" w:rsidRPr="00225845" w:rsidRDefault="00D942A3" w:rsidP="00D942A3">
      <w:pPr>
        <w:ind w:left="0"/>
        <w:rPr>
          <w:rFonts w:asciiTheme="majorHAnsi" w:hAnsiTheme="majorHAnsi"/>
        </w:rPr>
      </w:pPr>
      <w:r w:rsidRPr="00225845">
        <w:rPr>
          <w:rFonts w:asciiTheme="majorHAnsi" w:hAnsiTheme="majorHAnsi"/>
        </w:rPr>
        <w:t xml:space="preserve">SUPPLIERLIST refers to the list of SUPPLIER object.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D942A3" w:rsidRPr="00225845" w14:paraId="18972223" w14:textId="77777777" w:rsidTr="00886500">
        <w:tc>
          <w:tcPr>
            <w:tcW w:w="3828" w:type="dxa"/>
            <w:tcBorders>
              <w:top w:val="single" w:sz="6" w:space="0" w:color="auto"/>
              <w:bottom w:val="single" w:sz="18" w:space="0" w:color="auto"/>
            </w:tcBorders>
            <w:shd w:val="clear" w:color="auto" w:fill="E6E6E6"/>
          </w:tcPr>
          <w:p w14:paraId="6992A27C" w14:textId="77777777" w:rsidR="00D942A3" w:rsidRPr="00225845" w:rsidRDefault="00D942A3"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39706150" w14:textId="77777777" w:rsidR="00D942A3" w:rsidRPr="00225845" w:rsidRDefault="00D942A3"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275213FA" w14:textId="77777777" w:rsidR="00D942A3" w:rsidRPr="00225845" w:rsidRDefault="00D942A3"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2D53677" w14:textId="77777777" w:rsidR="00D942A3" w:rsidRPr="00225845" w:rsidRDefault="00D942A3"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D942A3" w:rsidRPr="00225845" w14:paraId="255FC548" w14:textId="77777777" w:rsidTr="00886500">
        <w:tc>
          <w:tcPr>
            <w:tcW w:w="3828" w:type="dxa"/>
            <w:tcBorders>
              <w:top w:val="single" w:sz="18" w:space="0" w:color="auto"/>
            </w:tcBorders>
            <w:shd w:val="clear" w:color="auto" w:fill="CCFFCC"/>
          </w:tcPr>
          <w:p w14:paraId="79056750" w14:textId="7CD10C47" w:rsidR="00D942A3" w:rsidRPr="00225845" w:rsidRDefault="00D942A3" w:rsidP="00D942A3">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SUPPLIER[]</w:t>
            </w:r>
          </w:p>
        </w:tc>
        <w:tc>
          <w:tcPr>
            <w:tcW w:w="850" w:type="dxa"/>
            <w:tcBorders>
              <w:top w:val="single" w:sz="18" w:space="0" w:color="auto"/>
            </w:tcBorders>
          </w:tcPr>
          <w:p w14:paraId="5F5956A8" w14:textId="77777777" w:rsidR="00D942A3" w:rsidRPr="00225845" w:rsidRDefault="00D942A3"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015E48C5" w14:textId="77777777" w:rsidR="00D942A3" w:rsidRPr="00225845" w:rsidRDefault="00D942A3" w:rsidP="00886500">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191A69F6" w14:textId="77777777" w:rsidR="00D942A3" w:rsidRPr="00225845" w:rsidRDefault="00D942A3" w:rsidP="00886500">
            <w:pPr>
              <w:spacing w:after="0"/>
              <w:ind w:left="-108" w:right="-108"/>
              <w:jc w:val="center"/>
              <w:rPr>
                <w:rFonts w:asciiTheme="majorHAnsi" w:hAnsiTheme="majorHAnsi" w:cs="Tahoma"/>
                <w:b/>
                <w:sz w:val="16"/>
                <w:szCs w:val="16"/>
              </w:rPr>
            </w:pPr>
          </w:p>
        </w:tc>
      </w:tr>
    </w:tbl>
    <w:p w14:paraId="62EA7095" w14:textId="77777777" w:rsidR="0053723F" w:rsidRPr="00225845" w:rsidRDefault="0053723F" w:rsidP="005C3B21">
      <w:pPr>
        <w:pStyle w:val="Heading2"/>
        <w:numPr>
          <w:ilvl w:val="1"/>
          <w:numId w:val="12"/>
        </w:numPr>
        <w:rPr>
          <w:rFonts w:asciiTheme="majorHAnsi" w:hAnsiTheme="majorHAnsi"/>
        </w:rPr>
      </w:pPr>
      <w:bookmarkStart w:id="69" w:name="_Toc510621286"/>
      <w:r w:rsidRPr="00225845">
        <w:rPr>
          <w:rFonts w:asciiTheme="majorHAnsi" w:hAnsiTheme="majorHAnsi"/>
        </w:rPr>
        <w:t>TOGLN</w:t>
      </w:r>
      <w:bookmarkEnd w:id="69"/>
    </w:p>
    <w:p w14:paraId="56EDF8CB" w14:textId="58C45DC1" w:rsidR="0053723F" w:rsidRPr="00225845" w:rsidRDefault="0053723F" w:rsidP="0053723F">
      <w:pPr>
        <w:ind w:left="0"/>
        <w:rPr>
          <w:rFonts w:asciiTheme="majorHAnsi" w:hAnsiTheme="majorHAnsi"/>
        </w:rPr>
      </w:pPr>
      <w:r w:rsidRPr="00225845">
        <w:rPr>
          <w:rFonts w:asciiTheme="majorHAnsi" w:hAnsiTheme="majorHAnsi"/>
        </w:rPr>
        <w:t>TOGLN refers to the GLN code of the opponent stakeholder.</w:t>
      </w:r>
      <w:r w:rsidR="00D05729" w:rsidRPr="00225845">
        <w:rPr>
          <w:rFonts w:asciiTheme="majorHAnsi" w:hAnsiTheme="majorHAnsi"/>
        </w:rPr>
        <w:t xml:space="preserve"> In PharmacySale Operation, if payment will be done directly by patient than Stakeholder must sent GLN coded “0000000000000” as “Patient” otherwise Reimbursement Agency’s GLN.</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53723F" w:rsidRPr="00225845" w14:paraId="1F989C67" w14:textId="77777777" w:rsidTr="00F7154A">
        <w:tc>
          <w:tcPr>
            <w:tcW w:w="3828" w:type="dxa"/>
            <w:tcBorders>
              <w:top w:val="single" w:sz="6" w:space="0" w:color="auto"/>
              <w:bottom w:val="single" w:sz="18" w:space="0" w:color="auto"/>
            </w:tcBorders>
            <w:shd w:val="clear" w:color="auto" w:fill="E6E6E6"/>
          </w:tcPr>
          <w:p w14:paraId="026E5679"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5DF80173"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0E5C7A0A"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CC29346"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53723F" w:rsidRPr="00225845" w14:paraId="4CD6A52C" w14:textId="77777777" w:rsidTr="00F7154A">
        <w:tc>
          <w:tcPr>
            <w:tcW w:w="3828" w:type="dxa"/>
            <w:tcBorders>
              <w:top w:val="single" w:sz="18" w:space="0" w:color="auto"/>
            </w:tcBorders>
            <w:shd w:val="clear" w:color="auto" w:fill="CCFFCC"/>
          </w:tcPr>
          <w:p w14:paraId="3CB4E932" w14:textId="77777777" w:rsidR="0053723F" w:rsidRPr="00225845" w:rsidRDefault="0053723F"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TOGLN</w:t>
            </w:r>
          </w:p>
        </w:tc>
        <w:tc>
          <w:tcPr>
            <w:tcW w:w="850" w:type="dxa"/>
            <w:tcBorders>
              <w:top w:val="single" w:sz="18" w:space="0" w:color="auto"/>
            </w:tcBorders>
          </w:tcPr>
          <w:p w14:paraId="0362EB79" w14:textId="5A1D7E49" w:rsidR="0053723F" w:rsidRPr="00225845" w:rsidRDefault="005D28C7"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w:t>
            </w:r>
            <w:r w:rsidR="0053723F" w:rsidRPr="00225845">
              <w:rPr>
                <w:rFonts w:asciiTheme="majorHAnsi" w:hAnsiTheme="majorHAnsi" w:cs="Tahoma"/>
                <w:b/>
                <w:sz w:val="16"/>
                <w:szCs w:val="16"/>
              </w:rPr>
              <w:t>N</w:t>
            </w:r>
          </w:p>
        </w:tc>
        <w:tc>
          <w:tcPr>
            <w:tcW w:w="1276" w:type="dxa"/>
            <w:tcBorders>
              <w:top w:val="single" w:sz="18" w:space="0" w:color="auto"/>
            </w:tcBorders>
          </w:tcPr>
          <w:p w14:paraId="04F03F4D" w14:textId="77777777" w:rsidR="0053723F" w:rsidRPr="00225845" w:rsidRDefault="0053723F"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13</w:t>
            </w:r>
          </w:p>
        </w:tc>
        <w:tc>
          <w:tcPr>
            <w:tcW w:w="2693" w:type="dxa"/>
            <w:tcBorders>
              <w:top w:val="single" w:sz="18" w:space="0" w:color="auto"/>
              <w:bottom w:val="single" w:sz="18" w:space="0" w:color="auto"/>
              <w:right w:val="single" w:sz="12" w:space="0" w:color="auto"/>
            </w:tcBorders>
            <w:shd w:val="clear" w:color="auto" w:fill="auto"/>
          </w:tcPr>
          <w:p w14:paraId="2DD8DD77" w14:textId="7D5F5AD2" w:rsidR="00D82580" w:rsidRPr="00225845" w:rsidRDefault="00AA217F" w:rsidP="00D8258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w:t>
            </w:r>
            <w:r w:rsidR="00D82580" w:rsidRPr="00225845">
              <w:rPr>
                <w:rFonts w:asciiTheme="majorHAnsi" w:hAnsiTheme="majorHAnsi" w:cs="Tahoma"/>
                <w:b/>
                <w:sz w:val="16"/>
                <w:szCs w:val="16"/>
              </w:rPr>
              <w:t>-Stakeholder</w:t>
            </w:r>
          </w:p>
          <w:p w14:paraId="0FB9253F" w14:textId="73B4F452" w:rsidR="0053723F" w:rsidRPr="00225845" w:rsidRDefault="00607722" w:rsidP="00D8258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Length must be equal 13</w:t>
            </w:r>
          </w:p>
        </w:tc>
      </w:tr>
    </w:tbl>
    <w:p w14:paraId="0885AFC5" w14:textId="57E95572" w:rsidR="00E31BB5" w:rsidRPr="00225845" w:rsidRDefault="00E31BB5" w:rsidP="00E31BB5">
      <w:pPr>
        <w:rPr>
          <w:rFonts w:asciiTheme="majorHAnsi" w:hAnsiTheme="majorHAnsi"/>
          <w:rtl/>
        </w:rPr>
      </w:pPr>
      <w:bookmarkStart w:id="70" w:name="_Toc510621287"/>
    </w:p>
    <w:p w14:paraId="2D7FCBC2" w14:textId="77777777" w:rsidR="00E31BB5" w:rsidRPr="00225845" w:rsidRDefault="00E31BB5" w:rsidP="00E31BB5">
      <w:pPr>
        <w:rPr>
          <w:rFonts w:asciiTheme="majorHAnsi" w:hAnsiTheme="majorHAnsi"/>
        </w:rPr>
      </w:pPr>
    </w:p>
    <w:p w14:paraId="2AE31E0A" w14:textId="7141E89C" w:rsidR="00A6342D" w:rsidRPr="00225845" w:rsidRDefault="00A6342D" w:rsidP="00A6342D">
      <w:pPr>
        <w:pStyle w:val="Heading2"/>
        <w:numPr>
          <w:ilvl w:val="1"/>
          <w:numId w:val="12"/>
        </w:numPr>
        <w:rPr>
          <w:rFonts w:asciiTheme="majorHAnsi" w:hAnsiTheme="majorHAnsi"/>
        </w:rPr>
      </w:pPr>
      <w:r w:rsidRPr="00225845">
        <w:rPr>
          <w:rFonts w:asciiTheme="majorHAnsi" w:hAnsiTheme="majorHAnsi"/>
        </w:rPr>
        <w:t>TRANSFERDETAIL</w:t>
      </w:r>
      <w:bookmarkEnd w:id="70"/>
    </w:p>
    <w:p w14:paraId="66044025" w14:textId="3EAFCD9C" w:rsidR="00A6342D" w:rsidRPr="00225845" w:rsidRDefault="00A6342D" w:rsidP="00A6342D">
      <w:pPr>
        <w:ind w:left="0"/>
        <w:rPr>
          <w:rFonts w:asciiTheme="majorHAnsi" w:hAnsiTheme="majorHAnsi"/>
        </w:rPr>
      </w:pPr>
      <w:r w:rsidRPr="00225845">
        <w:rPr>
          <w:rFonts w:asciiTheme="majorHAnsi" w:hAnsiTheme="majorHAnsi"/>
        </w:rPr>
        <w:t xml:space="preserve">TRANSFERDETAIL refers to a record of following fields. </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A6342D" w:rsidRPr="00225845" w14:paraId="56BDEE2E" w14:textId="77777777" w:rsidTr="00671505">
        <w:tc>
          <w:tcPr>
            <w:tcW w:w="3828" w:type="dxa"/>
            <w:tcBorders>
              <w:top w:val="single" w:sz="6" w:space="0" w:color="auto"/>
              <w:bottom w:val="single" w:sz="18" w:space="0" w:color="auto"/>
            </w:tcBorders>
            <w:shd w:val="clear" w:color="auto" w:fill="E6E6E6"/>
          </w:tcPr>
          <w:p w14:paraId="4C1DB577" w14:textId="77777777" w:rsidR="00A6342D" w:rsidRPr="00225845" w:rsidRDefault="00A634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2AC770E5" w14:textId="77777777" w:rsidR="00A6342D" w:rsidRPr="00225845" w:rsidRDefault="00A634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4042D2CA" w14:textId="77777777" w:rsidR="00A6342D" w:rsidRPr="00225845" w:rsidRDefault="00A634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5E9D61CD" w14:textId="77777777" w:rsidR="00A6342D" w:rsidRPr="00225845" w:rsidRDefault="00A634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A6342D" w:rsidRPr="00225845" w14:paraId="4C474F85" w14:textId="77777777" w:rsidTr="00671505">
        <w:tc>
          <w:tcPr>
            <w:tcW w:w="3828" w:type="dxa"/>
            <w:tcBorders>
              <w:top w:val="single" w:sz="18" w:space="0" w:color="auto"/>
              <w:bottom w:val="single" w:sz="4" w:space="0" w:color="auto"/>
            </w:tcBorders>
            <w:shd w:val="clear" w:color="auto" w:fill="CCFFCC"/>
          </w:tcPr>
          <w:p w14:paraId="4F674C74" w14:textId="0031D18A"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MD5CHECKSUM</w:t>
            </w:r>
          </w:p>
        </w:tc>
        <w:tc>
          <w:tcPr>
            <w:tcW w:w="850" w:type="dxa"/>
            <w:tcBorders>
              <w:top w:val="single" w:sz="18" w:space="0" w:color="auto"/>
              <w:bottom w:val="single" w:sz="4" w:space="0" w:color="auto"/>
            </w:tcBorders>
          </w:tcPr>
          <w:p w14:paraId="48ECCDA4" w14:textId="0FF209BC"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bottom w:val="single" w:sz="4" w:space="0" w:color="auto"/>
            </w:tcBorders>
          </w:tcPr>
          <w:p w14:paraId="3F99DBB4" w14:textId="76641641"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256</w:t>
            </w:r>
          </w:p>
        </w:tc>
        <w:tc>
          <w:tcPr>
            <w:tcW w:w="2693" w:type="dxa"/>
            <w:tcBorders>
              <w:top w:val="single" w:sz="18" w:space="0" w:color="auto"/>
              <w:bottom w:val="single" w:sz="4" w:space="0" w:color="auto"/>
              <w:right w:val="single" w:sz="12" w:space="0" w:color="auto"/>
            </w:tcBorders>
            <w:shd w:val="clear" w:color="auto" w:fill="auto"/>
          </w:tcPr>
          <w:p w14:paraId="0C8E5B0A" w14:textId="77777777" w:rsidR="00A6342D" w:rsidRPr="00225845" w:rsidRDefault="00A6342D" w:rsidP="00A6342D">
            <w:pPr>
              <w:spacing w:after="0"/>
              <w:ind w:left="-108" w:right="-108"/>
              <w:jc w:val="center"/>
              <w:rPr>
                <w:rFonts w:asciiTheme="majorHAnsi" w:hAnsiTheme="majorHAnsi" w:cs="Tahoma"/>
                <w:b/>
                <w:sz w:val="16"/>
                <w:szCs w:val="16"/>
              </w:rPr>
            </w:pPr>
          </w:p>
        </w:tc>
      </w:tr>
      <w:tr w:rsidR="00A6342D" w:rsidRPr="00225845" w14:paraId="3C8D98A1" w14:textId="77777777" w:rsidTr="00A6342D">
        <w:tc>
          <w:tcPr>
            <w:tcW w:w="3828" w:type="dxa"/>
            <w:tcBorders>
              <w:top w:val="single" w:sz="4" w:space="0" w:color="auto"/>
              <w:bottom w:val="single" w:sz="4" w:space="0" w:color="auto"/>
            </w:tcBorders>
            <w:shd w:val="clear" w:color="auto" w:fill="CCFFCC"/>
          </w:tcPr>
          <w:p w14:paraId="66C286B1" w14:textId="237AA7AE"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lastRenderedPageBreak/>
              <w:t>RECEIVER</w:t>
            </w:r>
          </w:p>
        </w:tc>
        <w:tc>
          <w:tcPr>
            <w:tcW w:w="850" w:type="dxa"/>
            <w:tcBorders>
              <w:top w:val="single" w:sz="4" w:space="0" w:color="auto"/>
              <w:bottom w:val="single" w:sz="4" w:space="0" w:color="auto"/>
            </w:tcBorders>
          </w:tcPr>
          <w:p w14:paraId="4FB62B49" w14:textId="666C8F8F"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4" w:space="0" w:color="auto"/>
              <w:bottom w:val="single" w:sz="4" w:space="0" w:color="auto"/>
            </w:tcBorders>
          </w:tcPr>
          <w:p w14:paraId="1AA77A72" w14:textId="5319F976"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13</w:t>
            </w:r>
          </w:p>
        </w:tc>
        <w:tc>
          <w:tcPr>
            <w:tcW w:w="2693" w:type="dxa"/>
            <w:tcBorders>
              <w:top w:val="single" w:sz="4" w:space="0" w:color="auto"/>
              <w:bottom w:val="single" w:sz="4" w:space="0" w:color="auto"/>
              <w:right w:val="single" w:sz="12" w:space="0" w:color="auto"/>
            </w:tcBorders>
            <w:shd w:val="clear" w:color="auto" w:fill="auto"/>
          </w:tcPr>
          <w:p w14:paraId="334F3BE8" w14:textId="77777777"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LOV-Stakeholder</w:t>
            </w:r>
          </w:p>
          <w:p w14:paraId="7A69812D" w14:textId="01B9FF30"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Length must be equal 13</w:t>
            </w:r>
          </w:p>
        </w:tc>
      </w:tr>
      <w:tr w:rsidR="00A6342D" w:rsidRPr="00225845" w14:paraId="11E97EC1" w14:textId="77777777" w:rsidTr="00A6342D">
        <w:tc>
          <w:tcPr>
            <w:tcW w:w="3828" w:type="dxa"/>
            <w:tcBorders>
              <w:top w:val="single" w:sz="4" w:space="0" w:color="auto"/>
              <w:bottom w:val="single" w:sz="4" w:space="0" w:color="auto"/>
            </w:tcBorders>
            <w:shd w:val="clear" w:color="auto" w:fill="CCFFCC"/>
          </w:tcPr>
          <w:p w14:paraId="128C1E50" w14:textId="2B312B7C"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SENDDATE</w:t>
            </w:r>
          </w:p>
        </w:tc>
        <w:tc>
          <w:tcPr>
            <w:tcW w:w="850" w:type="dxa"/>
            <w:tcBorders>
              <w:top w:val="single" w:sz="4" w:space="0" w:color="auto"/>
              <w:bottom w:val="single" w:sz="4" w:space="0" w:color="auto"/>
            </w:tcBorders>
          </w:tcPr>
          <w:p w14:paraId="24739D5C" w14:textId="284CCDE1"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w:t>
            </w:r>
          </w:p>
        </w:tc>
        <w:tc>
          <w:tcPr>
            <w:tcW w:w="1276" w:type="dxa"/>
            <w:tcBorders>
              <w:top w:val="single" w:sz="4" w:space="0" w:color="auto"/>
              <w:bottom w:val="single" w:sz="4" w:space="0" w:color="auto"/>
            </w:tcBorders>
          </w:tcPr>
          <w:p w14:paraId="0268920A" w14:textId="77777777" w:rsidR="00A6342D" w:rsidRPr="00225845" w:rsidRDefault="00A6342D" w:rsidP="00A6342D">
            <w:pPr>
              <w:spacing w:after="0"/>
              <w:ind w:left="-108" w:right="-108"/>
              <w:jc w:val="center"/>
              <w:rPr>
                <w:rFonts w:asciiTheme="majorHAnsi" w:hAnsiTheme="majorHAnsi" w:cs="Tahoma"/>
                <w:b/>
                <w:sz w:val="16"/>
                <w:szCs w:val="16"/>
              </w:rPr>
            </w:pPr>
          </w:p>
        </w:tc>
        <w:tc>
          <w:tcPr>
            <w:tcW w:w="2693" w:type="dxa"/>
            <w:tcBorders>
              <w:top w:val="single" w:sz="4" w:space="0" w:color="auto"/>
              <w:bottom w:val="single" w:sz="4" w:space="0" w:color="auto"/>
              <w:right w:val="single" w:sz="12" w:space="0" w:color="auto"/>
            </w:tcBorders>
            <w:shd w:val="clear" w:color="auto" w:fill="auto"/>
          </w:tcPr>
          <w:p w14:paraId="00B74548" w14:textId="2582F4A0"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XML-Date</w:t>
            </w:r>
          </w:p>
        </w:tc>
      </w:tr>
      <w:tr w:rsidR="00A6342D" w:rsidRPr="00225845" w14:paraId="168FB812" w14:textId="77777777" w:rsidTr="00A6342D">
        <w:tc>
          <w:tcPr>
            <w:tcW w:w="3828" w:type="dxa"/>
            <w:tcBorders>
              <w:top w:val="single" w:sz="4" w:space="0" w:color="auto"/>
              <w:bottom w:val="single" w:sz="4" w:space="0" w:color="auto"/>
            </w:tcBorders>
            <w:shd w:val="clear" w:color="auto" w:fill="CCFFCC"/>
          </w:tcPr>
          <w:p w14:paraId="04AEC2C5" w14:textId="2970B3AB"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SENDER</w:t>
            </w:r>
          </w:p>
        </w:tc>
        <w:tc>
          <w:tcPr>
            <w:tcW w:w="850" w:type="dxa"/>
            <w:tcBorders>
              <w:top w:val="single" w:sz="4" w:space="0" w:color="auto"/>
              <w:bottom w:val="single" w:sz="4" w:space="0" w:color="auto"/>
            </w:tcBorders>
          </w:tcPr>
          <w:p w14:paraId="3F72AF12" w14:textId="5A689890"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4" w:space="0" w:color="auto"/>
              <w:bottom w:val="single" w:sz="4" w:space="0" w:color="auto"/>
            </w:tcBorders>
          </w:tcPr>
          <w:p w14:paraId="2DB32586" w14:textId="79B1AB05"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13</w:t>
            </w:r>
          </w:p>
        </w:tc>
        <w:tc>
          <w:tcPr>
            <w:tcW w:w="2693" w:type="dxa"/>
            <w:tcBorders>
              <w:top w:val="single" w:sz="4" w:space="0" w:color="auto"/>
              <w:bottom w:val="single" w:sz="4" w:space="0" w:color="auto"/>
              <w:right w:val="single" w:sz="12" w:space="0" w:color="auto"/>
            </w:tcBorders>
            <w:shd w:val="clear" w:color="auto" w:fill="auto"/>
          </w:tcPr>
          <w:p w14:paraId="2FFACF6F" w14:textId="77777777"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LOV-Stakeholder</w:t>
            </w:r>
          </w:p>
          <w:p w14:paraId="4CB3534E" w14:textId="43F4AF77"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Length must be equal 13</w:t>
            </w:r>
          </w:p>
        </w:tc>
      </w:tr>
      <w:tr w:rsidR="00A6342D" w:rsidRPr="00225845" w14:paraId="703D2F0A" w14:textId="77777777" w:rsidTr="00A6342D">
        <w:tc>
          <w:tcPr>
            <w:tcW w:w="3828" w:type="dxa"/>
            <w:tcBorders>
              <w:top w:val="single" w:sz="4" w:space="0" w:color="auto"/>
              <w:bottom w:val="single" w:sz="4" w:space="0" w:color="auto"/>
            </w:tcBorders>
            <w:shd w:val="clear" w:color="auto" w:fill="CCFFCC"/>
          </w:tcPr>
          <w:p w14:paraId="5088BE06" w14:textId="2FA85EA8"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TRANSFERID</w:t>
            </w:r>
          </w:p>
        </w:tc>
        <w:tc>
          <w:tcPr>
            <w:tcW w:w="850" w:type="dxa"/>
            <w:tcBorders>
              <w:top w:val="single" w:sz="4" w:space="0" w:color="auto"/>
              <w:bottom w:val="single" w:sz="4" w:space="0" w:color="auto"/>
            </w:tcBorders>
          </w:tcPr>
          <w:p w14:paraId="28EEBF21" w14:textId="74561516"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4" w:space="0" w:color="auto"/>
              <w:bottom w:val="single" w:sz="4" w:space="0" w:color="auto"/>
            </w:tcBorders>
          </w:tcPr>
          <w:p w14:paraId="6A270B62" w14:textId="2573DD76" w:rsidR="00A6342D" w:rsidRPr="00225845" w:rsidRDefault="00A6342D" w:rsidP="00A6342D">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4" w:space="0" w:color="auto"/>
              <w:bottom w:val="single" w:sz="4" w:space="0" w:color="auto"/>
              <w:right w:val="single" w:sz="12" w:space="0" w:color="auto"/>
            </w:tcBorders>
            <w:shd w:val="clear" w:color="auto" w:fill="auto"/>
          </w:tcPr>
          <w:p w14:paraId="76ECA9DB" w14:textId="77777777" w:rsidR="00A6342D" w:rsidRPr="00225845" w:rsidRDefault="00A6342D" w:rsidP="00A6342D">
            <w:pPr>
              <w:spacing w:after="0"/>
              <w:ind w:left="-108" w:right="-108"/>
              <w:jc w:val="center"/>
              <w:rPr>
                <w:rFonts w:asciiTheme="majorHAnsi" w:hAnsiTheme="majorHAnsi" w:cs="Tahoma"/>
                <w:b/>
                <w:sz w:val="16"/>
                <w:szCs w:val="16"/>
              </w:rPr>
            </w:pPr>
          </w:p>
        </w:tc>
      </w:tr>
    </w:tbl>
    <w:p w14:paraId="5E1EB542" w14:textId="6EB24696" w:rsidR="00A6342D" w:rsidRPr="00225845" w:rsidRDefault="00A6342D" w:rsidP="001870F2">
      <w:pPr>
        <w:pStyle w:val="Heading2"/>
        <w:numPr>
          <w:ilvl w:val="1"/>
          <w:numId w:val="12"/>
        </w:numPr>
        <w:rPr>
          <w:rFonts w:asciiTheme="majorHAnsi" w:hAnsiTheme="majorHAnsi"/>
        </w:rPr>
      </w:pPr>
      <w:bookmarkStart w:id="71" w:name="_Toc510621288"/>
      <w:r w:rsidRPr="00225845">
        <w:rPr>
          <w:rFonts w:asciiTheme="majorHAnsi" w:hAnsiTheme="majorHAnsi"/>
        </w:rPr>
        <w:t>TRANSFERDETAILLIST</w:t>
      </w:r>
      <w:bookmarkEnd w:id="71"/>
    </w:p>
    <w:p w14:paraId="5B1C8B67" w14:textId="6E91D945" w:rsidR="00A6342D" w:rsidRPr="00225845" w:rsidRDefault="00A6342D" w:rsidP="00A6342D">
      <w:pPr>
        <w:ind w:left="0"/>
        <w:rPr>
          <w:rFonts w:asciiTheme="majorHAnsi" w:hAnsiTheme="majorHAnsi"/>
        </w:rPr>
      </w:pPr>
      <w:r w:rsidRPr="00225845">
        <w:rPr>
          <w:rFonts w:asciiTheme="majorHAnsi" w:hAnsiTheme="majorHAnsi"/>
        </w:rPr>
        <w:t>TRANSFERDETAILLIST refers list of TRANSFERDETAIL object..</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A6342D" w:rsidRPr="00225845" w14:paraId="58520A89" w14:textId="77777777" w:rsidTr="00671505">
        <w:tc>
          <w:tcPr>
            <w:tcW w:w="3828" w:type="dxa"/>
            <w:tcBorders>
              <w:top w:val="single" w:sz="6" w:space="0" w:color="auto"/>
              <w:bottom w:val="single" w:sz="18" w:space="0" w:color="auto"/>
            </w:tcBorders>
            <w:shd w:val="clear" w:color="auto" w:fill="E6E6E6"/>
          </w:tcPr>
          <w:p w14:paraId="711CD3DE" w14:textId="77777777" w:rsidR="00A6342D" w:rsidRPr="00225845" w:rsidRDefault="00A634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79F8E99A" w14:textId="77777777" w:rsidR="00A6342D" w:rsidRPr="00225845" w:rsidRDefault="00A634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5D269FD2" w14:textId="77777777" w:rsidR="00A6342D" w:rsidRPr="00225845" w:rsidRDefault="00A634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2DCE2444" w14:textId="77777777" w:rsidR="00A6342D" w:rsidRPr="00225845" w:rsidRDefault="00A6342D"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A6342D" w:rsidRPr="00225845" w14:paraId="7AA287AA" w14:textId="77777777" w:rsidTr="00671505">
        <w:tc>
          <w:tcPr>
            <w:tcW w:w="3828" w:type="dxa"/>
            <w:tcBorders>
              <w:top w:val="single" w:sz="18" w:space="0" w:color="auto"/>
            </w:tcBorders>
            <w:shd w:val="clear" w:color="auto" w:fill="CCFFCC"/>
          </w:tcPr>
          <w:p w14:paraId="5E6B0EB2" w14:textId="05FDB500" w:rsidR="00A6342D" w:rsidRPr="00225845" w:rsidRDefault="00A6342D"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TRANSFERDETAIL[]</w:t>
            </w:r>
          </w:p>
        </w:tc>
        <w:tc>
          <w:tcPr>
            <w:tcW w:w="850" w:type="dxa"/>
            <w:tcBorders>
              <w:top w:val="single" w:sz="18" w:space="0" w:color="auto"/>
            </w:tcBorders>
          </w:tcPr>
          <w:p w14:paraId="4C1FB634" w14:textId="7EA6A2FA" w:rsidR="00A6342D" w:rsidRPr="00225845" w:rsidRDefault="00A6342D"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Array</w:t>
            </w:r>
          </w:p>
        </w:tc>
        <w:tc>
          <w:tcPr>
            <w:tcW w:w="1276" w:type="dxa"/>
            <w:tcBorders>
              <w:top w:val="single" w:sz="18" w:space="0" w:color="auto"/>
            </w:tcBorders>
          </w:tcPr>
          <w:p w14:paraId="779DC62C" w14:textId="59C74422" w:rsidR="00A6342D" w:rsidRPr="00225845" w:rsidRDefault="00A6342D" w:rsidP="00671505">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7AC88BA7" w14:textId="77777777" w:rsidR="00A6342D" w:rsidRPr="00225845" w:rsidRDefault="00A6342D" w:rsidP="00671505">
            <w:pPr>
              <w:spacing w:after="0"/>
              <w:ind w:left="-108" w:right="-108"/>
              <w:jc w:val="center"/>
              <w:rPr>
                <w:rFonts w:asciiTheme="majorHAnsi" w:hAnsiTheme="majorHAnsi" w:cs="Tahoma"/>
                <w:b/>
                <w:sz w:val="16"/>
                <w:szCs w:val="16"/>
              </w:rPr>
            </w:pPr>
          </w:p>
        </w:tc>
      </w:tr>
    </w:tbl>
    <w:p w14:paraId="7FCA11DF" w14:textId="6B7BE0D3" w:rsidR="007961C6" w:rsidRPr="00225845" w:rsidRDefault="007961C6" w:rsidP="0084039E">
      <w:pPr>
        <w:pStyle w:val="Heading2"/>
        <w:numPr>
          <w:ilvl w:val="1"/>
          <w:numId w:val="12"/>
        </w:numPr>
        <w:rPr>
          <w:rFonts w:asciiTheme="majorHAnsi" w:hAnsiTheme="majorHAnsi"/>
        </w:rPr>
      </w:pPr>
      <w:bookmarkStart w:id="72" w:name="_Toc510621289"/>
      <w:r w:rsidRPr="00225845">
        <w:rPr>
          <w:rFonts w:asciiTheme="majorHAnsi" w:hAnsiTheme="majorHAnsi"/>
        </w:rPr>
        <w:t>TRANSFERID</w:t>
      </w:r>
      <w:bookmarkEnd w:id="72"/>
    </w:p>
    <w:p w14:paraId="061C9A04" w14:textId="46DB1945" w:rsidR="007961C6" w:rsidRPr="00225845" w:rsidRDefault="007961C6" w:rsidP="00AF30CE">
      <w:pPr>
        <w:ind w:left="0"/>
        <w:rPr>
          <w:rFonts w:asciiTheme="majorHAnsi" w:hAnsiTheme="majorHAnsi"/>
        </w:rPr>
      </w:pPr>
      <w:r w:rsidRPr="00225845">
        <w:rPr>
          <w:rFonts w:asciiTheme="majorHAnsi" w:hAnsiTheme="majorHAnsi"/>
        </w:rPr>
        <w:t xml:space="preserve">TransferID field is the unique number generated by the PTS system for uploaded each file. </w:t>
      </w:r>
      <w:r w:rsidR="00AF30CE" w:rsidRPr="00225845">
        <w:rPr>
          <w:rFonts w:asciiTheme="majorHAnsi" w:hAnsiTheme="majorHAnsi"/>
        </w:rPr>
        <w:t>For every file upload system generated a new unique number.</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7961C6" w:rsidRPr="00225845" w14:paraId="4236610C" w14:textId="77777777" w:rsidTr="00671505">
        <w:tc>
          <w:tcPr>
            <w:tcW w:w="3828" w:type="dxa"/>
            <w:tcBorders>
              <w:top w:val="single" w:sz="6" w:space="0" w:color="auto"/>
              <w:bottom w:val="single" w:sz="18" w:space="0" w:color="auto"/>
            </w:tcBorders>
            <w:shd w:val="clear" w:color="auto" w:fill="E6E6E6"/>
          </w:tcPr>
          <w:p w14:paraId="124D44A0" w14:textId="77777777" w:rsidR="007961C6" w:rsidRPr="00225845" w:rsidRDefault="007961C6"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394E784E" w14:textId="77777777" w:rsidR="007961C6" w:rsidRPr="00225845" w:rsidRDefault="007961C6"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126A1B6F" w14:textId="77777777" w:rsidR="007961C6" w:rsidRPr="00225845" w:rsidRDefault="007961C6"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0BAB35AA" w14:textId="77777777" w:rsidR="007961C6" w:rsidRPr="00225845" w:rsidRDefault="007961C6"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7961C6" w:rsidRPr="00225845" w14:paraId="539C70EB" w14:textId="77777777" w:rsidTr="00671505">
        <w:tc>
          <w:tcPr>
            <w:tcW w:w="3828" w:type="dxa"/>
            <w:tcBorders>
              <w:top w:val="single" w:sz="18" w:space="0" w:color="auto"/>
            </w:tcBorders>
            <w:shd w:val="clear" w:color="auto" w:fill="CCFFCC"/>
          </w:tcPr>
          <w:p w14:paraId="3B35DC3B" w14:textId="374CE407" w:rsidR="007961C6" w:rsidRPr="00225845" w:rsidRDefault="00AF30CE"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TRANSFERID</w:t>
            </w:r>
          </w:p>
        </w:tc>
        <w:tc>
          <w:tcPr>
            <w:tcW w:w="850" w:type="dxa"/>
            <w:tcBorders>
              <w:top w:val="single" w:sz="18" w:space="0" w:color="auto"/>
            </w:tcBorders>
          </w:tcPr>
          <w:p w14:paraId="1C4E993B" w14:textId="77777777" w:rsidR="007961C6" w:rsidRPr="00225845" w:rsidRDefault="007961C6"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AN</w:t>
            </w:r>
          </w:p>
        </w:tc>
        <w:tc>
          <w:tcPr>
            <w:tcW w:w="1276" w:type="dxa"/>
            <w:tcBorders>
              <w:top w:val="single" w:sz="18" w:space="0" w:color="auto"/>
            </w:tcBorders>
          </w:tcPr>
          <w:p w14:paraId="0E591F17" w14:textId="7C2E43B9" w:rsidR="007961C6" w:rsidRPr="00225845" w:rsidRDefault="00AF30CE"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250</w:t>
            </w:r>
          </w:p>
        </w:tc>
        <w:tc>
          <w:tcPr>
            <w:tcW w:w="2693" w:type="dxa"/>
            <w:tcBorders>
              <w:top w:val="single" w:sz="18" w:space="0" w:color="auto"/>
              <w:bottom w:val="single" w:sz="18" w:space="0" w:color="auto"/>
              <w:right w:val="single" w:sz="12" w:space="0" w:color="auto"/>
            </w:tcBorders>
            <w:shd w:val="clear" w:color="auto" w:fill="auto"/>
          </w:tcPr>
          <w:p w14:paraId="052E1306" w14:textId="15E91582" w:rsidR="007961C6" w:rsidRPr="00225845" w:rsidRDefault="007961C6" w:rsidP="00671505">
            <w:pPr>
              <w:spacing w:after="0"/>
              <w:ind w:left="-108" w:right="-108"/>
              <w:jc w:val="center"/>
              <w:rPr>
                <w:rFonts w:asciiTheme="majorHAnsi" w:hAnsiTheme="majorHAnsi" w:cs="Tahoma"/>
                <w:b/>
                <w:sz w:val="16"/>
                <w:szCs w:val="16"/>
              </w:rPr>
            </w:pPr>
          </w:p>
        </w:tc>
      </w:tr>
    </w:tbl>
    <w:p w14:paraId="399BC3FA" w14:textId="77777777" w:rsidR="0053723F" w:rsidRPr="00225845" w:rsidRDefault="0053723F" w:rsidP="005C3B21">
      <w:pPr>
        <w:pStyle w:val="Heading2"/>
        <w:numPr>
          <w:ilvl w:val="1"/>
          <w:numId w:val="12"/>
        </w:numPr>
        <w:rPr>
          <w:rFonts w:asciiTheme="majorHAnsi" w:hAnsiTheme="majorHAnsi"/>
        </w:rPr>
      </w:pPr>
      <w:bookmarkStart w:id="73" w:name="_Toc510621290"/>
      <w:r w:rsidRPr="00225845">
        <w:rPr>
          <w:rFonts w:asciiTheme="majorHAnsi" w:hAnsiTheme="majorHAnsi"/>
        </w:rPr>
        <w:t>XD</w:t>
      </w:r>
      <w:bookmarkEnd w:id="73"/>
    </w:p>
    <w:p w14:paraId="27BA31DA" w14:textId="6844ACFB" w:rsidR="0053723F" w:rsidRPr="00225845" w:rsidRDefault="0053723F" w:rsidP="00290E5A">
      <w:pPr>
        <w:ind w:left="0"/>
        <w:rPr>
          <w:rFonts w:asciiTheme="majorHAnsi" w:hAnsiTheme="majorHAnsi"/>
        </w:rPr>
      </w:pPr>
      <w:r w:rsidRPr="00225845">
        <w:rPr>
          <w:rFonts w:asciiTheme="majorHAnsi" w:hAnsiTheme="majorHAnsi"/>
        </w:rPr>
        <w:t xml:space="preserve">XD refers to the </w:t>
      </w:r>
      <w:r w:rsidR="00290E5A" w:rsidRPr="00225845">
        <w:rPr>
          <w:rFonts w:asciiTheme="majorHAnsi" w:hAnsiTheme="majorHAnsi"/>
        </w:rPr>
        <w:t>Expiry D</w:t>
      </w:r>
      <w:r w:rsidRPr="00225845">
        <w:rPr>
          <w:rFonts w:asciiTheme="majorHAnsi" w:hAnsiTheme="majorHAnsi"/>
        </w:rPr>
        <w:t>ate of the product. Suppliers cannot send an expiry date before the notification date. Expir</w:t>
      </w:r>
      <w:r w:rsidR="00511336" w:rsidRPr="00225845">
        <w:rPr>
          <w:rFonts w:asciiTheme="majorHAnsi" w:hAnsiTheme="majorHAnsi"/>
        </w:rPr>
        <w:t>y</w:t>
      </w:r>
      <w:r w:rsidRPr="00225845">
        <w:rPr>
          <w:rFonts w:asciiTheme="majorHAnsi" w:hAnsiTheme="majorHAnsi"/>
        </w:rPr>
        <w:t xml:space="preserve"> dates must be equal or after notification date.</w:t>
      </w:r>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28"/>
        <w:gridCol w:w="850"/>
        <w:gridCol w:w="1276"/>
        <w:gridCol w:w="2693"/>
      </w:tblGrid>
      <w:tr w:rsidR="0053723F" w:rsidRPr="00225845" w14:paraId="2E0453BD" w14:textId="77777777" w:rsidTr="00F7154A">
        <w:tc>
          <w:tcPr>
            <w:tcW w:w="3828" w:type="dxa"/>
            <w:tcBorders>
              <w:top w:val="single" w:sz="6" w:space="0" w:color="auto"/>
              <w:bottom w:val="single" w:sz="18" w:space="0" w:color="auto"/>
            </w:tcBorders>
            <w:shd w:val="clear" w:color="auto" w:fill="E6E6E6"/>
          </w:tcPr>
          <w:p w14:paraId="2D173E7B"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Name</w:t>
            </w:r>
          </w:p>
        </w:tc>
        <w:tc>
          <w:tcPr>
            <w:tcW w:w="850" w:type="dxa"/>
            <w:tcBorders>
              <w:top w:val="single" w:sz="6" w:space="0" w:color="auto"/>
              <w:bottom w:val="single" w:sz="18" w:space="0" w:color="auto"/>
            </w:tcBorders>
            <w:shd w:val="clear" w:color="auto" w:fill="E6E6E6"/>
          </w:tcPr>
          <w:p w14:paraId="6FC4B6B1"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Type</w:t>
            </w:r>
          </w:p>
        </w:tc>
        <w:tc>
          <w:tcPr>
            <w:tcW w:w="1276" w:type="dxa"/>
            <w:tcBorders>
              <w:top w:val="single" w:sz="6" w:space="0" w:color="auto"/>
              <w:bottom w:val="single" w:sz="18" w:space="0" w:color="auto"/>
            </w:tcBorders>
            <w:shd w:val="clear" w:color="auto" w:fill="E6E6E6"/>
          </w:tcPr>
          <w:p w14:paraId="68A1A57A"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Length</w:t>
            </w:r>
          </w:p>
        </w:tc>
        <w:tc>
          <w:tcPr>
            <w:tcW w:w="2693" w:type="dxa"/>
            <w:tcBorders>
              <w:top w:val="single" w:sz="6" w:space="0" w:color="auto"/>
              <w:bottom w:val="single" w:sz="18" w:space="0" w:color="auto"/>
              <w:right w:val="single" w:sz="12" w:space="0" w:color="auto"/>
            </w:tcBorders>
            <w:shd w:val="clear" w:color="auto" w:fill="E6E6E6"/>
          </w:tcPr>
          <w:p w14:paraId="1C5618DB" w14:textId="77777777" w:rsidR="0053723F" w:rsidRPr="00225845" w:rsidRDefault="0053723F"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Format</w:t>
            </w:r>
          </w:p>
        </w:tc>
      </w:tr>
      <w:tr w:rsidR="0053723F" w:rsidRPr="00225845" w14:paraId="0A4242FE" w14:textId="77777777" w:rsidTr="00F7154A">
        <w:tc>
          <w:tcPr>
            <w:tcW w:w="3828" w:type="dxa"/>
            <w:tcBorders>
              <w:top w:val="single" w:sz="18" w:space="0" w:color="auto"/>
            </w:tcBorders>
            <w:shd w:val="clear" w:color="auto" w:fill="CCFFCC"/>
          </w:tcPr>
          <w:p w14:paraId="770D4CC1" w14:textId="77777777" w:rsidR="0053723F" w:rsidRPr="00225845" w:rsidRDefault="0053723F"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XD</w:t>
            </w:r>
          </w:p>
        </w:tc>
        <w:tc>
          <w:tcPr>
            <w:tcW w:w="850" w:type="dxa"/>
            <w:tcBorders>
              <w:top w:val="single" w:sz="18" w:space="0" w:color="auto"/>
            </w:tcBorders>
          </w:tcPr>
          <w:p w14:paraId="544672CF" w14:textId="77777777" w:rsidR="0053723F" w:rsidRPr="00225845" w:rsidRDefault="0053723F"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D</w:t>
            </w:r>
          </w:p>
        </w:tc>
        <w:tc>
          <w:tcPr>
            <w:tcW w:w="1276" w:type="dxa"/>
            <w:tcBorders>
              <w:top w:val="single" w:sz="18" w:space="0" w:color="auto"/>
            </w:tcBorders>
          </w:tcPr>
          <w:p w14:paraId="2DAF6237" w14:textId="77777777" w:rsidR="0053723F" w:rsidRPr="00225845" w:rsidRDefault="0053723F" w:rsidP="00F7154A">
            <w:pPr>
              <w:spacing w:after="0"/>
              <w:ind w:left="-108" w:right="-108"/>
              <w:jc w:val="center"/>
              <w:rPr>
                <w:rFonts w:asciiTheme="majorHAnsi" w:hAnsiTheme="majorHAnsi" w:cs="Tahoma"/>
                <w:b/>
                <w:sz w:val="16"/>
                <w:szCs w:val="16"/>
              </w:rPr>
            </w:pPr>
          </w:p>
        </w:tc>
        <w:tc>
          <w:tcPr>
            <w:tcW w:w="2693" w:type="dxa"/>
            <w:tcBorders>
              <w:top w:val="single" w:sz="18" w:space="0" w:color="auto"/>
              <w:bottom w:val="single" w:sz="18" w:space="0" w:color="auto"/>
              <w:right w:val="single" w:sz="12" w:space="0" w:color="auto"/>
            </w:tcBorders>
            <w:shd w:val="clear" w:color="auto" w:fill="auto"/>
          </w:tcPr>
          <w:p w14:paraId="3C57AADA" w14:textId="77777777" w:rsidR="0053723F" w:rsidRPr="00225845" w:rsidRDefault="0053723F"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XML-Date</w:t>
            </w:r>
          </w:p>
        </w:tc>
      </w:tr>
    </w:tbl>
    <w:p w14:paraId="40475A65" w14:textId="28861502" w:rsidR="00CF44CD" w:rsidRPr="00225845" w:rsidRDefault="00CF44CD">
      <w:pPr>
        <w:autoSpaceDE/>
        <w:autoSpaceDN/>
        <w:spacing w:after="0"/>
        <w:ind w:left="0"/>
        <w:jc w:val="left"/>
        <w:rPr>
          <w:rFonts w:asciiTheme="majorHAnsi" w:hAnsiTheme="majorHAnsi"/>
        </w:rPr>
      </w:pPr>
      <w:r w:rsidRPr="00225845">
        <w:rPr>
          <w:rFonts w:asciiTheme="majorHAnsi" w:hAnsiTheme="majorHAnsi"/>
        </w:rPr>
        <w:br w:type="page"/>
      </w:r>
    </w:p>
    <w:p w14:paraId="5BDC1CC7" w14:textId="06CA382D" w:rsidR="00CF44CD" w:rsidRPr="00225845" w:rsidRDefault="00CF44CD" w:rsidP="00CF44CD">
      <w:pPr>
        <w:pStyle w:val="Heading1"/>
        <w:rPr>
          <w:rFonts w:asciiTheme="majorHAnsi" w:hAnsiTheme="majorHAnsi"/>
        </w:rPr>
      </w:pPr>
      <w:bookmarkStart w:id="74" w:name="_Toc510621291"/>
      <w:r w:rsidRPr="00225845">
        <w:rPr>
          <w:rFonts w:asciiTheme="majorHAnsi" w:hAnsiTheme="majorHAnsi"/>
        </w:rPr>
        <w:lastRenderedPageBreak/>
        <w:t>LIST-OF-VALUES</w:t>
      </w:r>
      <w:bookmarkEnd w:id="74"/>
    </w:p>
    <w:p w14:paraId="1EFED6C8" w14:textId="152D0097" w:rsidR="00671505" w:rsidRPr="00225845" w:rsidRDefault="00671505" w:rsidP="0063553A">
      <w:pPr>
        <w:pStyle w:val="Heading2"/>
        <w:numPr>
          <w:ilvl w:val="1"/>
          <w:numId w:val="12"/>
        </w:numPr>
        <w:rPr>
          <w:rFonts w:asciiTheme="majorHAnsi" w:hAnsiTheme="majorHAnsi"/>
        </w:rPr>
      </w:pPr>
      <w:bookmarkStart w:id="75" w:name="_Toc510621292"/>
      <w:r w:rsidRPr="00225845">
        <w:rPr>
          <w:rFonts w:asciiTheme="majorHAnsi" w:hAnsiTheme="majorHAnsi"/>
        </w:rPr>
        <w:t>DOMAINID</w:t>
      </w:r>
      <w:bookmarkEnd w:id="75"/>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671505" w:rsidRPr="00225845" w14:paraId="79E9B35B" w14:textId="77777777" w:rsidTr="00671505">
        <w:tc>
          <w:tcPr>
            <w:tcW w:w="1134" w:type="dxa"/>
            <w:tcBorders>
              <w:top w:val="single" w:sz="6" w:space="0" w:color="auto"/>
              <w:bottom w:val="single" w:sz="18" w:space="0" w:color="auto"/>
            </w:tcBorders>
            <w:shd w:val="clear" w:color="auto" w:fill="E6E6E6"/>
          </w:tcPr>
          <w:p w14:paraId="31827D77" w14:textId="77777777" w:rsidR="00671505" w:rsidRPr="00225845" w:rsidRDefault="00671505"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76140AA8" w14:textId="77777777" w:rsidR="00671505" w:rsidRPr="00225845" w:rsidRDefault="00671505"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671505" w:rsidRPr="00225845" w14:paraId="237DE61B" w14:textId="77777777" w:rsidTr="00671505">
        <w:tc>
          <w:tcPr>
            <w:tcW w:w="1134" w:type="dxa"/>
            <w:tcBorders>
              <w:top w:val="single" w:sz="18" w:space="0" w:color="auto"/>
              <w:bottom w:val="single" w:sz="18" w:space="0" w:color="auto"/>
            </w:tcBorders>
            <w:shd w:val="clear" w:color="auto" w:fill="CCFFCC"/>
          </w:tcPr>
          <w:p w14:paraId="1592B2A8" w14:textId="201C6179"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7513" w:type="dxa"/>
            <w:tcBorders>
              <w:top w:val="single" w:sz="18" w:space="0" w:color="auto"/>
              <w:bottom w:val="single" w:sz="18" w:space="0" w:color="auto"/>
              <w:right w:val="single" w:sz="12" w:space="0" w:color="auto"/>
            </w:tcBorders>
            <w:shd w:val="clear" w:color="auto" w:fill="auto"/>
          </w:tcPr>
          <w:p w14:paraId="37DC8F9A" w14:textId="2A67F724" w:rsidR="00671505" w:rsidRPr="00225845" w:rsidRDefault="00671505" w:rsidP="00671505">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HUMAN</w:t>
            </w:r>
          </w:p>
        </w:tc>
      </w:tr>
      <w:tr w:rsidR="00671505" w:rsidRPr="00225845" w14:paraId="7B14E5EB" w14:textId="77777777" w:rsidTr="00671505">
        <w:tc>
          <w:tcPr>
            <w:tcW w:w="1134" w:type="dxa"/>
            <w:tcBorders>
              <w:top w:val="single" w:sz="18" w:space="0" w:color="auto"/>
            </w:tcBorders>
            <w:shd w:val="clear" w:color="auto" w:fill="CCFFCC"/>
          </w:tcPr>
          <w:p w14:paraId="2FF16783" w14:textId="6926705A"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w:t>
            </w:r>
          </w:p>
        </w:tc>
        <w:tc>
          <w:tcPr>
            <w:tcW w:w="7513" w:type="dxa"/>
            <w:tcBorders>
              <w:top w:val="single" w:sz="18" w:space="0" w:color="auto"/>
              <w:bottom w:val="single" w:sz="18" w:space="0" w:color="auto"/>
              <w:right w:val="single" w:sz="12" w:space="0" w:color="auto"/>
            </w:tcBorders>
            <w:shd w:val="clear" w:color="auto" w:fill="auto"/>
          </w:tcPr>
          <w:p w14:paraId="5B1CCDED" w14:textId="28F86A84" w:rsidR="00671505" w:rsidRPr="00225845" w:rsidRDefault="00671505" w:rsidP="00671505">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VETERI</w:t>
            </w:r>
            <w:r w:rsidR="00C31ED0" w:rsidRPr="00225845">
              <w:rPr>
                <w:rFonts w:asciiTheme="majorHAnsi" w:hAnsiTheme="majorHAnsi" w:cs="Tahoma"/>
                <w:bCs/>
                <w:sz w:val="16"/>
                <w:szCs w:val="16"/>
              </w:rPr>
              <w:t>AN</w:t>
            </w:r>
          </w:p>
        </w:tc>
      </w:tr>
    </w:tbl>
    <w:p w14:paraId="1F50060D" w14:textId="76E67E48" w:rsidR="00CF44CD" w:rsidRPr="00225845" w:rsidRDefault="00CF44CD" w:rsidP="005C3B21">
      <w:pPr>
        <w:pStyle w:val="Heading2"/>
        <w:numPr>
          <w:ilvl w:val="1"/>
          <w:numId w:val="12"/>
        </w:numPr>
        <w:rPr>
          <w:rFonts w:asciiTheme="majorHAnsi" w:hAnsiTheme="majorHAnsi"/>
        </w:rPr>
      </w:pPr>
      <w:bookmarkStart w:id="76" w:name="_Toc510621293"/>
      <w:r w:rsidRPr="00225845">
        <w:rPr>
          <w:rFonts w:asciiTheme="majorHAnsi" w:hAnsiTheme="majorHAnsi"/>
        </w:rPr>
        <w:t>DR</w:t>
      </w:r>
      <w:bookmarkEnd w:id="76"/>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CF44CD" w:rsidRPr="00225845" w14:paraId="5C039AD5" w14:textId="77777777" w:rsidTr="00F7154A">
        <w:tc>
          <w:tcPr>
            <w:tcW w:w="1134" w:type="dxa"/>
            <w:tcBorders>
              <w:top w:val="single" w:sz="6" w:space="0" w:color="auto"/>
              <w:bottom w:val="single" w:sz="18" w:space="0" w:color="auto"/>
            </w:tcBorders>
            <w:shd w:val="clear" w:color="auto" w:fill="E6E6E6"/>
          </w:tcPr>
          <w:p w14:paraId="0F0ABB23" w14:textId="65E1FCF6" w:rsidR="00CF44CD" w:rsidRPr="00225845" w:rsidRDefault="00F7154A"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29B9E7F0" w14:textId="77777777" w:rsidR="00CF44CD" w:rsidRPr="00225845" w:rsidRDefault="00CF44CD" w:rsidP="00F7154A">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CF44CD" w:rsidRPr="00225845" w14:paraId="25DB95EA" w14:textId="77777777" w:rsidTr="00F7154A">
        <w:tc>
          <w:tcPr>
            <w:tcW w:w="1134" w:type="dxa"/>
            <w:tcBorders>
              <w:top w:val="single" w:sz="18" w:space="0" w:color="auto"/>
              <w:bottom w:val="single" w:sz="18" w:space="0" w:color="auto"/>
            </w:tcBorders>
            <w:shd w:val="clear" w:color="auto" w:fill="CCFFCC"/>
          </w:tcPr>
          <w:p w14:paraId="1157C382" w14:textId="205396EC" w:rsidR="00CF44CD" w:rsidRPr="00225845" w:rsidRDefault="00B70AF5"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10</w:t>
            </w:r>
          </w:p>
        </w:tc>
        <w:tc>
          <w:tcPr>
            <w:tcW w:w="7513" w:type="dxa"/>
            <w:tcBorders>
              <w:top w:val="single" w:sz="18" w:space="0" w:color="auto"/>
              <w:bottom w:val="single" w:sz="18" w:space="0" w:color="auto"/>
              <w:right w:val="single" w:sz="12" w:space="0" w:color="auto"/>
            </w:tcBorders>
            <w:shd w:val="clear" w:color="auto" w:fill="auto"/>
          </w:tcPr>
          <w:p w14:paraId="6EF41BCE" w14:textId="1BED41CA" w:rsidR="00CF44CD" w:rsidRPr="00225845" w:rsidRDefault="00290E5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Extirpate Because Of Recall</w:t>
            </w:r>
          </w:p>
        </w:tc>
      </w:tr>
      <w:tr w:rsidR="00CF44CD" w:rsidRPr="00225845" w14:paraId="65F6FA65" w14:textId="77777777" w:rsidTr="00B70AF5">
        <w:tc>
          <w:tcPr>
            <w:tcW w:w="1134" w:type="dxa"/>
            <w:tcBorders>
              <w:top w:val="single" w:sz="18" w:space="0" w:color="auto"/>
              <w:bottom w:val="single" w:sz="18" w:space="0" w:color="auto"/>
            </w:tcBorders>
            <w:shd w:val="clear" w:color="auto" w:fill="CCFFCC"/>
          </w:tcPr>
          <w:p w14:paraId="7412F105" w14:textId="07530745" w:rsidR="00CF44CD" w:rsidRPr="00225845" w:rsidRDefault="00B70AF5"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20</w:t>
            </w:r>
          </w:p>
        </w:tc>
        <w:tc>
          <w:tcPr>
            <w:tcW w:w="7513" w:type="dxa"/>
            <w:tcBorders>
              <w:top w:val="single" w:sz="18" w:space="0" w:color="auto"/>
              <w:bottom w:val="single" w:sz="18" w:space="0" w:color="auto"/>
              <w:right w:val="single" w:sz="12" w:space="0" w:color="auto"/>
            </w:tcBorders>
            <w:shd w:val="clear" w:color="auto" w:fill="auto"/>
          </w:tcPr>
          <w:p w14:paraId="15B543CE" w14:textId="21FEE12A" w:rsidR="00CF44CD" w:rsidRPr="00225845" w:rsidRDefault="00290E5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Extirpate Because Of Expiry Date</w:t>
            </w:r>
          </w:p>
        </w:tc>
      </w:tr>
      <w:tr w:rsidR="00B70AF5" w:rsidRPr="00225845" w14:paraId="641DCE33" w14:textId="77777777" w:rsidTr="00B70AF5">
        <w:tc>
          <w:tcPr>
            <w:tcW w:w="1134" w:type="dxa"/>
            <w:tcBorders>
              <w:top w:val="single" w:sz="18" w:space="0" w:color="auto"/>
              <w:bottom w:val="single" w:sz="18" w:space="0" w:color="auto"/>
            </w:tcBorders>
            <w:shd w:val="clear" w:color="auto" w:fill="CCFFCC"/>
          </w:tcPr>
          <w:p w14:paraId="071A05E1" w14:textId="174A99BE" w:rsidR="00B70AF5" w:rsidRPr="00225845" w:rsidRDefault="00B70AF5"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30</w:t>
            </w:r>
          </w:p>
        </w:tc>
        <w:tc>
          <w:tcPr>
            <w:tcW w:w="7513" w:type="dxa"/>
            <w:tcBorders>
              <w:top w:val="single" w:sz="18" w:space="0" w:color="auto"/>
              <w:bottom w:val="single" w:sz="18" w:space="0" w:color="auto"/>
              <w:right w:val="single" w:sz="12" w:space="0" w:color="auto"/>
            </w:tcBorders>
            <w:shd w:val="clear" w:color="auto" w:fill="auto"/>
          </w:tcPr>
          <w:p w14:paraId="0C604403" w14:textId="5F3C4BBA" w:rsidR="00B70AF5" w:rsidRPr="00225845" w:rsidRDefault="00290E5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Damaged Product</w:t>
            </w:r>
          </w:p>
        </w:tc>
      </w:tr>
      <w:tr w:rsidR="00B70AF5" w:rsidRPr="00225845" w14:paraId="735D1574" w14:textId="77777777" w:rsidTr="00D81AE0">
        <w:tc>
          <w:tcPr>
            <w:tcW w:w="1134" w:type="dxa"/>
            <w:tcBorders>
              <w:top w:val="single" w:sz="18" w:space="0" w:color="auto"/>
              <w:bottom w:val="single" w:sz="18" w:space="0" w:color="auto"/>
            </w:tcBorders>
            <w:shd w:val="clear" w:color="auto" w:fill="CCFFCC"/>
          </w:tcPr>
          <w:p w14:paraId="794E16A9" w14:textId="23F8BFED" w:rsidR="00B70AF5" w:rsidRPr="00225845" w:rsidRDefault="00B70AF5"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40</w:t>
            </w:r>
          </w:p>
        </w:tc>
        <w:tc>
          <w:tcPr>
            <w:tcW w:w="7513" w:type="dxa"/>
            <w:tcBorders>
              <w:top w:val="single" w:sz="18" w:space="0" w:color="auto"/>
              <w:bottom w:val="single" w:sz="18" w:space="0" w:color="auto"/>
              <w:right w:val="single" w:sz="12" w:space="0" w:color="auto"/>
            </w:tcBorders>
            <w:shd w:val="clear" w:color="auto" w:fill="auto"/>
          </w:tcPr>
          <w:p w14:paraId="43C839C5" w14:textId="28A4FD84" w:rsidR="00B70AF5" w:rsidRPr="00225845" w:rsidRDefault="00290E5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Quality Defect</w:t>
            </w:r>
          </w:p>
        </w:tc>
      </w:tr>
      <w:tr w:rsidR="00D81AE0" w:rsidRPr="00225845" w14:paraId="4B92719E" w14:textId="77777777" w:rsidTr="00D81AE0">
        <w:tc>
          <w:tcPr>
            <w:tcW w:w="1134" w:type="dxa"/>
            <w:tcBorders>
              <w:top w:val="single" w:sz="18" w:space="0" w:color="auto"/>
              <w:bottom w:val="single" w:sz="18" w:space="0" w:color="auto"/>
            </w:tcBorders>
            <w:shd w:val="clear" w:color="auto" w:fill="CCFFCC"/>
          </w:tcPr>
          <w:p w14:paraId="4DFA596F" w14:textId="1E57596D" w:rsidR="00D81AE0" w:rsidRPr="00225845" w:rsidRDefault="00D81AE0"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50</w:t>
            </w:r>
          </w:p>
        </w:tc>
        <w:tc>
          <w:tcPr>
            <w:tcW w:w="7513" w:type="dxa"/>
            <w:tcBorders>
              <w:top w:val="single" w:sz="18" w:space="0" w:color="auto"/>
              <w:bottom w:val="single" w:sz="18" w:space="0" w:color="auto"/>
              <w:right w:val="single" w:sz="12" w:space="0" w:color="auto"/>
            </w:tcBorders>
            <w:shd w:val="clear" w:color="auto" w:fill="auto"/>
          </w:tcPr>
          <w:p w14:paraId="1845DF41" w14:textId="70343EEC" w:rsidR="00D81AE0" w:rsidRPr="00225845" w:rsidRDefault="00290E5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Inappropriate Storage</w:t>
            </w:r>
          </w:p>
        </w:tc>
      </w:tr>
      <w:tr w:rsidR="00D81AE0" w:rsidRPr="00225845" w14:paraId="4E2AB03A" w14:textId="77777777" w:rsidTr="00D81AE0">
        <w:tc>
          <w:tcPr>
            <w:tcW w:w="1134" w:type="dxa"/>
            <w:tcBorders>
              <w:top w:val="single" w:sz="18" w:space="0" w:color="auto"/>
              <w:bottom w:val="single" w:sz="18" w:space="0" w:color="auto"/>
            </w:tcBorders>
            <w:shd w:val="clear" w:color="auto" w:fill="CCFFCC"/>
          </w:tcPr>
          <w:p w14:paraId="41379B5C" w14:textId="1DD82AFE" w:rsidR="00D81AE0" w:rsidRPr="00225845" w:rsidRDefault="00D81AE0"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60</w:t>
            </w:r>
          </w:p>
        </w:tc>
        <w:tc>
          <w:tcPr>
            <w:tcW w:w="7513" w:type="dxa"/>
            <w:tcBorders>
              <w:top w:val="single" w:sz="18" w:space="0" w:color="auto"/>
              <w:bottom w:val="single" w:sz="18" w:space="0" w:color="auto"/>
              <w:right w:val="single" w:sz="12" w:space="0" w:color="auto"/>
            </w:tcBorders>
            <w:shd w:val="clear" w:color="auto" w:fill="auto"/>
          </w:tcPr>
          <w:p w14:paraId="0D4FEC58" w14:textId="1E9FED1E" w:rsidR="00D81AE0" w:rsidRPr="00225845" w:rsidRDefault="00290E5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Returned From Customer</w:t>
            </w:r>
          </w:p>
        </w:tc>
      </w:tr>
      <w:tr w:rsidR="00D81AE0" w:rsidRPr="00225845" w14:paraId="761FB0CD" w14:textId="77777777" w:rsidTr="00F7154A">
        <w:tc>
          <w:tcPr>
            <w:tcW w:w="1134" w:type="dxa"/>
            <w:tcBorders>
              <w:top w:val="single" w:sz="18" w:space="0" w:color="auto"/>
            </w:tcBorders>
            <w:shd w:val="clear" w:color="auto" w:fill="CCFFCC"/>
          </w:tcPr>
          <w:p w14:paraId="4E16F2C0" w14:textId="469EADA9" w:rsidR="00D81AE0" w:rsidRPr="00225845" w:rsidRDefault="00D81AE0" w:rsidP="00F7154A">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70</w:t>
            </w:r>
          </w:p>
        </w:tc>
        <w:tc>
          <w:tcPr>
            <w:tcW w:w="7513" w:type="dxa"/>
            <w:tcBorders>
              <w:top w:val="single" w:sz="18" w:space="0" w:color="auto"/>
              <w:bottom w:val="single" w:sz="18" w:space="0" w:color="auto"/>
              <w:right w:val="single" w:sz="12" w:space="0" w:color="auto"/>
            </w:tcBorders>
            <w:shd w:val="clear" w:color="auto" w:fill="auto"/>
          </w:tcPr>
          <w:p w14:paraId="616B8D7C" w14:textId="1EE9D08E" w:rsidR="00D81AE0" w:rsidRPr="00225845" w:rsidRDefault="00290E5A" w:rsidP="00F7154A">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Other</w:t>
            </w:r>
          </w:p>
        </w:tc>
      </w:tr>
    </w:tbl>
    <w:p w14:paraId="0C6FA29E" w14:textId="261EDA4C" w:rsidR="005A639E" w:rsidRPr="00225845" w:rsidRDefault="005A639E" w:rsidP="005C3B21">
      <w:pPr>
        <w:pStyle w:val="Heading2"/>
        <w:numPr>
          <w:ilvl w:val="1"/>
          <w:numId w:val="12"/>
        </w:numPr>
        <w:rPr>
          <w:rFonts w:asciiTheme="majorHAnsi" w:hAnsiTheme="majorHAnsi"/>
        </w:rPr>
      </w:pPr>
      <w:bookmarkStart w:id="77" w:name="_Toc510621294"/>
      <w:r w:rsidRPr="00225845">
        <w:rPr>
          <w:rFonts w:asciiTheme="majorHAnsi" w:hAnsiTheme="majorHAnsi"/>
        </w:rPr>
        <w:t>DRUGSTATUS</w:t>
      </w:r>
      <w:bookmarkEnd w:id="77"/>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5A639E" w:rsidRPr="00225845" w14:paraId="5C00EB6B" w14:textId="77777777" w:rsidTr="0051623E">
        <w:tc>
          <w:tcPr>
            <w:tcW w:w="1134" w:type="dxa"/>
            <w:tcBorders>
              <w:top w:val="single" w:sz="6" w:space="0" w:color="auto"/>
              <w:bottom w:val="single" w:sz="18" w:space="0" w:color="auto"/>
            </w:tcBorders>
            <w:shd w:val="clear" w:color="auto" w:fill="E6E6E6"/>
          </w:tcPr>
          <w:p w14:paraId="31BE364E" w14:textId="77777777" w:rsidR="005A639E" w:rsidRPr="00225845" w:rsidRDefault="005A639E"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69361CEF" w14:textId="77777777" w:rsidR="005A639E" w:rsidRPr="00225845" w:rsidRDefault="005A639E"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5A639E" w:rsidRPr="00225845" w14:paraId="705E7385" w14:textId="77777777" w:rsidTr="000D723F">
        <w:tc>
          <w:tcPr>
            <w:tcW w:w="1134" w:type="dxa"/>
            <w:tcBorders>
              <w:top w:val="single" w:sz="18" w:space="0" w:color="auto"/>
              <w:bottom w:val="single" w:sz="18" w:space="0" w:color="auto"/>
            </w:tcBorders>
            <w:shd w:val="clear" w:color="auto" w:fill="CCFFCC"/>
          </w:tcPr>
          <w:p w14:paraId="59AAFEC6" w14:textId="0F6807E1" w:rsidR="005A639E" w:rsidRPr="00225845" w:rsidRDefault="00E70806"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7513" w:type="dxa"/>
            <w:tcBorders>
              <w:top w:val="single" w:sz="18" w:space="0" w:color="auto"/>
              <w:bottom w:val="single" w:sz="18" w:space="0" w:color="auto"/>
              <w:right w:val="single" w:sz="12" w:space="0" w:color="auto"/>
            </w:tcBorders>
            <w:shd w:val="clear" w:color="auto" w:fill="auto"/>
          </w:tcPr>
          <w:p w14:paraId="0FFCCD58" w14:textId="15B3612C" w:rsidR="005A639E" w:rsidRPr="00225845" w:rsidRDefault="00D81AE0" w:rsidP="0051623E">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ALL</w:t>
            </w:r>
          </w:p>
        </w:tc>
      </w:tr>
      <w:tr w:rsidR="00E70806" w:rsidRPr="00225845" w14:paraId="7D0D5E96" w14:textId="77777777" w:rsidTr="000D723F">
        <w:tc>
          <w:tcPr>
            <w:tcW w:w="1134" w:type="dxa"/>
            <w:tcBorders>
              <w:top w:val="single" w:sz="18" w:space="0" w:color="auto"/>
              <w:bottom w:val="single" w:sz="18" w:space="0" w:color="auto"/>
            </w:tcBorders>
            <w:shd w:val="clear" w:color="auto" w:fill="CCFFCC"/>
          </w:tcPr>
          <w:p w14:paraId="7AC79484" w14:textId="00949E41" w:rsidR="00E70806" w:rsidRPr="00225845" w:rsidRDefault="00E70806" w:rsidP="00E7080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0</w:t>
            </w:r>
          </w:p>
        </w:tc>
        <w:tc>
          <w:tcPr>
            <w:tcW w:w="7513" w:type="dxa"/>
            <w:tcBorders>
              <w:top w:val="single" w:sz="18" w:space="0" w:color="auto"/>
              <w:bottom w:val="single" w:sz="18" w:space="0" w:color="auto"/>
              <w:right w:val="single" w:sz="12" w:space="0" w:color="auto"/>
            </w:tcBorders>
            <w:shd w:val="clear" w:color="auto" w:fill="auto"/>
          </w:tcPr>
          <w:p w14:paraId="55998197" w14:textId="27D63019" w:rsidR="00E70806" w:rsidRPr="00225845" w:rsidRDefault="00D81AE0" w:rsidP="00E70806">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PASSİVE</w:t>
            </w:r>
          </w:p>
        </w:tc>
      </w:tr>
      <w:tr w:rsidR="00E70806" w:rsidRPr="00225845" w14:paraId="3314779F" w14:textId="77777777" w:rsidTr="0051623E">
        <w:tc>
          <w:tcPr>
            <w:tcW w:w="1134" w:type="dxa"/>
            <w:tcBorders>
              <w:top w:val="single" w:sz="18" w:space="0" w:color="auto"/>
            </w:tcBorders>
            <w:shd w:val="clear" w:color="auto" w:fill="CCFFCC"/>
          </w:tcPr>
          <w:p w14:paraId="6E4C780B" w14:textId="7068D3B1" w:rsidR="00E70806" w:rsidRPr="00225845" w:rsidRDefault="00E70806" w:rsidP="00E70806">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7513" w:type="dxa"/>
            <w:tcBorders>
              <w:top w:val="single" w:sz="18" w:space="0" w:color="auto"/>
              <w:bottom w:val="single" w:sz="18" w:space="0" w:color="auto"/>
              <w:right w:val="single" w:sz="12" w:space="0" w:color="auto"/>
            </w:tcBorders>
            <w:shd w:val="clear" w:color="auto" w:fill="auto"/>
          </w:tcPr>
          <w:p w14:paraId="06A640E6" w14:textId="1D944C3B" w:rsidR="00E70806" w:rsidRPr="00225845" w:rsidRDefault="00D81AE0" w:rsidP="00E70806">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ACTİVE</w:t>
            </w:r>
          </w:p>
        </w:tc>
      </w:tr>
    </w:tbl>
    <w:p w14:paraId="3F098642" w14:textId="77777777" w:rsidR="00D82580" w:rsidRPr="00225845" w:rsidRDefault="00D82580" w:rsidP="005C3B21">
      <w:pPr>
        <w:pStyle w:val="Heading2"/>
        <w:numPr>
          <w:ilvl w:val="1"/>
          <w:numId w:val="12"/>
        </w:numPr>
        <w:rPr>
          <w:rFonts w:asciiTheme="majorHAnsi" w:hAnsiTheme="majorHAnsi"/>
        </w:rPr>
      </w:pPr>
      <w:bookmarkStart w:id="78" w:name="_Toc510621295"/>
      <w:r w:rsidRPr="00225845">
        <w:rPr>
          <w:rFonts w:asciiTheme="majorHAnsi" w:hAnsiTheme="majorHAnsi"/>
        </w:rPr>
        <w:t>FC</w:t>
      </w:r>
      <w:bookmarkEnd w:id="78"/>
    </w:p>
    <w:p w14:paraId="6B706345" w14:textId="6A3C0D33" w:rsidR="00D82580" w:rsidRPr="00225845" w:rsidRDefault="00DF2004" w:rsidP="00D82580">
      <w:pPr>
        <w:ind w:left="0"/>
        <w:rPr>
          <w:rFonts w:asciiTheme="majorHAnsi" w:hAnsiTheme="majorHAnsi"/>
        </w:rPr>
      </w:pPr>
      <w:r w:rsidRPr="00225845">
        <w:rPr>
          <w:rFonts w:asciiTheme="majorHAnsi" w:hAnsiTheme="majorHAnsi"/>
        </w:rPr>
        <w:t>The</w:t>
      </w:r>
      <w:r w:rsidR="00D82580" w:rsidRPr="00225845">
        <w:rPr>
          <w:rFonts w:asciiTheme="majorHAnsi" w:hAnsiTheme="majorHAnsi"/>
        </w:rPr>
        <w:t xml:space="preserve"> values and descriptions </w:t>
      </w:r>
      <w:r w:rsidRPr="00225845">
        <w:rPr>
          <w:rFonts w:asciiTheme="majorHAnsi" w:hAnsiTheme="majorHAnsi"/>
        </w:rPr>
        <w:t xml:space="preserve">of this Field </w:t>
      </w:r>
      <w:r w:rsidR="00D82580" w:rsidRPr="00225845">
        <w:rPr>
          <w:rFonts w:asciiTheme="majorHAnsi" w:hAnsiTheme="majorHAnsi"/>
        </w:rPr>
        <w:t>can be queried from “</w:t>
      </w:r>
      <w:r w:rsidR="00D82580" w:rsidRPr="00225845">
        <w:rPr>
          <w:rFonts w:asciiTheme="majorHAnsi" w:hAnsiTheme="majorHAnsi"/>
          <w:i/>
          <w:iCs/>
        </w:rPr>
        <w:t>ErrorCode</w:t>
      </w:r>
      <w:r w:rsidR="00886500" w:rsidRPr="00225845">
        <w:rPr>
          <w:rFonts w:asciiTheme="majorHAnsi" w:hAnsiTheme="majorHAnsi"/>
          <w:i/>
          <w:iCs/>
        </w:rPr>
        <w:t>ListService</w:t>
      </w:r>
      <w:r w:rsidR="00D82580" w:rsidRPr="00225845">
        <w:rPr>
          <w:rFonts w:asciiTheme="majorHAnsi" w:hAnsiTheme="majorHAnsi"/>
        </w:rPr>
        <w:t>” Web Service</w:t>
      </w:r>
    </w:p>
    <w:p w14:paraId="4449952C" w14:textId="77777777" w:rsidR="00E70806" w:rsidRPr="00225845" w:rsidRDefault="00E70806" w:rsidP="00E70806">
      <w:pPr>
        <w:pStyle w:val="Heading2"/>
        <w:numPr>
          <w:ilvl w:val="1"/>
          <w:numId w:val="12"/>
        </w:numPr>
        <w:rPr>
          <w:rFonts w:asciiTheme="majorHAnsi" w:hAnsiTheme="majorHAnsi"/>
        </w:rPr>
      </w:pPr>
      <w:bookmarkStart w:id="79" w:name="_Toc510621296"/>
      <w:r w:rsidRPr="00225845">
        <w:rPr>
          <w:rFonts w:asciiTheme="majorHAnsi" w:hAnsiTheme="majorHAnsi"/>
        </w:rPr>
        <w:t>GETALL</w:t>
      </w:r>
      <w:bookmarkEnd w:id="79"/>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E70806" w:rsidRPr="00225845" w14:paraId="4C9A764B" w14:textId="77777777" w:rsidTr="008354EC">
        <w:tc>
          <w:tcPr>
            <w:tcW w:w="1134" w:type="dxa"/>
            <w:tcBorders>
              <w:top w:val="single" w:sz="6" w:space="0" w:color="auto"/>
              <w:bottom w:val="single" w:sz="18" w:space="0" w:color="auto"/>
            </w:tcBorders>
            <w:shd w:val="clear" w:color="auto" w:fill="E6E6E6"/>
          </w:tcPr>
          <w:p w14:paraId="55EC966B" w14:textId="77777777" w:rsidR="00E70806" w:rsidRPr="00225845" w:rsidRDefault="00E70806"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7053741D" w14:textId="77777777" w:rsidR="00E70806" w:rsidRPr="00225845" w:rsidRDefault="00E70806" w:rsidP="008354EC">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E70806" w:rsidRPr="00225845" w14:paraId="050FCBC0" w14:textId="77777777" w:rsidTr="008354EC">
        <w:tc>
          <w:tcPr>
            <w:tcW w:w="1134" w:type="dxa"/>
            <w:tcBorders>
              <w:top w:val="single" w:sz="18" w:space="0" w:color="auto"/>
              <w:bottom w:val="single" w:sz="18" w:space="0" w:color="auto"/>
            </w:tcBorders>
            <w:shd w:val="clear" w:color="auto" w:fill="CCFFCC"/>
          </w:tcPr>
          <w:p w14:paraId="5CB8FB87" w14:textId="77777777" w:rsidR="00E70806" w:rsidRPr="00225845" w:rsidRDefault="00E70806"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false</w:t>
            </w:r>
          </w:p>
        </w:tc>
        <w:tc>
          <w:tcPr>
            <w:tcW w:w="7513" w:type="dxa"/>
            <w:tcBorders>
              <w:top w:val="single" w:sz="18" w:space="0" w:color="auto"/>
              <w:bottom w:val="single" w:sz="18" w:space="0" w:color="auto"/>
              <w:right w:val="single" w:sz="12" w:space="0" w:color="auto"/>
            </w:tcBorders>
            <w:shd w:val="clear" w:color="auto" w:fill="auto"/>
          </w:tcPr>
          <w:p w14:paraId="3F96538B" w14:textId="67740910" w:rsidR="00E70806" w:rsidRPr="00225845" w:rsidRDefault="00D81AE0" w:rsidP="008354EC">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FALSE</w:t>
            </w:r>
          </w:p>
        </w:tc>
      </w:tr>
      <w:tr w:rsidR="00E70806" w:rsidRPr="00225845" w14:paraId="05E17C54" w14:textId="77777777" w:rsidTr="008354EC">
        <w:tc>
          <w:tcPr>
            <w:tcW w:w="1134" w:type="dxa"/>
            <w:tcBorders>
              <w:top w:val="single" w:sz="18" w:space="0" w:color="auto"/>
            </w:tcBorders>
            <w:shd w:val="clear" w:color="auto" w:fill="CCFFCC"/>
          </w:tcPr>
          <w:p w14:paraId="4A082678" w14:textId="77777777" w:rsidR="00E70806" w:rsidRPr="00225845" w:rsidRDefault="00E70806" w:rsidP="008354EC">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true</w:t>
            </w:r>
          </w:p>
        </w:tc>
        <w:tc>
          <w:tcPr>
            <w:tcW w:w="7513" w:type="dxa"/>
            <w:tcBorders>
              <w:top w:val="single" w:sz="18" w:space="0" w:color="auto"/>
              <w:bottom w:val="single" w:sz="18" w:space="0" w:color="auto"/>
              <w:right w:val="single" w:sz="12" w:space="0" w:color="auto"/>
            </w:tcBorders>
            <w:shd w:val="clear" w:color="auto" w:fill="auto"/>
          </w:tcPr>
          <w:p w14:paraId="35B89965" w14:textId="54B1C850" w:rsidR="00E70806" w:rsidRPr="00225845" w:rsidRDefault="00D81AE0" w:rsidP="008354EC">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TRUE</w:t>
            </w:r>
          </w:p>
        </w:tc>
      </w:tr>
    </w:tbl>
    <w:p w14:paraId="4C9FB40F" w14:textId="3764FE99" w:rsidR="00D82580" w:rsidRPr="00225845" w:rsidRDefault="00D82580" w:rsidP="005C3B21">
      <w:pPr>
        <w:pStyle w:val="Heading2"/>
        <w:numPr>
          <w:ilvl w:val="1"/>
          <w:numId w:val="12"/>
        </w:numPr>
        <w:rPr>
          <w:rFonts w:asciiTheme="majorHAnsi" w:hAnsiTheme="majorHAnsi"/>
        </w:rPr>
      </w:pPr>
      <w:bookmarkStart w:id="80" w:name="_Toc510621297"/>
      <w:r w:rsidRPr="00225845">
        <w:rPr>
          <w:rFonts w:asciiTheme="majorHAnsi" w:hAnsiTheme="majorHAnsi"/>
        </w:rPr>
        <w:t>GTIN</w:t>
      </w:r>
      <w:bookmarkEnd w:id="80"/>
    </w:p>
    <w:p w14:paraId="25CB853C" w14:textId="70636CCC" w:rsidR="00D82580" w:rsidRPr="00225845" w:rsidRDefault="00DF2004" w:rsidP="00886500">
      <w:pPr>
        <w:ind w:left="0"/>
        <w:rPr>
          <w:rFonts w:asciiTheme="majorHAnsi" w:hAnsiTheme="majorHAnsi"/>
        </w:rPr>
      </w:pPr>
      <w:r w:rsidRPr="00225845">
        <w:rPr>
          <w:rFonts w:asciiTheme="majorHAnsi" w:hAnsiTheme="majorHAnsi"/>
        </w:rPr>
        <w:t>The values and descriptions of this Field</w:t>
      </w:r>
      <w:r w:rsidR="00D82580" w:rsidRPr="00225845">
        <w:rPr>
          <w:rFonts w:asciiTheme="majorHAnsi" w:hAnsiTheme="majorHAnsi"/>
        </w:rPr>
        <w:t xml:space="preserve"> can be queried from “</w:t>
      </w:r>
      <w:r w:rsidR="00886500" w:rsidRPr="00225845">
        <w:rPr>
          <w:rFonts w:asciiTheme="majorHAnsi" w:hAnsiTheme="majorHAnsi"/>
          <w:i/>
          <w:iCs/>
        </w:rPr>
        <w:t>DrugListService</w:t>
      </w:r>
      <w:r w:rsidR="00D82580" w:rsidRPr="00225845">
        <w:rPr>
          <w:rFonts w:asciiTheme="majorHAnsi" w:hAnsiTheme="majorHAnsi"/>
        </w:rPr>
        <w:t>” Web Service</w:t>
      </w:r>
    </w:p>
    <w:p w14:paraId="3C2CBEB9" w14:textId="56621E57" w:rsidR="007E6B28" w:rsidRPr="00225845" w:rsidRDefault="007E6B28" w:rsidP="005C3B21">
      <w:pPr>
        <w:pStyle w:val="Heading2"/>
        <w:numPr>
          <w:ilvl w:val="1"/>
          <w:numId w:val="12"/>
        </w:numPr>
        <w:rPr>
          <w:rFonts w:asciiTheme="majorHAnsi" w:hAnsiTheme="majorHAnsi"/>
        </w:rPr>
      </w:pPr>
      <w:bookmarkStart w:id="81" w:name="_Toc510621298"/>
      <w:r w:rsidRPr="00225845">
        <w:rPr>
          <w:rFonts w:asciiTheme="majorHAnsi" w:hAnsiTheme="majorHAnsi"/>
        </w:rPr>
        <w:t>ISACTIVE</w:t>
      </w:r>
      <w:bookmarkEnd w:id="81"/>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7E6B28" w:rsidRPr="00225845" w14:paraId="26F149F9" w14:textId="77777777" w:rsidTr="0051623E">
        <w:tc>
          <w:tcPr>
            <w:tcW w:w="1134" w:type="dxa"/>
            <w:tcBorders>
              <w:top w:val="single" w:sz="6" w:space="0" w:color="auto"/>
              <w:bottom w:val="single" w:sz="18" w:space="0" w:color="auto"/>
            </w:tcBorders>
            <w:shd w:val="clear" w:color="auto" w:fill="E6E6E6"/>
          </w:tcPr>
          <w:p w14:paraId="1B9D9E12" w14:textId="77777777" w:rsidR="007E6B28" w:rsidRPr="00225845" w:rsidRDefault="007E6B28"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08C5CA5F" w14:textId="77777777" w:rsidR="007E6B28" w:rsidRPr="00225845" w:rsidRDefault="007E6B28"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7E6B28" w:rsidRPr="00225845" w14:paraId="2F92F7D9" w14:textId="77777777" w:rsidTr="0051623E">
        <w:tc>
          <w:tcPr>
            <w:tcW w:w="1134" w:type="dxa"/>
            <w:tcBorders>
              <w:top w:val="single" w:sz="18" w:space="0" w:color="auto"/>
              <w:bottom w:val="single" w:sz="18" w:space="0" w:color="auto"/>
            </w:tcBorders>
            <w:shd w:val="clear" w:color="auto" w:fill="CCFFCC"/>
          </w:tcPr>
          <w:p w14:paraId="11AF966C" w14:textId="77777777" w:rsidR="007E6B28" w:rsidRPr="00225845" w:rsidRDefault="007E6B28"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0</w:t>
            </w:r>
          </w:p>
        </w:tc>
        <w:tc>
          <w:tcPr>
            <w:tcW w:w="7513" w:type="dxa"/>
            <w:tcBorders>
              <w:top w:val="single" w:sz="18" w:space="0" w:color="auto"/>
              <w:bottom w:val="single" w:sz="18" w:space="0" w:color="auto"/>
              <w:right w:val="single" w:sz="12" w:space="0" w:color="auto"/>
            </w:tcBorders>
            <w:shd w:val="clear" w:color="auto" w:fill="auto"/>
          </w:tcPr>
          <w:p w14:paraId="182A7338" w14:textId="77777777" w:rsidR="007E6B28" w:rsidRPr="00225845" w:rsidRDefault="007E6B28" w:rsidP="0051623E">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NO</w:t>
            </w:r>
          </w:p>
        </w:tc>
      </w:tr>
      <w:tr w:rsidR="007E6B28" w:rsidRPr="00225845" w14:paraId="4EC6496D" w14:textId="77777777" w:rsidTr="0051623E">
        <w:tc>
          <w:tcPr>
            <w:tcW w:w="1134" w:type="dxa"/>
            <w:tcBorders>
              <w:top w:val="single" w:sz="18" w:space="0" w:color="auto"/>
            </w:tcBorders>
            <w:shd w:val="clear" w:color="auto" w:fill="CCFFCC"/>
          </w:tcPr>
          <w:p w14:paraId="343B04C4" w14:textId="77777777" w:rsidR="007E6B28" w:rsidRPr="00225845" w:rsidRDefault="007E6B28"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7513" w:type="dxa"/>
            <w:tcBorders>
              <w:top w:val="single" w:sz="18" w:space="0" w:color="auto"/>
              <w:bottom w:val="single" w:sz="18" w:space="0" w:color="auto"/>
              <w:right w:val="single" w:sz="12" w:space="0" w:color="auto"/>
            </w:tcBorders>
            <w:shd w:val="clear" w:color="auto" w:fill="auto"/>
          </w:tcPr>
          <w:p w14:paraId="5732B13D" w14:textId="77777777" w:rsidR="007E6B28" w:rsidRPr="00225845" w:rsidRDefault="007E6B28" w:rsidP="0051623E">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YES</w:t>
            </w:r>
          </w:p>
        </w:tc>
      </w:tr>
    </w:tbl>
    <w:p w14:paraId="645B08A3" w14:textId="651E8511" w:rsidR="006E0C5D" w:rsidRPr="00225845" w:rsidRDefault="006E0C5D" w:rsidP="0063553A">
      <w:pPr>
        <w:pStyle w:val="Heading2"/>
        <w:numPr>
          <w:ilvl w:val="1"/>
          <w:numId w:val="12"/>
        </w:numPr>
        <w:rPr>
          <w:rFonts w:asciiTheme="majorHAnsi" w:hAnsiTheme="majorHAnsi"/>
        </w:rPr>
      </w:pPr>
      <w:bookmarkStart w:id="82" w:name="_Toc510621299"/>
      <w:r w:rsidRPr="00225845">
        <w:rPr>
          <w:rFonts w:asciiTheme="majorHAnsi" w:hAnsiTheme="majorHAnsi"/>
        </w:rPr>
        <w:t>ISEXPORTABLE</w:t>
      </w:r>
      <w:bookmarkEnd w:id="82"/>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6E0C5D" w:rsidRPr="00225845" w14:paraId="107A742F" w14:textId="77777777" w:rsidTr="00886500">
        <w:tc>
          <w:tcPr>
            <w:tcW w:w="1134" w:type="dxa"/>
            <w:tcBorders>
              <w:top w:val="single" w:sz="6" w:space="0" w:color="auto"/>
              <w:bottom w:val="single" w:sz="18" w:space="0" w:color="auto"/>
            </w:tcBorders>
            <w:shd w:val="clear" w:color="auto" w:fill="E6E6E6"/>
          </w:tcPr>
          <w:p w14:paraId="13674F0D" w14:textId="77777777" w:rsidR="006E0C5D" w:rsidRPr="00225845" w:rsidRDefault="006E0C5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7D506688" w14:textId="77777777" w:rsidR="006E0C5D" w:rsidRPr="00225845" w:rsidRDefault="006E0C5D" w:rsidP="00886500">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6E0C5D" w:rsidRPr="00225845" w14:paraId="66866604" w14:textId="77777777" w:rsidTr="00886500">
        <w:tc>
          <w:tcPr>
            <w:tcW w:w="1134" w:type="dxa"/>
            <w:tcBorders>
              <w:top w:val="single" w:sz="18" w:space="0" w:color="auto"/>
              <w:bottom w:val="single" w:sz="18" w:space="0" w:color="auto"/>
            </w:tcBorders>
            <w:shd w:val="clear" w:color="auto" w:fill="CCFFCC"/>
          </w:tcPr>
          <w:p w14:paraId="44C7DD74" w14:textId="77777777" w:rsidR="006E0C5D" w:rsidRPr="00225845" w:rsidRDefault="006E0C5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0</w:t>
            </w:r>
          </w:p>
        </w:tc>
        <w:tc>
          <w:tcPr>
            <w:tcW w:w="7513" w:type="dxa"/>
            <w:tcBorders>
              <w:top w:val="single" w:sz="18" w:space="0" w:color="auto"/>
              <w:bottom w:val="single" w:sz="18" w:space="0" w:color="auto"/>
              <w:right w:val="single" w:sz="12" w:space="0" w:color="auto"/>
            </w:tcBorders>
            <w:shd w:val="clear" w:color="auto" w:fill="auto"/>
          </w:tcPr>
          <w:p w14:paraId="428795B0" w14:textId="77777777" w:rsidR="006E0C5D" w:rsidRPr="00225845" w:rsidRDefault="006E0C5D" w:rsidP="00886500">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NO</w:t>
            </w:r>
          </w:p>
        </w:tc>
      </w:tr>
      <w:tr w:rsidR="006E0C5D" w:rsidRPr="00225845" w14:paraId="627477E6" w14:textId="77777777" w:rsidTr="00886500">
        <w:tc>
          <w:tcPr>
            <w:tcW w:w="1134" w:type="dxa"/>
            <w:tcBorders>
              <w:top w:val="single" w:sz="18" w:space="0" w:color="auto"/>
            </w:tcBorders>
            <w:shd w:val="clear" w:color="auto" w:fill="CCFFCC"/>
          </w:tcPr>
          <w:p w14:paraId="4D048291" w14:textId="77777777" w:rsidR="006E0C5D" w:rsidRPr="00225845" w:rsidRDefault="006E0C5D" w:rsidP="00886500">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7513" w:type="dxa"/>
            <w:tcBorders>
              <w:top w:val="single" w:sz="18" w:space="0" w:color="auto"/>
              <w:bottom w:val="single" w:sz="18" w:space="0" w:color="auto"/>
              <w:right w:val="single" w:sz="12" w:space="0" w:color="auto"/>
            </w:tcBorders>
            <w:shd w:val="clear" w:color="auto" w:fill="auto"/>
          </w:tcPr>
          <w:p w14:paraId="4111C9B8" w14:textId="77777777" w:rsidR="006E0C5D" w:rsidRPr="00225845" w:rsidRDefault="006E0C5D" w:rsidP="00886500">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YES</w:t>
            </w:r>
          </w:p>
        </w:tc>
      </w:tr>
    </w:tbl>
    <w:p w14:paraId="20C5F6FD" w14:textId="09EAFC91" w:rsidR="00CD0B46" w:rsidRPr="00225845" w:rsidRDefault="00CD0B46" w:rsidP="005C3B21">
      <w:pPr>
        <w:pStyle w:val="Heading2"/>
        <w:numPr>
          <w:ilvl w:val="1"/>
          <w:numId w:val="12"/>
        </w:numPr>
        <w:rPr>
          <w:rFonts w:asciiTheme="majorHAnsi" w:hAnsiTheme="majorHAnsi"/>
        </w:rPr>
      </w:pPr>
      <w:bookmarkStart w:id="83" w:name="_Toc510621300"/>
      <w:r w:rsidRPr="00225845">
        <w:rPr>
          <w:rFonts w:asciiTheme="majorHAnsi" w:hAnsiTheme="majorHAnsi"/>
        </w:rPr>
        <w:lastRenderedPageBreak/>
        <w:t>ISIMPORT</w:t>
      </w:r>
      <w:r w:rsidR="006E0C5D" w:rsidRPr="00225845">
        <w:rPr>
          <w:rFonts w:asciiTheme="majorHAnsi" w:hAnsiTheme="majorHAnsi"/>
        </w:rPr>
        <w:t>ABLE</w:t>
      </w:r>
      <w:bookmarkEnd w:id="83"/>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CD0B46" w:rsidRPr="00225845" w14:paraId="07A7EAE8" w14:textId="77777777" w:rsidTr="0051623E">
        <w:tc>
          <w:tcPr>
            <w:tcW w:w="1134" w:type="dxa"/>
            <w:tcBorders>
              <w:top w:val="single" w:sz="6" w:space="0" w:color="auto"/>
              <w:bottom w:val="single" w:sz="18" w:space="0" w:color="auto"/>
            </w:tcBorders>
            <w:shd w:val="clear" w:color="auto" w:fill="E6E6E6"/>
          </w:tcPr>
          <w:p w14:paraId="65A11AB4" w14:textId="77777777" w:rsidR="00CD0B46" w:rsidRPr="00225845" w:rsidRDefault="00CD0B46"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708A6093" w14:textId="77777777" w:rsidR="00CD0B46" w:rsidRPr="00225845" w:rsidRDefault="00CD0B46"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CD0B46" w:rsidRPr="00225845" w14:paraId="518B0C70" w14:textId="77777777" w:rsidTr="0051623E">
        <w:tc>
          <w:tcPr>
            <w:tcW w:w="1134" w:type="dxa"/>
            <w:tcBorders>
              <w:top w:val="single" w:sz="18" w:space="0" w:color="auto"/>
              <w:bottom w:val="single" w:sz="18" w:space="0" w:color="auto"/>
            </w:tcBorders>
            <w:shd w:val="clear" w:color="auto" w:fill="CCFFCC"/>
          </w:tcPr>
          <w:p w14:paraId="4FEB715D" w14:textId="77777777" w:rsidR="00CD0B46" w:rsidRPr="00225845" w:rsidRDefault="00CD0B46"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0</w:t>
            </w:r>
          </w:p>
        </w:tc>
        <w:tc>
          <w:tcPr>
            <w:tcW w:w="7513" w:type="dxa"/>
            <w:tcBorders>
              <w:top w:val="single" w:sz="18" w:space="0" w:color="auto"/>
              <w:bottom w:val="single" w:sz="18" w:space="0" w:color="auto"/>
              <w:right w:val="single" w:sz="12" w:space="0" w:color="auto"/>
            </w:tcBorders>
            <w:shd w:val="clear" w:color="auto" w:fill="auto"/>
          </w:tcPr>
          <w:p w14:paraId="1668E7A3" w14:textId="5AB019E5" w:rsidR="00CD0B46" w:rsidRPr="00225845" w:rsidRDefault="00CD0B46" w:rsidP="0051623E">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NO</w:t>
            </w:r>
          </w:p>
        </w:tc>
      </w:tr>
      <w:tr w:rsidR="00CD0B46" w:rsidRPr="00225845" w14:paraId="1EE4E016" w14:textId="77777777" w:rsidTr="0051623E">
        <w:tc>
          <w:tcPr>
            <w:tcW w:w="1134" w:type="dxa"/>
            <w:tcBorders>
              <w:top w:val="single" w:sz="18" w:space="0" w:color="auto"/>
            </w:tcBorders>
            <w:shd w:val="clear" w:color="auto" w:fill="CCFFCC"/>
          </w:tcPr>
          <w:p w14:paraId="5E6915AE" w14:textId="77777777" w:rsidR="00CD0B46" w:rsidRPr="00225845" w:rsidRDefault="00CD0B46"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7513" w:type="dxa"/>
            <w:tcBorders>
              <w:top w:val="single" w:sz="18" w:space="0" w:color="auto"/>
              <w:bottom w:val="single" w:sz="18" w:space="0" w:color="auto"/>
              <w:right w:val="single" w:sz="12" w:space="0" w:color="auto"/>
            </w:tcBorders>
            <w:shd w:val="clear" w:color="auto" w:fill="auto"/>
          </w:tcPr>
          <w:p w14:paraId="00718AC2" w14:textId="1AFBCBFB" w:rsidR="00CD0B46" w:rsidRPr="00225845" w:rsidRDefault="00CD0B46" w:rsidP="00CD0B46">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YES</w:t>
            </w:r>
          </w:p>
        </w:tc>
      </w:tr>
    </w:tbl>
    <w:p w14:paraId="11E28743" w14:textId="3AA98621" w:rsidR="00F71359" w:rsidRPr="00225845" w:rsidRDefault="00F71359" w:rsidP="005C3B21">
      <w:pPr>
        <w:pStyle w:val="Heading2"/>
        <w:numPr>
          <w:ilvl w:val="1"/>
          <w:numId w:val="12"/>
        </w:numPr>
        <w:rPr>
          <w:rFonts w:asciiTheme="majorHAnsi" w:hAnsiTheme="majorHAnsi"/>
        </w:rPr>
      </w:pPr>
      <w:bookmarkStart w:id="84" w:name="_Toc510621301"/>
      <w:r w:rsidRPr="00225845">
        <w:rPr>
          <w:rFonts w:asciiTheme="majorHAnsi" w:hAnsiTheme="majorHAnsi"/>
        </w:rPr>
        <w:t>LANGUAGE</w:t>
      </w:r>
      <w:bookmarkEnd w:id="84"/>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F71359" w:rsidRPr="00225845" w14:paraId="51781F7C" w14:textId="77777777" w:rsidTr="0051623E">
        <w:tc>
          <w:tcPr>
            <w:tcW w:w="1134" w:type="dxa"/>
            <w:tcBorders>
              <w:top w:val="single" w:sz="6" w:space="0" w:color="auto"/>
              <w:bottom w:val="single" w:sz="18" w:space="0" w:color="auto"/>
            </w:tcBorders>
            <w:shd w:val="clear" w:color="auto" w:fill="E6E6E6"/>
          </w:tcPr>
          <w:p w14:paraId="3A6BE331"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57F79E13" w14:textId="77777777" w:rsidR="00F71359" w:rsidRPr="00225845" w:rsidRDefault="00F71359" w:rsidP="0051623E">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F71359" w:rsidRPr="00225845" w14:paraId="3CA960B4" w14:textId="77777777" w:rsidTr="000D723F">
        <w:tc>
          <w:tcPr>
            <w:tcW w:w="1134" w:type="dxa"/>
            <w:tcBorders>
              <w:top w:val="single" w:sz="18" w:space="0" w:color="auto"/>
              <w:bottom w:val="single" w:sz="18" w:space="0" w:color="auto"/>
            </w:tcBorders>
            <w:shd w:val="clear" w:color="auto" w:fill="CCFFCC"/>
          </w:tcPr>
          <w:p w14:paraId="10A0AB07" w14:textId="5CF1B4B4" w:rsidR="00F71359" w:rsidRPr="00225845" w:rsidRDefault="00F71359" w:rsidP="0051623E">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ar-SA</w:t>
            </w:r>
          </w:p>
        </w:tc>
        <w:tc>
          <w:tcPr>
            <w:tcW w:w="7513" w:type="dxa"/>
            <w:tcBorders>
              <w:top w:val="single" w:sz="18" w:space="0" w:color="auto"/>
              <w:bottom w:val="single" w:sz="18" w:space="0" w:color="auto"/>
              <w:right w:val="single" w:sz="12" w:space="0" w:color="auto"/>
            </w:tcBorders>
            <w:shd w:val="clear" w:color="auto" w:fill="auto"/>
          </w:tcPr>
          <w:p w14:paraId="7ECDEA7B" w14:textId="5EBBBABC" w:rsidR="00F71359" w:rsidRPr="00225845" w:rsidRDefault="00F71359" w:rsidP="0051623E">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Arabic</w:t>
            </w:r>
          </w:p>
        </w:tc>
      </w:tr>
      <w:tr w:rsidR="000D723F" w:rsidRPr="00225845" w14:paraId="590514D0" w14:textId="77777777" w:rsidTr="0051623E">
        <w:tc>
          <w:tcPr>
            <w:tcW w:w="1134" w:type="dxa"/>
            <w:tcBorders>
              <w:top w:val="single" w:sz="18" w:space="0" w:color="auto"/>
            </w:tcBorders>
            <w:shd w:val="clear" w:color="auto" w:fill="CCFFCC"/>
          </w:tcPr>
          <w:p w14:paraId="0F2015BF" w14:textId="2083919B" w:rsidR="000D723F" w:rsidRPr="00225845" w:rsidRDefault="000D723F" w:rsidP="000D723F">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en-US</w:t>
            </w:r>
          </w:p>
        </w:tc>
        <w:tc>
          <w:tcPr>
            <w:tcW w:w="7513" w:type="dxa"/>
            <w:tcBorders>
              <w:top w:val="single" w:sz="18" w:space="0" w:color="auto"/>
              <w:bottom w:val="single" w:sz="18" w:space="0" w:color="auto"/>
              <w:right w:val="single" w:sz="12" w:space="0" w:color="auto"/>
            </w:tcBorders>
            <w:shd w:val="clear" w:color="auto" w:fill="auto"/>
          </w:tcPr>
          <w:p w14:paraId="5CEF07A4" w14:textId="7275B53B" w:rsidR="000D723F" w:rsidRPr="00225845" w:rsidRDefault="000D723F" w:rsidP="000D723F">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English</w:t>
            </w:r>
          </w:p>
        </w:tc>
      </w:tr>
    </w:tbl>
    <w:p w14:paraId="2199121F" w14:textId="4080F831" w:rsidR="00E7772C" w:rsidRPr="00225845" w:rsidRDefault="00E7772C" w:rsidP="00E7772C">
      <w:pPr>
        <w:pStyle w:val="Heading2"/>
        <w:numPr>
          <w:ilvl w:val="1"/>
          <w:numId w:val="12"/>
        </w:numPr>
        <w:rPr>
          <w:rFonts w:asciiTheme="majorHAnsi" w:hAnsiTheme="majorHAnsi"/>
        </w:rPr>
      </w:pPr>
      <w:bookmarkStart w:id="85" w:name="_Toc510621302"/>
      <w:r w:rsidRPr="00225845">
        <w:rPr>
          <w:rFonts w:asciiTheme="majorHAnsi" w:hAnsiTheme="majorHAnsi"/>
        </w:rPr>
        <w:t>LEVEL</w:t>
      </w:r>
      <w:bookmarkEnd w:id="85"/>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E7772C" w:rsidRPr="00225845" w14:paraId="54AADC33" w14:textId="77777777" w:rsidTr="00671505">
        <w:tc>
          <w:tcPr>
            <w:tcW w:w="1134" w:type="dxa"/>
            <w:tcBorders>
              <w:top w:val="single" w:sz="6" w:space="0" w:color="auto"/>
              <w:bottom w:val="single" w:sz="18" w:space="0" w:color="auto"/>
            </w:tcBorders>
            <w:shd w:val="clear" w:color="auto" w:fill="E6E6E6"/>
          </w:tcPr>
          <w:p w14:paraId="0858F759" w14:textId="77777777" w:rsidR="00E7772C" w:rsidRPr="00225845" w:rsidRDefault="00E7772C"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5815BAC4" w14:textId="77777777" w:rsidR="00E7772C" w:rsidRPr="00225845" w:rsidRDefault="00E7772C"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E7772C" w:rsidRPr="00225845" w14:paraId="3D788940" w14:textId="77777777" w:rsidTr="00671505">
        <w:tc>
          <w:tcPr>
            <w:tcW w:w="1134" w:type="dxa"/>
            <w:tcBorders>
              <w:top w:val="single" w:sz="18" w:space="0" w:color="auto"/>
              <w:bottom w:val="single" w:sz="18" w:space="0" w:color="auto"/>
            </w:tcBorders>
            <w:shd w:val="clear" w:color="auto" w:fill="CCFFCC"/>
          </w:tcPr>
          <w:p w14:paraId="39CE790E" w14:textId="562FDDD5" w:rsidR="00E7772C" w:rsidRPr="00225845" w:rsidRDefault="00E7772C"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0</w:t>
            </w:r>
          </w:p>
        </w:tc>
        <w:tc>
          <w:tcPr>
            <w:tcW w:w="7513" w:type="dxa"/>
            <w:tcBorders>
              <w:top w:val="single" w:sz="18" w:space="0" w:color="auto"/>
              <w:bottom w:val="single" w:sz="18" w:space="0" w:color="auto"/>
              <w:right w:val="single" w:sz="12" w:space="0" w:color="auto"/>
            </w:tcBorders>
            <w:shd w:val="clear" w:color="auto" w:fill="auto"/>
          </w:tcPr>
          <w:p w14:paraId="4106D079" w14:textId="1D3C91A1" w:rsidR="00E7772C" w:rsidRPr="00225845" w:rsidRDefault="00E7772C" w:rsidP="00671505">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All Products ( Including Patient Owned )</w:t>
            </w:r>
          </w:p>
        </w:tc>
      </w:tr>
      <w:tr w:rsidR="00E7772C" w:rsidRPr="00225845" w14:paraId="0FC0AFB2" w14:textId="77777777" w:rsidTr="00E7772C">
        <w:tc>
          <w:tcPr>
            <w:tcW w:w="1134" w:type="dxa"/>
            <w:tcBorders>
              <w:top w:val="single" w:sz="18" w:space="0" w:color="auto"/>
              <w:bottom w:val="single" w:sz="18" w:space="0" w:color="auto"/>
            </w:tcBorders>
            <w:shd w:val="clear" w:color="auto" w:fill="CCFFCC"/>
          </w:tcPr>
          <w:p w14:paraId="5436272D" w14:textId="0836DF46" w:rsidR="00E7772C" w:rsidRPr="00225845" w:rsidRDefault="00E7772C"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7513" w:type="dxa"/>
            <w:tcBorders>
              <w:top w:val="single" w:sz="18" w:space="0" w:color="auto"/>
              <w:bottom w:val="single" w:sz="18" w:space="0" w:color="auto"/>
              <w:right w:val="single" w:sz="12" w:space="0" w:color="auto"/>
            </w:tcBorders>
            <w:shd w:val="clear" w:color="auto" w:fill="auto"/>
          </w:tcPr>
          <w:p w14:paraId="3C89DBC4" w14:textId="4DC11BDC" w:rsidR="00E7772C" w:rsidRPr="00225845" w:rsidRDefault="00E7772C" w:rsidP="00671505">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Supplier</w:t>
            </w:r>
            <w:r w:rsidR="00131EE8" w:rsidRPr="00225845">
              <w:rPr>
                <w:rFonts w:asciiTheme="majorHAnsi" w:hAnsiTheme="majorHAnsi" w:cs="Tahoma"/>
                <w:bCs/>
                <w:sz w:val="16"/>
                <w:szCs w:val="16"/>
              </w:rPr>
              <w:t>/Exporter</w:t>
            </w:r>
            <w:r w:rsidRPr="00225845">
              <w:rPr>
                <w:rFonts w:asciiTheme="majorHAnsi" w:hAnsiTheme="majorHAnsi" w:cs="Tahoma"/>
                <w:bCs/>
                <w:sz w:val="16"/>
                <w:szCs w:val="16"/>
              </w:rPr>
              <w:t xml:space="preserve"> Level</w:t>
            </w:r>
          </w:p>
        </w:tc>
      </w:tr>
      <w:tr w:rsidR="00E7772C" w:rsidRPr="00225845" w14:paraId="1B693978" w14:textId="77777777" w:rsidTr="00E7772C">
        <w:tc>
          <w:tcPr>
            <w:tcW w:w="1134" w:type="dxa"/>
            <w:tcBorders>
              <w:top w:val="single" w:sz="18" w:space="0" w:color="auto"/>
              <w:bottom w:val="single" w:sz="18" w:space="0" w:color="auto"/>
            </w:tcBorders>
            <w:shd w:val="clear" w:color="auto" w:fill="CCFFCC"/>
          </w:tcPr>
          <w:p w14:paraId="44A7AFB2" w14:textId="47B251B3" w:rsidR="00E7772C" w:rsidRPr="00225845" w:rsidRDefault="00E7772C"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w:t>
            </w:r>
          </w:p>
        </w:tc>
        <w:tc>
          <w:tcPr>
            <w:tcW w:w="7513" w:type="dxa"/>
            <w:tcBorders>
              <w:top w:val="single" w:sz="18" w:space="0" w:color="auto"/>
              <w:bottom w:val="single" w:sz="18" w:space="0" w:color="auto"/>
              <w:right w:val="single" w:sz="12" w:space="0" w:color="auto"/>
            </w:tcBorders>
            <w:shd w:val="clear" w:color="auto" w:fill="auto"/>
          </w:tcPr>
          <w:p w14:paraId="700C1AB3" w14:textId="1EF51C57" w:rsidR="00E7772C" w:rsidRPr="00225845" w:rsidRDefault="00E7772C" w:rsidP="00671505">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WareHouse Level</w:t>
            </w:r>
          </w:p>
        </w:tc>
      </w:tr>
      <w:tr w:rsidR="00E7772C" w:rsidRPr="00225845" w14:paraId="4D596F50" w14:textId="77777777" w:rsidTr="00671505">
        <w:tc>
          <w:tcPr>
            <w:tcW w:w="1134" w:type="dxa"/>
            <w:tcBorders>
              <w:top w:val="single" w:sz="18" w:space="0" w:color="auto"/>
            </w:tcBorders>
            <w:shd w:val="clear" w:color="auto" w:fill="CCFFCC"/>
          </w:tcPr>
          <w:p w14:paraId="13FC83A1" w14:textId="2AB2D574" w:rsidR="00E7772C" w:rsidRPr="00225845" w:rsidRDefault="00131EE8"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3</w:t>
            </w:r>
          </w:p>
        </w:tc>
        <w:tc>
          <w:tcPr>
            <w:tcW w:w="7513" w:type="dxa"/>
            <w:tcBorders>
              <w:top w:val="single" w:sz="18" w:space="0" w:color="auto"/>
              <w:bottom w:val="single" w:sz="18" w:space="0" w:color="auto"/>
              <w:right w:val="single" w:sz="12" w:space="0" w:color="auto"/>
            </w:tcBorders>
            <w:shd w:val="clear" w:color="auto" w:fill="auto"/>
          </w:tcPr>
          <w:p w14:paraId="59528231" w14:textId="3ECBCFE4" w:rsidR="00E7772C" w:rsidRPr="00225845" w:rsidRDefault="00E7772C" w:rsidP="00671505">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Pharmacy Level ( Includes Consumption Centers)</w:t>
            </w:r>
          </w:p>
        </w:tc>
      </w:tr>
    </w:tbl>
    <w:p w14:paraId="362257BF" w14:textId="58AE903B" w:rsidR="00671505" w:rsidRPr="00225845" w:rsidRDefault="00671505" w:rsidP="0063553A">
      <w:pPr>
        <w:pStyle w:val="Heading2"/>
        <w:numPr>
          <w:ilvl w:val="1"/>
          <w:numId w:val="12"/>
        </w:numPr>
        <w:rPr>
          <w:rFonts w:asciiTheme="majorHAnsi" w:hAnsiTheme="majorHAnsi"/>
        </w:rPr>
      </w:pPr>
      <w:bookmarkStart w:id="86" w:name="_Toc510621303"/>
      <w:r w:rsidRPr="00225845">
        <w:rPr>
          <w:rFonts w:asciiTheme="majorHAnsi" w:hAnsiTheme="majorHAnsi"/>
        </w:rPr>
        <w:t>MARKETINGSTATUS</w:t>
      </w:r>
      <w:bookmarkEnd w:id="86"/>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671505" w:rsidRPr="00225845" w14:paraId="44D29EB4" w14:textId="77777777" w:rsidTr="00671505">
        <w:tc>
          <w:tcPr>
            <w:tcW w:w="1134" w:type="dxa"/>
            <w:tcBorders>
              <w:top w:val="single" w:sz="6" w:space="0" w:color="auto"/>
              <w:bottom w:val="single" w:sz="18" w:space="0" w:color="auto"/>
            </w:tcBorders>
            <w:shd w:val="clear" w:color="auto" w:fill="E6E6E6"/>
          </w:tcPr>
          <w:p w14:paraId="5E8D090F" w14:textId="77777777" w:rsidR="00671505" w:rsidRPr="00225845" w:rsidRDefault="00671505"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63A17A03" w14:textId="77777777" w:rsidR="00671505" w:rsidRPr="00225845" w:rsidRDefault="00671505" w:rsidP="00671505">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671505" w:rsidRPr="00225845" w14:paraId="56B955A4" w14:textId="77777777" w:rsidTr="00671505">
        <w:tc>
          <w:tcPr>
            <w:tcW w:w="1134" w:type="dxa"/>
            <w:tcBorders>
              <w:top w:val="single" w:sz="18" w:space="0" w:color="auto"/>
              <w:bottom w:val="single" w:sz="18" w:space="0" w:color="auto"/>
            </w:tcBorders>
            <w:shd w:val="clear" w:color="auto" w:fill="CCFFCC"/>
          </w:tcPr>
          <w:p w14:paraId="5F1F4285" w14:textId="64AFFF9A"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1</w:t>
            </w:r>
          </w:p>
        </w:tc>
        <w:tc>
          <w:tcPr>
            <w:tcW w:w="7513" w:type="dxa"/>
            <w:tcBorders>
              <w:top w:val="single" w:sz="18" w:space="0" w:color="auto"/>
              <w:bottom w:val="single" w:sz="18" w:space="0" w:color="auto"/>
              <w:right w:val="single" w:sz="12" w:space="0" w:color="auto"/>
            </w:tcBorders>
            <w:shd w:val="clear" w:color="auto" w:fill="auto"/>
          </w:tcPr>
          <w:p w14:paraId="4D47CE12" w14:textId="294F640D" w:rsidR="00671505" w:rsidRPr="00225845" w:rsidRDefault="00671505" w:rsidP="00011333">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MARKETED</w:t>
            </w:r>
          </w:p>
        </w:tc>
      </w:tr>
      <w:tr w:rsidR="00671505" w:rsidRPr="00225845" w14:paraId="4DEDAD06" w14:textId="77777777" w:rsidTr="00671505">
        <w:tc>
          <w:tcPr>
            <w:tcW w:w="1134" w:type="dxa"/>
            <w:tcBorders>
              <w:top w:val="single" w:sz="18" w:space="0" w:color="auto"/>
              <w:bottom w:val="single" w:sz="18" w:space="0" w:color="auto"/>
            </w:tcBorders>
            <w:shd w:val="clear" w:color="auto" w:fill="CCFFCC"/>
          </w:tcPr>
          <w:p w14:paraId="1F174AE6" w14:textId="3D4DAB1C"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w:t>
            </w:r>
          </w:p>
        </w:tc>
        <w:tc>
          <w:tcPr>
            <w:tcW w:w="7513" w:type="dxa"/>
            <w:tcBorders>
              <w:top w:val="single" w:sz="18" w:space="0" w:color="auto"/>
              <w:bottom w:val="single" w:sz="18" w:space="0" w:color="auto"/>
              <w:right w:val="single" w:sz="12" w:space="0" w:color="auto"/>
            </w:tcBorders>
            <w:shd w:val="clear" w:color="auto" w:fill="auto"/>
          </w:tcPr>
          <w:p w14:paraId="5BA1169F" w14:textId="6DF0EF38" w:rsidR="00671505" w:rsidRPr="00225845" w:rsidRDefault="00671505" w:rsidP="00671505">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BLOCKED</w:t>
            </w:r>
          </w:p>
        </w:tc>
      </w:tr>
      <w:tr w:rsidR="00671505" w:rsidRPr="00225845" w14:paraId="017F873B" w14:textId="77777777" w:rsidTr="00671505">
        <w:tc>
          <w:tcPr>
            <w:tcW w:w="1134" w:type="dxa"/>
            <w:tcBorders>
              <w:top w:val="single" w:sz="18" w:space="0" w:color="auto"/>
            </w:tcBorders>
            <w:shd w:val="clear" w:color="auto" w:fill="CCFFCC"/>
          </w:tcPr>
          <w:p w14:paraId="5586C744" w14:textId="351DAABC" w:rsidR="00671505" w:rsidRPr="00225845" w:rsidRDefault="00671505" w:rsidP="00671505">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3</w:t>
            </w:r>
          </w:p>
        </w:tc>
        <w:tc>
          <w:tcPr>
            <w:tcW w:w="7513" w:type="dxa"/>
            <w:tcBorders>
              <w:top w:val="single" w:sz="18" w:space="0" w:color="auto"/>
              <w:bottom w:val="single" w:sz="18" w:space="0" w:color="auto"/>
              <w:right w:val="single" w:sz="12" w:space="0" w:color="auto"/>
            </w:tcBorders>
            <w:shd w:val="clear" w:color="auto" w:fill="auto"/>
          </w:tcPr>
          <w:p w14:paraId="2E97680D" w14:textId="7060DAD6" w:rsidR="00671505" w:rsidRPr="00225845" w:rsidRDefault="00671505" w:rsidP="00671505">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RECALLED</w:t>
            </w:r>
          </w:p>
        </w:tc>
      </w:tr>
    </w:tbl>
    <w:p w14:paraId="6C2E6F1E" w14:textId="77777777" w:rsidR="005607C0" w:rsidRPr="00225845" w:rsidRDefault="005607C0" w:rsidP="005C3B21">
      <w:pPr>
        <w:pStyle w:val="Heading2"/>
        <w:numPr>
          <w:ilvl w:val="1"/>
          <w:numId w:val="12"/>
        </w:numPr>
        <w:rPr>
          <w:rFonts w:asciiTheme="majorHAnsi" w:hAnsiTheme="majorHAnsi"/>
        </w:rPr>
      </w:pPr>
      <w:bookmarkStart w:id="87" w:name="_Toc510621304"/>
      <w:r w:rsidRPr="00225845">
        <w:rPr>
          <w:rFonts w:asciiTheme="majorHAnsi" w:hAnsiTheme="majorHAnsi"/>
        </w:rPr>
        <w:t>RC</w:t>
      </w:r>
      <w:bookmarkEnd w:id="87"/>
    </w:p>
    <w:p w14:paraId="4C69CF07" w14:textId="3CC38CB9" w:rsidR="005607C0" w:rsidRPr="00225845" w:rsidRDefault="00DF2004" w:rsidP="00886500">
      <w:pPr>
        <w:ind w:left="0"/>
        <w:rPr>
          <w:rFonts w:asciiTheme="majorHAnsi" w:hAnsiTheme="majorHAnsi"/>
        </w:rPr>
      </w:pPr>
      <w:r w:rsidRPr="00225845">
        <w:rPr>
          <w:rFonts w:asciiTheme="majorHAnsi" w:hAnsiTheme="majorHAnsi"/>
        </w:rPr>
        <w:t xml:space="preserve">The values and descriptions of this Field </w:t>
      </w:r>
      <w:r w:rsidR="005607C0" w:rsidRPr="00225845">
        <w:rPr>
          <w:rFonts w:asciiTheme="majorHAnsi" w:hAnsiTheme="majorHAnsi"/>
        </w:rPr>
        <w:t>can be queried from “</w:t>
      </w:r>
      <w:r w:rsidR="00886500" w:rsidRPr="00225845">
        <w:rPr>
          <w:rFonts w:asciiTheme="majorHAnsi" w:hAnsiTheme="majorHAnsi"/>
          <w:i/>
          <w:iCs/>
        </w:rPr>
        <w:t>ErrorCodeListService</w:t>
      </w:r>
      <w:r w:rsidR="005607C0" w:rsidRPr="00225845">
        <w:rPr>
          <w:rFonts w:asciiTheme="majorHAnsi" w:hAnsiTheme="majorHAnsi"/>
        </w:rPr>
        <w:t>” Web Service</w:t>
      </w:r>
    </w:p>
    <w:p w14:paraId="76823F50" w14:textId="7772E785" w:rsidR="00190053" w:rsidRPr="00225845" w:rsidRDefault="00190053" w:rsidP="005C3B21">
      <w:pPr>
        <w:pStyle w:val="Heading2"/>
        <w:numPr>
          <w:ilvl w:val="1"/>
          <w:numId w:val="12"/>
        </w:numPr>
        <w:rPr>
          <w:rFonts w:asciiTheme="majorHAnsi" w:hAnsiTheme="majorHAnsi"/>
        </w:rPr>
      </w:pPr>
      <w:bookmarkStart w:id="88" w:name="_Toc510621305"/>
      <w:r w:rsidRPr="00225845">
        <w:rPr>
          <w:rFonts w:asciiTheme="majorHAnsi" w:hAnsiTheme="majorHAnsi"/>
        </w:rPr>
        <w:t>RT</w:t>
      </w:r>
      <w:bookmarkEnd w:id="88"/>
    </w:p>
    <w:p w14:paraId="3AE0C46B" w14:textId="192A3800" w:rsidR="00A067A9" w:rsidRPr="00225845" w:rsidRDefault="00DF2004" w:rsidP="00DF2004">
      <w:pPr>
        <w:ind w:left="0"/>
        <w:rPr>
          <w:rFonts w:asciiTheme="majorHAnsi" w:hAnsiTheme="majorHAnsi"/>
        </w:rPr>
      </w:pPr>
      <w:r w:rsidRPr="00225845">
        <w:rPr>
          <w:rFonts w:asciiTheme="majorHAnsi" w:hAnsiTheme="majorHAnsi"/>
        </w:rPr>
        <w:t xml:space="preserve">The values of this Field </w:t>
      </w:r>
      <w:r w:rsidR="00190053" w:rsidRPr="00225845">
        <w:rPr>
          <w:rFonts w:asciiTheme="majorHAnsi" w:hAnsiTheme="majorHAnsi"/>
        </w:rPr>
        <w:t xml:space="preserve">can be queried </w:t>
      </w:r>
      <w:r w:rsidR="003444DC" w:rsidRPr="00225845">
        <w:rPr>
          <w:rFonts w:asciiTheme="majorHAnsi" w:hAnsiTheme="majorHAnsi"/>
        </w:rPr>
        <w:t xml:space="preserve">from </w:t>
      </w:r>
      <w:r w:rsidR="00190053" w:rsidRPr="00225845">
        <w:rPr>
          <w:rFonts w:asciiTheme="majorHAnsi" w:hAnsiTheme="majorHAnsi"/>
        </w:rPr>
        <w:t xml:space="preserve"> </w:t>
      </w:r>
      <w:r w:rsidR="006D57BD" w:rsidRPr="00225845">
        <w:rPr>
          <w:rFonts w:asciiTheme="majorHAnsi" w:hAnsiTheme="majorHAnsi"/>
        </w:rPr>
        <w:t>“</w:t>
      </w:r>
      <w:r w:rsidR="00190053" w:rsidRPr="00225845">
        <w:rPr>
          <w:rFonts w:asciiTheme="majorHAnsi" w:hAnsiTheme="majorHAnsi"/>
          <w:i/>
          <w:iCs/>
        </w:rPr>
        <w:t>Country</w:t>
      </w:r>
      <w:r w:rsidR="00886500" w:rsidRPr="00225845">
        <w:rPr>
          <w:rFonts w:asciiTheme="majorHAnsi" w:hAnsiTheme="majorHAnsi"/>
          <w:i/>
          <w:iCs/>
        </w:rPr>
        <w:t>List</w:t>
      </w:r>
      <w:r w:rsidR="00190053" w:rsidRPr="00225845">
        <w:rPr>
          <w:rFonts w:asciiTheme="majorHAnsi" w:hAnsiTheme="majorHAnsi"/>
          <w:i/>
          <w:iCs/>
        </w:rPr>
        <w:t>Service</w:t>
      </w:r>
      <w:r w:rsidR="006D57BD" w:rsidRPr="00225845">
        <w:rPr>
          <w:rFonts w:asciiTheme="majorHAnsi" w:hAnsiTheme="majorHAnsi"/>
        </w:rPr>
        <w:t>” Web Service</w:t>
      </w:r>
    </w:p>
    <w:p w14:paraId="1289E522" w14:textId="2384461F" w:rsidR="00D82580" w:rsidRPr="00225845" w:rsidRDefault="00D82580" w:rsidP="005C3B21">
      <w:pPr>
        <w:pStyle w:val="Heading2"/>
        <w:numPr>
          <w:ilvl w:val="1"/>
          <w:numId w:val="12"/>
        </w:numPr>
        <w:rPr>
          <w:rFonts w:asciiTheme="majorHAnsi" w:hAnsiTheme="majorHAnsi"/>
        </w:rPr>
      </w:pPr>
      <w:bookmarkStart w:id="89" w:name="_Toc510621306"/>
      <w:r w:rsidRPr="00225845">
        <w:rPr>
          <w:rFonts w:asciiTheme="majorHAnsi" w:hAnsiTheme="majorHAnsi"/>
        </w:rPr>
        <w:t>STAKEHOLDER</w:t>
      </w:r>
      <w:bookmarkEnd w:id="89"/>
    </w:p>
    <w:p w14:paraId="4F280C7D" w14:textId="1C27280E" w:rsidR="00D82580" w:rsidRPr="00225845" w:rsidRDefault="00DF2004" w:rsidP="00D82580">
      <w:pPr>
        <w:ind w:left="0"/>
        <w:rPr>
          <w:rFonts w:asciiTheme="majorHAnsi" w:hAnsiTheme="majorHAnsi"/>
        </w:rPr>
      </w:pPr>
      <w:r w:rsidRPr="00225845">
        <w:rPr>
          <w:rFonts w:asciiTheme="majorHAnsi" w:hAnsiTheme="majorHAnsi"/>
        </w:rPr>
        <w:t xml:space="preserve">The values and descriptions of this Field </w:t>
      </w:r>
      <w:r w:rsidR="00D82580" w:rsidRPr="00225845">
        <w:rPr>
          <w:rFonts w:asciiTheme="majorHAnsi" w:hAnsiTheme="majorHAnsi"/>
        </w:rPr>
        <w:t>can be queried from “</w:t>
      </w:r>
      <w:r w:rsidR="00D82580" w:rsidRPr="00225845">
        <w:rPr>
          <w:rFonts w:asciiTheme="majorHAnsi" w:hAnsiTheme="majorHAnsi"/>
          <w:i/>
          <w:iCs/>
        </w:rPr>
        <w:t>Stakeholder</w:t>
      </w:r>
      <w:r w:rsidR="00886500" w:rsidRPr="00225845">
        <w:rPr>
          <w:rFonts w:asciiTheme="majorHAnsi" w:hAnsiTheme="majorHAnsi"/>
          <w:i/>
          <w:iCs/>
        </w:rPr>
        <w:t>List</w:t>
      </w:r>
      <w:r w:rsidR="00D82580" w:rsidRPr="00225845">
        <w:rPr>
          <w:rFonts w:asciiTheme="majorHAnsi" w:hAnsiTheme="majorHAnsi"/>
          <w:i/>
          <w:iCs/>
        </w:rPr>
        <w:t>Service</w:t>
      </w:r>
      <w:r w:rsidR="00D82580" w:rsidRPr="00225845">
        <w:rPr>
          <w:rFonts w:asciiTheme="majorHAnsi" w:hAnsiTheme="majorHAnsi"/>
        </w:rPr>
        <w:t>” Web Service</w:t>
      </w:r>
    </w:p>
    <w:p w14:paraId="34D957B8" w14:textId="2D8D8F21" w:rsidR="00D82580" w:rsidRPr="00225845" w:rsidRDefault="00D82580" w:rsidP="005C3B21">
      <w:pPr>
        <w:pStyle w:val="Heading2"/>
        <w:numPr>
          <w:ilvl w:val="1"/>
          <w:numId w:val="12"/>
        </w:numPr>
        <w:rPr>
          <w:rFonts w:asciiTheme="majorHAnsi" w:hAnsiTheme="majorHAnsi"/>
        </w:rPr>
      </w:pPr>
      <w:bookmarkStart w:id="90" w:name="_Toc510621307"/>
      <w:r w:rsidRPr="00225845">
        <w:rPr>
          <w:rFonts w:asciiTheme="majorHAnsi" w:hAnsiTheme="majorHAnsi"/>
        </w:rPr>
        <w:t>STAKEHOLDERTYPE</w:t>
      </w:r>
      <w:bookmarkEnd w:id="90"/>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1134"/>
        <w:gridCol w:w="7513"/>
      </w:tblGrid>
      <w:tr w:rsidR="00D82580" w:rsidRPr="00225845" w14:paraId="777BE12A" w14:textId="77777777" w:rsidTr="00CB1188">
        <w:tc>
          <w:tcPr>
            <w:tcW w:w="1134" w:type="dxa"/>
            <w:tcBorders>
              <w:top w:val="single" w:sz="6" w:space="0" w:color="auto"/>
              <w:bottom w:val="single" w:sz="18" w:space="0" w:color="auto"/>
            </w:tcBorders>
            <w:shd w:val="clear" w:color="auto" w:fill="E6E6E6"/>
          </w:tcPr>
          <w:p w14:paraId="1107048B" w14:textId="77777777" w:rsidR="00D82580" w:rsidRPr="00225845" w:rsidRDefault="00D82580"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Value</w:t>
            </w:r>
          </w:p>
        </w:tc>
        <w:tc>
          <w:tcPr>
            <w:tcW w:w="7513" w:type="dxa"/>
            <w:tcBorders>
              <w:top w:val="single" w:sz="6" w:space="0" w:color="auto"/>
              <w:bottom w:val="single" w:sz="18" w:space="0" w:color="auto"/>
              <w:right w:val="single" w:sz="12" w:space="0" w:color="auto"/>
            </w:tcBorders>
            <w:shd w:val="clear" w:color="auto" w:fill="E6E6E6"/>
          </w:tcPr>
          <w:p w14:paraId="5545F2AE" w14:textId="77777777" w:rsidR="00D82580" w:rsidRPr="00225845" w:rsidRDefault="00D82580" w:rsidP="00CB1188">
            <w:pPr>
              <w:spacing w:after="0"/>
              <w:ind w:left="-108" w:right="-108"/>
              <w:jc w:val="center"/>
              <w:rPr>
                <w:rFonts w:asciiTheme="majorHAnsi" w:hAnsiTheme="majorHAnsi" w:cs="Arial"/>
                <w:b/>
                <w:sz w:val="16"/>
                <w:szCs w:val="16"/>
              </w:rPr>
            </w:pPr>
            <w:r w:rsidRPr="00225845">
              <w:rPr>
                <w:rFonts w:asciiTheme="majorHAnsi" w:hAnsiTheme="majorHAnsi" w:cs="Arial"/>
                <w:b/>
                <w:sz w:val="16"/>
                <w:szCs w:val="16"/>
              </w:rPr>
              <w:t>Description</w:t>
            </w:r>
          </w:p>
        </w:tc>
      </w:tr>
      <w:tr w:rsidR="00D82580" w:rsidRPr="00225845" w14:paraId="0492C21A" w14:textId="77777777" w:rsidTr="00CB1188">
        <w:tc>
          <w:tcPr>
            <w:tcW w:w="1134" w:type="dxa"/>
            <w:tcBorders>
              <w:top w:val="single" w:sz="18" w:space="0" w:color="auto"/>
              <w:bottom w:val="single" w:sz="18" w:space="0" w:color="auto"/>
            </w:tcBorders>
            <w:shd w:val="clear" w:color="auto" w:fill="CCFFCC"/>
          </w:tcPr>
          <w:p w14:paraId="6679EDEF" w14:textId="738A30F9" w:rsidR="00D82580" w:rsidRPr="00225845" w:rsidRDefault="00E31BB5" w:rsidP="00CB1188">
            <w:pPr>
              <w:spacing w:after="0"/>
              <w:ind w:left="-108" w:right="-108"/>
              <w:jc w:val="center"/>
              <w:rPr>
                <w:rFonts w:asciiTheme="majorHAnsi" w:hAnsiTheme="majorHAnsi" w:cs="Tahoma"/>
                <w:b/>
                <w:sz w:val="16"/>
                <w:szCs w:val="16"/>
                <w:rtl/>
              </w:rPr>
            </w:pPr>
            <w:r w:rsidRPr="00225845">
              <w:rPr>
                <w:rFonts w:asciiTheme="majorHAnsi" w:hAnsiTheme="majorHAnsi" w:cs="Tahoma"/>
                <w:b/>
                <w:sz w:val="16"/>
                <w:szCs w:val="16"/>
              </w:rPr>
              <w:t>1</w:t>
            </w:r>
          </w:p>
        </w:tc>
        <w:tc>
          <w:tcPr>
            <w:tcW w:w="7513" w:type="dxa"/>
            <w:tcBorders>
              <w:top w:val="single" w:sz="18" w:space="0" w:color="auto"/>
              <w:bottom w:val="single" w:sz="18" w:space="0" w:color="auto"/>
              <w:right w:val="single" w:sz="12" w:space="0" w:color="auto"/>
            </w:tcBorders>
            <w:shd w:val="clear" w:color="auto" w:fill="auto"/>
          </w:tcPr>
          <w:p w14:paraId="6EA9D665" w14:textId="3A51F31F" w:rsidR="00D82580" w:rsidRPr="00225845" w:rsidRDefault="00D82580" w:rsidP="00925250">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SUPPLIER</w:t>
            </w:r>
          </w:p>
        </w:tc>
      </w:tr>
      <w:tr w:rsidR="00D82580" w:rsidRPr="00225845" w14:paraId="79F8C4BC" w14:textId="77777777" w:rsidTr="00925250">
        <w:tc>
          <w:tcPr>
            <w:tcW w:w="1134" w:type="dxa"/>
            <w:tcBorders>
              <w:top w:val="single" w:sz="18" w:space="0" w:color="auto"/>
              <w:bottom w:val="single" w:sz="18" w:space="0" w:color="auto"/>
            </w:tcBorders>
            <w:shd w:val="clear" w:color="auto" w:fill="CCFFCC"/>
          </w:tcPr>
          <w:p w14:paraId="0D2D1805" w14:textId="11B1B782" w:rsidR="00D82580" w:rsidRPr="00225845" w:rsidRDefault="00E31BB5"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2</w:t>
            </w:r>
          </w:p>
        </w:tc>
        <w:tc>
          <w:tcPr>
            <w:tcW w:w="7513" w:type="dxa"/>
            <w:tcBorders>
              <w:top w:val="single" w:sz="18" w:space="0" w:color="auto"/>
              <w:bottom w:val="single" w:sz="18" w:space="0" w:color="auto"/>
              <w:right w:val="single" w:sz="12" w:space="0" w:color="auto"/>
            </w:tcBorders>
            <w:shd w:val="clear" w:color="auto" w:fill="auto"/>
          </w:tcPr>
          <w:p w14:paraId="15FF309D" w14:textId="1850DEC7" w:rsidR="00D82580" w:rsidRPr="00225845" w:rsidRDefault="00925250" w:rsidP="00925250">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WAREHOUSE</w:t>
            </w:r>
          </w:p>
        </w:tc>
      </w:tr>
      <w:tr w:rsidR="00925250" w:rsidRPr="00225845" w14:paraId="108B07A4" w14:textId="77777777" w:rsidTr="00925250">
        <w:tc>
          <w:tcPr>
            <w:tcW w:w="1134" w:type="dxa"/>
            <w:tcBorders>
              <w:top w:val="single" w:sz="18" w:space="0" w:color="auto"/>
              <w:bottom w:val="single" w:sz="18" w:space="0" w:color="auto"/>
            </w:tcBorders>
            <w:shd w:val="clear" w:color="auto" w:fill="CCFFCC"/>
          </w:tcPr>
          <w:p w14:paraId="5E2A971E" w14:textId="43B66A4B" w:rsidR="00925250" w:rsidRPr="00225845" w:rsidRDefault="001B7444"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4</w:t>
            </w:r>
          </w:p>
        </w:tc>
        <w:tc>
          <w:tcPr>
            <w:tcW w:w="7513" w:type="dxa"/>
            <w:tcBorders>
              <w:top w:val="single" w:sz="18" w:space="0" w:color="auto"/>
              <w:bottom w:val="single" w:sz="18" w:space="0" w:color="auto"/>
              <w:right w:val="single" w:sz="12" w:space="0" w:color="auto"/>
            </w:tcBorders>
            <w:shd w:val="clear" w:color="auto" w:fill="auto"/>
          </w:tcPr>
          <w:p w14:paraId="22F4486B" w14:textId="4A4F4E37" w:rsidR="00925250" w:rsidRPr="00225845" w:rsidRDefault="00925250" w:rsidP="00925250">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PHARMACY</w:t>
            </w:r>
          </w:p>
        </w:tc>
      </w:tr>
      <w:tr w:rsidR="00925250" w:rsidRPr="00225845" w14:paraId="38D00B04" w14:textId="77777777" w:rsidTr="00925250">
        <w:tc>
          <w:tcPr>
            <w:tcW w:w="1134" w:type="dxa"/>
            <w:tcBorders>
              <w:top w:val="single" w:sz="18" w:space="0" w:color="auto"/>
              <w:bottom w:val="single" w:sz="18" w:space="0" w:color="auto"/>
            </w:tcBorders>
            <w:shd w:val="clear" w:color="auto" w:fill="CCFFCC"/>
          </w:tcPr>
          <w:p w14:paraId="4216F0C8" w14:textId="63F37AFC" w:rsidR="00925250" w:rsidRPr="00225845" w:rsidRDefault="001B7444"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5</w:t>
            </w:r>
          </w:p>
        </w:tc>
        <w:tc>
          <w:tcPr>
            <w:tcW w:w="7513" w:type="dxa"/>
            <w:tcBorders>
              <w:top w:val="single" w:sz="18" w:space="0" w:color="auto"/>
              <w:bottom w:val="single" w:sz="18" w:space="0" w:color="auto"/>
              <w:right w:val="single" w:sz="12" w:space="0" w:color="auto"/>
            </w:tcBorders>
            <w:shd w:val="clear" w:color="auto" w:fill="auto"/>
          </w:tcPr>
          <w:p w14:paraId="05200798" w14:textId="78524503" w:rsidR="00925250" w:rsidRPr="00225845" w:rsidRDefault="00925250" w:rsidP="00925250">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CONSUMPTION CENTER</w:t>
            </w:r>
          </w:p>
        </w:tc>
      </w:tr>
      <w:tr w:rsidR="00925250" w:rsidRPr="00225845" w14:paraId="425EED8A" w14:textId="77777777" w:rsidTr="00CB1188">
        <w:tc>
          <w:tcPr>
            <w:tcW w:w="1134" w:type="dxa"/>
            <w:tcBorders>
              <w:top w:val="single" w:sz="18" w:space="0" w:color="auto"/>
            </w:tcBorders>
            <w:shd w:val="clear" w:color="auto" w:fill="CCFFCC"/>
          </w:tcPr>
          <w:p w14:paraId="48D6E979" w14:textId="600EEE02" w:rsidR="00925250" w:rsidRPr="00225845" w:rsidRDefault="001B7444" w:rsidP="00CB1188">
            <w:pPr>
              <w:spacing w:after="0"/>
              <w:ind w:left="-108" w:right="-108"/>
              <w:jc w:val="center"/>
              <w:rPr>
                <w:rFonts w:asciiTheme="majorHAnsi" w:hAnsiTheme="majorHAnsi" w:cs="Tahoma"/>
                <w:b/>
                <w:sz w:val="16"/>
                <w:szCs w:val="16"/>
              </w:rPr>
            </w:pPr>
            <w:r w:rsidRPr="00225845">
              <w:rPr>
                <w:rFonts w:asciiTheme="majorHAnsi" w:hAnsiTheme="majorHAnsi" w:cs="Tahoma"/>
                <w:b/>
                <w:sz w:val="16"/>
                <w:szCs w:val="16"/>
              </w:rPr>
              <w:t>6</w:t>
            </w:r>
          </w:p>
        </w:tc>
        <w:tc>
          <w:tcPr>
            <w:tcW w:w="7513" w:type="dxa"/>
            <w:tcBorders>
              <w:top w:val="single" w:sz="18" w:space="0" w:color="auto"/>
              <w:bottom w:val="single" w:sz="18" w:space="0" w:color="auto"/>
              <w:right w:val="single" w:sz="12" w:space="0" w:color="auto"/>
            </w:tcBorders>
            <w:shd w:val="clear" w:color="auto" w:fill="auto"/>
          </w:tcPr>
          <w:p w14:paraId="77C7ADAE" w14:textId="4ECB8E64" w:rsidR="00925250" w:rsidRPr="00225845" w:rsidRDefault="00925250" w:rsidP="00925250">
            <w:pPr>
              <w:spacing w:after="0"/>
              <w:ind w:left="-108" w:right="-108"/>
              <w:jc w:val="center"/>
              <w:rPr>
                <w:rFonts w:asciiTheme="majorHAnsi" w:hAnsiTheme="majorHAnsi" w:cs="Tahoma"/>
                <w:bCs/>
                <w:sz w:val="16"/>
                <w:szCs w:val="16"/>
              </w:rPr>
            </w:pPr>
            <w:r w:rsidRPr="00225845">
              <w:rPr>
                <w:rFonts w:asciiTheme="majorHAnsi" w:hAnsiTheme="majorHAnsi" w:cs="Tahoma"/>
                <w:bCs/>
                <w:sz w:val="16"/>
                <w:szCs w:val="16"/>
              </w:rPr>
              <w:t>REIMBURSEMENT AGENCY</w:t>
            </w:r>
          </w:p>
        </w:tc>
      </w:tr>
    </w:tbl>
    <w:p w14:paraId="658DF8AD" w14:textId="77777777" w:rsidR="00D82580" w:rsidRPr="00225845" w:rsidRDefault="00D82580" w:rsidP="003444DC">
      <w:pPr>
        <w:ind w:left="0"/>
        <w:rPr>
          <w:rFonts w:asciiTheme="majorHAnsi" w:hAnsiTheme="majorHAnsi"/>
        </w:rPr>
      </w:pPr>
    </w:p>
    <w:sectPr w:rsidR="00D82580" w:rsidRPr="00225845" w:rsidSect="008661B4">
      <w:headerReference w:type="default" r:id="rId11"/>
      <w:footerReference w:type="default" r:id="rId12"/>
      <w:headerReference w:type="first" r:id="rId13"/>
      <w:footerReference w:type="first" r:id="rId14"/>
      <w:type w:val="nextColumn"/>
      <w:pgSz w:w="12240" w:h="15840" w:code="1"/>
      <w:pgMar w:top="1134" w:right="1134" w:bottom="1710"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AE136C" w14:textId="77777777" w:rsidR="005E7A24" w:rsidRDefault="005E7A24">
      <w:r>
        <w:separator/>
      </w:r>
    </w:p>
  </w:endnote>
  <w:endnote w:type="continuationSeparator" w:id="0">
    <w:p w14:paraId="6563E90F" w14:textId="77777777" w:rsidR="005E7A24" w:rsidRDefault="005E7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1041A" w14:textId="77777777" w:rsidR="00E31BB5" w:rsidRPr="000C045D" w:rsidRDefault="00E31BB5" w:rsidP="000C045D">
    <w:pPr>
      <w:spacing w:after="0"/>
      <w:ind w:right="405"/>
      <w:jc w:val="right"/>
      <w:rPr>
        <w:rFonts w:asciiTheme="majorHAnsi" w:hAnsiTheme="majorHAnsi" w:cstheme="minorBidi"/>
        <w:color w:val="0070C0"/>
        <w:sz w:val="32"/>
        <w:szCs w:val="32"/>
      </w:rPr>
    </w:pPr>
    <w:r w:rsidRPr="000C045D">
      <w:rPr>
        <w:rFonts w:asciiTheme="majorHAnsi" w:hAnsiTheme="majorHAnsi" w:cstheme="minorBidi"/>
        <w:noProof/>
        <w:color w:val="0070C0"/>
        <w:sz w:val="32"/>
        <w:szCs w:val="32"/>
      </w:rPr>
      <w:drawing>
        <wp:anchor distT="0" distB="0" distL="114300" distR="114300" simplePos="0" relativeHeight="251673600" behindDoc="1" locked="0" layoutInCell="1" allowOverlap="1" wp14:anchorId="48E40E0D" wp14:editId="6FFBD359">
          <wp:simplePos x="0" y="0"/>
          <wp:positionH relativeFrom="margin">
            <wp:posOffset>-47625</wp:posOffset>
          </wp:positionH>
          <wp:positionV relativeFrom="paragraph">
            <wp:posOffset>9525</wp:posOffset>
          </wp:positionV>
          <wp:extent cx="3025775" cy="457200"/>
          <wp:effectExtent l="0" t="0" r="317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25775" cy="457200"/>
                  </a:xfrm>
                  <a:prstGeom prst="rect">
                    <a:avLst/>
                  </a:prstGeom>
                </pic:spPr>
              </pic:pic>
            </a:graphicData>
          </a:graphic>
        </wp:anchor>
      </w:drawing>
    </w:r>
    <w:r w:rsidRPr="000C045D">
      <w:rPr>
        <w:rFonts w:asciiTheme="majorHAnsi" w:hAnsiTheme="majorHAnsi" w:cstheme="minorBidi"/>
        <w:color w:val="0070C0"/>
        <w:sz w:val="32"/>
        <w:szCs w:val="32"/>
      </w:rPr>
      <w:t>Drug Track and Trace System</w:t>
    </w:r>
  </w:p>
  <w:p w14:paraId="5B243B29" w14:textId="5AF34D24" w:rsidR="00E31BB5" w:rsidRPr="000C045D" w:rsidRDefault="00E31BB5" w:rsidP="000C045D">
    <w:pPr>
      <w:spacing w:before="240" w:after="0"/>
      <w:ind w:right="405"/>
      <w:jc w:val="right"/>
      <w:rPr>
        <w:rFonts w:asciiTheme="majorHAnsi" w:hAnsiTheme="majorHAnsi"/>
        <w:b/>
        <w:bCs/>
        <w:sz w:val="20"/>
        <w:szCs w:val="20"/>
      </w:rPr>
    </w:pPr>
    <w:r w:rsidRPr="000C045D">
      <w:rPr>
        <w:noProof/>
      </w:rPr>
      <mc:AlternateContent>
        <mc:Choice Requires="wps">
          <w:drawing>
            <wp:anchor distT="0" distB="0" distL="114300" distR="114300" simplePos="0" relativeHeight="251672576" behindDoc="0" locked="0" layoutInCell="1" allowOverlap="1" wp14:anchorId="2AE7FA3D" wp14:editId="2077C835">
              <wp:simplePos x="0" y="0"/>
              <wp:positionH relativeFrom="margin">
                <wp:posOffset>3168015</wp:posOffset>
              </wp:positionH>
              <wp:positionV relativeFrom="paragraph">
                <wp:posOffset>39370</wp:posOffset>
              </wp:positionV>
              <wp:extent cx="2533650" cy="0"/>
              <wp:effectExtent l="38100" t="38100" r="76200" b="114300"/>
              <wp:wrapNone/>
              <wp:docPr id="1" name="Straight Connector 1"/>
              <wp:cNvGraphicFramePr/>
              <a:graphic xmlns:a="http://schemas.openxmlformats.org/drawingml/2006/main">
                <a:graphicData uri="http://schemas.microsoft.com/office/word/2010/wordprocessingShape">
                  <wps:wsp>
                    <wps:cNvCnPr/>
                    <wps:spPr>
                      <a:xfrm>
                        <a:off x="0" y="0"/>
                        <a:ext cx="2533650" cy="0"/>
                      </a:xfrm>
                      <a:prstGeom prst="line">
                        <a:avLst/>
                      </a:prstGeom>
                      <a:ln w="57150">
                        <a:solidFill>
                          <a:srgbClr val="0070C0"/>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anchor>
          </w:drawing>
        </mc:Choice>
        <mc:Fallback>
          <w:pict>
            <v:line w14:anchorId="5F86AD85" id="Straight Connector 1"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49.45pt,3.1pt" to="448.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" strokecolor="#0070c0" strokeweight="4.5pt">
              <v:shadow on="t" color="black" opacity="22937f" origin=",.5" offset="0,.63889mm"/>
              <w10:wrap anchorx="margin"/>
            </v:line>
          </w:pict>
        </mc:Fallback>
      </mc:AlternateContent>
    </w:r>
    <w:r w:rsidRPr="000C045D">
      <w:rPr>
        <w:rFonts w:asciiTheme="majorHAnsi" w:hAnsiTheme="majorHAnsi"/>
        <w:b/>
        <w:bCs/>
        <w:sz w:val="20"/>
        <w:szCs w:val="20"/>
      </w:rPr>
      <w:tab/>
    </w:r>
    <w:r w:rsidRPr="000C045D">
      <w:rPr>
        <w:rFonts w:asciiTheme="majorHAnsi" w:hAnsiTheme="majorHAnsi"/>
        <w:b/>
        <w:bCs/>
      </w:rPr>
      <w:t xml:space="preserve">  </w:t>
    </w:r>
    <w:sdt>
      <w:sdtPr>
        <w:rPr>
          <w:rFonts w:asciiTheme="majorHAnsi" w:hAnsiTheme="majorHAnsi"/>
          <w:b/>
          <w:bCs/>
        </w:rPr>
        <w:id w:val="769745916"/>
        <w:docPartObj>
          <w:docPartGallery w:val="Page Numbers (Bottom of Page)"/>
          <w:docPartUnique/>
        </w:docPartObj>
      </w:sdtPr>
      <w:sdtEndPr/>
      <w:sdtContent>
        <w:sdt>
          <w:sdtPr>
            <w:rPr>
              <w:rFonts w:asciiTheme="majorHAnsi" w:hAnsiTheme="majorHAnsi"/>
              <w:b/>
              <w:bCs/>
            </w:rPr>
            <w:id w:val="9577699"/>
            <w:docPartObj>
              <w:docPartGallery w:val="Page Numbers (Top of Page)"/>
              <w:docPartUnique/>
            </w:docPartObj>
          </w:sdtPr>
          <w:sdtEndPr/>
          <w:sdtContent>
            <w:r w:rsidRPr="000C045D">
              <w:rPr>
                <w:rFonts w:asciiTheme="majorHAnsi" w:hAnsiTheme="majorHAnsi"/>
                <w:b/>
                <w:bCs/>
              </w:rPr>
              <w:fldChar w:fldCharType="begin"/>
            </w:r>
            <w:r w:rsidRPr="000C045D">
              <w:rPr>
                <w:rFonts w:asciiTheme="majorHAnsi" w:hAnsiTheme="majorHAnsi"/>
                <w:b/>
                <w:bCs/>
              </w:rPr>
              <w:instrText xml:space="preserve"> PAGE </w:instrText>
            </w:r>
            <w:r w:rsidRPr="000C045D">
              <w:rPr>
                <w:rFonts w:asciiTheme="majorHAnsi" w:hAnsiTheme="majorHAnsi"/>
                <w:b/>
                <w:bCs/>
              </w:rPr>
              <w:fldChar w:fldCharType="separate"/>
            </w:r>
            <w:r w:rsidR="00D37C86">
              <w:rPr>
                <w:rFonts w:asciiTheme="majorHAnsi" w:hAnsiTheme="majorHAnsi"/>
                <w:b/>
                <w:bCs/>
                <w:noProof/>
              </w:rPr>
              <w:t>15</w:t>
            </w:r>
            <w:r w:rsidRPr="000C045D">
              <w:rPr>
                <w:rFonts w:asciiTheme="majorHAnsi" w:hAnsiTheme="majorHAnsi"/>
                <w:b/>
                <w:bCs/>
              </w:rPr>
              <w:fldChar w:fldCharType="end"/>
            </w:r>
            <w:r w:rsidRPr="000C045D">
              <w:rPr>
                <w:rFonts w:asciiTheme="majorHAnsi" w:hAnsiTheme="majorHAnsi"/>
                <w:b/>
                <w:bCs/>
              </w:rPr>
              <w:t xml:space="preserve"> / </w:t>
            </w:r>
            <w:r w:rsidRPr="000C045D">
              <w:rPr>
                <w:rFonts w:asciiTheme="majorHAnsi" w:hAnsiTheme="majorHAnsi"/>
                <w:b/>
                <w:bCs/>
              </w:rPr>
              <w:fldChar w:fldCharType="begin"/>
            </w:r>
            <w:r w:rsidRPr="000C045D">
              <w:rPr>
                <w:rFonts w:asciiTheme="majorHAnsi" w:hAnsiTheme="majorHAnsi"/>
                <w:b/>
                <w:bCs/>
              </w:rPr>
              <w:instrText xml:space="preserve"> NUMPAGES  </w:instrText>
            </w:r>
            <w:r w:rsidRPr="000C045D">
              <w:rPr>
                <w:rFonts w:asciiTheme="majorHAnsi" w:hAnsiTheme="majorHAnsi"/>
                <w:b/>
                <w:bCs/>
              </w:rPr>
              <w:fldChar w:fldCharType="separate"/>
            </w:r>
            <w:r w:rsidR="00D37C86">
              <w:rPr>
                <w:rFonts w:asciiTheme="majorHAnsi" w:hAnsiTheme="majorHAnsi"/>
                <w:b/>
                <w:bCs/>
                <w:noProof/>
              </w:rPr>
              <w:t>18</w:t>
            </w:r>
            <w:r w:rsidRPr="000C045D">
              <w:rPr>
                <w:rFonts w:asciiTheme="majorHAnsi" w:hAnsiTheme="majorHAnsi"/>
                <w:b/>
                <w:bCs/>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43B2B" w14:textId="6804A4EC" w:rsidR="00E31BB5" w:rsidRPr="000C045D" w:rsidRDefault="00E31BB5" w:rsidP="008661B4">
    <w:pPr>
      <w:spacing w:before="240"/>
      <w:ind w:right="405"/>
      <w:jc w:val="right"/>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81C90C" w14:textId="77777777" w:rsidR="005E7A24" w:rsidRDefault="005E7A24">
      <w:r>
        <w:separator/>
      </w:r>
    </w:p>
  </w:footnote>
  <w:footnote w:type="continuationSeparator" w:id="0">
    <w:p w14:paraId="4D7E7C71" w14:textId="77777777" w:rsidR="005E7A24" w:rsidRDefault="005E7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43B27" w14:textId="77777777" w:rsidR="00E31BB5" w:rsidRDefault="00E31BB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9ED92" w14:textId="77777777" w:rsidR="00E31BB5" w:rsidRPr="00F51862" w:rsidRDefault="00E31BB5" w:rsidP="00F51862">
    <w:r w:rsidRPr="00F51862">
      <w:rPr>
        <w:rFonts w:eastAsiaTheme="majorEastAsia"/>
        <w:noProof/>
      </w:rPr>
      <w:drawing>
        <wp:anchor distT="0" distB="0" distL="114300" distR="114300" simplePos="0" relativeHeight="251665408" behindDoc="1" locked="0" layoutInCell="1" allowOverlap="1" wp14:anchorId="02AD5FAC" wp14:editId="503BF7DD">
          <wp:simplePos x="0" y="0"/>
          <wp:positionH relativeFrom="column">
            <wp:posOffset>0</wp:posOffset>
          </wp:positionH>
          <wp:positionV relativeFrom="paragraph">
            <wp:posOffset>171450</wp:posOffset>
          </wp:positionV>
          <wp:extent cx="2410968" cy="1874520"/>
          <wp:effectExtent l="0" t="0" r="8890" b="0"/>
          <wp:wrapTight wrapText="bothSides">
            <wp:wrapPolygon edited="0">
              <wp:start x="0" y="0"/>
              <wp:lineTo x="0" y="21293"/>
              <wp:lineTo x="21509" y="21293"/>
              <wp:lineTo x="2150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nly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10968" cy="1874520"/>
                  </a:xfrm>
                  <a:prstGeom prst="rect">
                    <a:avLst/>
                  </a:prstGeom>
                </pic:spPr>
              </pic:pic>
            </a:graphicData>
          </a:graphic>
        </wp:anchor>
      </w:drawing>
    </w:r>
  </w:p>
  <w:p w14:paraId="33CBA86C" w14:textId="77777777" w:rsidR="00E31BB5" w:rsidRPr="00F51862" w:rsidRDefault="00E31BB5" w:rsidP="00F51862"/>
  <w:p w14:paraId="2708FB6C" w14:textId="77777777" w:rsidR="00E31BB5" w:rsidRPr="00F51862" w:rsidRDefault="00E31BB5" w:rsidP="00F51862"/>
  <w:p w14:paraId="1EA21CF4" w14:textId="77777777" w:rsidR="00E31BB5" w:rsidRPr="00F51862" w:rsidRDefault="00E31BB5" w:rsidP="00F51862"/>
  <w:p w14:paraId="4C3D7164" w14:textId="77777777" w:rsidR="00E31BB5" w:rsidRPr="00F51862" w:rsidRDefault="00E31BB5" w:rsidP="00F51862"/>
  <w:p w14:paraId="6C33DE5F" w14:textId="77777777" w:rsidR="00E31BB5" w:rsidRPr="00F51862" w:rsidRDefault="00E31BB5" w:rsidP="00F51862"/>
  <w:p w14:paraId="1CE6C293" w14:textId="77777777" w:rsidR="00E31BB5" w:rsidRPr="00F51862" w:rsidRDefault="00E31BB5" w:rsidP="00F51862"/>
  <w:p w14:paraId="6A0CF634" w14:textId="77777777" w:rsidR="00E31BB5" w:rsidRPr="00F51862" w:rsidRDefault="00E31BB5" w:rsidP="00F51862"/>
  <w:p w14:paraId="000E6B10" w14:textId="26015069" w:rsidR="00E31BB5" w:rsidRPr="00F51862" w:rsidRDefault="00E31BB5" w:rsidP="00F51862">
    <w:r w:rsidRPr="00F51862">
      <w:rPr>
        <w:noProof/>
      </w:rPr>
      <mc:AlternateContent>
        <mc:Choice Requires="wps">
          <w:drawing>
            <wp:anchor distT="0" distB="0" distL="114300" distR="114300" simplePos="0" relativeHeight="251666432" behindDoc="0" locked="0" layoutInCell="1" allowOverlap="1" wp14:anchorId="27A0C3D6" wp14:editId="5D85BE75">
              <wp:simplePos x="0" y="0"/>
              <wp:positionH relativeFrom="column">
                <wp:posOffset>0</wp:posOffset>
              </wp:positionH>
              <wp:positionV relativeFrom="paragraph">
                <wp:posOffset>168910</wp:posOffset>
              </wp:positionV>
              <wp:extent cx="5486400" cy="0"/>
              <wp:effectExtent l="0" t="19050" r="38100" b="38100"/>
              <wp:wrapNone/>
              <wp:docPr id="93" name="Straight Connector 93"/>
              <wp:cNvGraphicFramePr/>
              <a:graphic xmlns:a="http://schemas.openxmlformats.org/drawingml/2006/main">
                <a:graphicData uri="http://schemas.microsoft.com/office/word/2010/wordprocessingShape">
                  <wps:wsp>
                    <wps:cNvCnPr/>
                    <wps:spPr>
                      <a:xfrm>
                        <a:off x="0" y="0"/>
                        <a:ext cx="5486400" cy="0"/>
                      </a:xfrm>
                      <a:prstGeom prst="line">
                        <a:avLst/>
                      </a:prstGeom>
                      <a:ln w="57150">
                        <a:solidFill>
                          <a:srgbClr val="0070C0"/>
                        </a:solidFill>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6DA1C9EB" id="Straight Connector 9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13.3pt" to="6in,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" strokecolor="#0070c0" strokeweight="4.5pt">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4E2671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DB2A76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AA0116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0A69ED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1CC3AD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5ABE6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4ABF5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D68DF8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70A8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1E27A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324AC9E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2269"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696153233">
    <w:abstractNumId w:val="9"/>
  </w:num>
  <w:num w:numId="2" w16cid:durableId="413429457">
    <w:abstractNumId w:val="7"/>
  </w:num>
  <w:num w:numId="3" w16cid:durableId="850723541">
    <w:abstractNumId w:val="6"/>
  </w:num>
  <w:num w:numId="4" w16cid:durableId="888417866">
    <w:abstractNumId w:val="5"/>
  </w:num>
  <w:num w:numId="5" w16cid:durableId="364065347">
    <w:abstractNumId w:val="4"/>
  </w:num>
  <w:num w:numId="6" w16cid:durableId="2132508122">
    <w:abstractNumId w:val="8"/>
  </w:num>
  <w:num w:numId="7" w16cid:durableId="236324890">
    <w:abstractNumId w:val="3"/>
  </w:num>
  <w:num w:numId="8" w16cid:durableId="1591115447">
    <w:abstractNumId w:val="2"/>
  </w:num>
  <w:num w:numId="9" w16cid:durableId="1848866977">
    <w:abstractNumId w:val="1"/>
  </w:num>
  <w:num w:numId="10" w16cid:durableId="1123571316">
    <w:abstractNumId w:val="0"/>
  </w:num>
  <w:num w:numId="11" w16cid:durableId="1294212709">
    <w:abstractNumId w:val="10"/>
  </w:num>
  <w:num w:numId="12" w16cid:durableId="13421257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63612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99467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53745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47392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686259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936042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06689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46312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74080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85924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690967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240510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intFractionalCharacterWidth/>
  <w:embedSystemFonts/>
  <w:hideSpellingErrors/>
  <w:hideGrammaticalErrors/>
  <w:activeWritingStyle w:appName="MSWord" w:lang="en-US" w:vendorID="64" w:dllVersion="5" w:nlCheck="1" w:checkStyle="1"/>
  <w:activeWritingStyle w:appName="MSWord" w:lang="en-GB" w:vendorID="64" w:dllVersion="5" w:nlCheck="1" w:checkStyle="1"/>
  <w:activeWritingStyle w:appName="MSWord" w:lang="en-AU" w:vendorID="64" w:dllVersion="5" w:nlCheck="1" w:checkStyle="1"/>
  <w:activeWritingStyle w:appName="MSWord" w:lang="en-GB" w:vendorID="64" w:dllVersion="6" w:nlCheck="1" w:checkStyle="1"/>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de-DE" w:vendorID="64" w:dllVersion="6" w:nlCheck="1" w:checkStyle="1"/>
  <w:activeWritingStyle w:appName="MSWord" w:lang="ar-SA" w:vendorID="64" w:dllVersion="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4097">
      <v:stroke startarrowwidth="narrow" startarrowlength="long" endarrow="block" endarrowwidth="narrow" endarrowlength="long"/>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49D"/>
    <w:rsid w:val="00000394"/>
    <w:rsid w:val="00001C74"/>
    <w:rsid w:val="0000250C"/>
    <w:rsid w:val="0000493E"/>
    <w:rsid w:val="00005898"/>
    <w:rsid w:val="00006025"/>
    <w:rsid w:val="000063B3"/>
    <w:rsid w:val="00007C83"/>
    <w:rsid w:val="0001015A"/>
    <w:rsid w:val="000107E3"/>
    <w:rsid w:val="00010C4C"/>
    <w:rsid w:val="00010D64"/>
    <w:rsid w:val="00011303"/>
    <w:rsid w:val="00011333"/>
    <w:rsid w:val="00011D61"/>
    <w:rsid w:val="00013E9D"/>
    <w:rsid w:val="00014364"/>
    <w:rsid w:val="00015EA2"/>
    <w:rsid w:val="00017EAA"/>
    <w:rsid w:val="00020F92"/>
    <w:rsid w:val="000233B8"/>
    <w:rsid w:val="0002454C"/>
    <w:rsid w:val="00025117"/>
    <w:rsid w:val="00026017"/>
    <w:rsid w:val="000265D3"/>
    <w:rsid w:val="00026BA3"/>
    <w:rsid w:val="000301D3"/>
    <w:rsid w:val="0003055D"/>
    <w:rsid w:val="000311D4"/>
    <w:rsid w:val="0003434C"/>
    <w:rsid w:val="00034380"/>
    <w:rsid w:val="00034A70"/>
    <w:rsid w:val="0003738A"/>
    <w:rsid w:val="00037B3C"/>
    <w:rsid w:val="0004164E"/>
    <w:rsid w:val="00041A89"/>
    <w:rsid w:val="0004592A"/>
    <w:rsid w:val="00045EC1"/>
    <w:rsid w:val="0005130C"/>
    <w:rsid w:val="000520B7"/>
    <w:rsid w:val="000529C1"/>
    <w:rsid w:val="00054443"/>
    <w:rsid w:val="00056D79"/>
    <w:rsid w:val="00057747"/>
    <w:rsid w:val="00061F17"/>
    <w:rsid w:val="0006269E"/>
    <w:rsid w:val="00062F33"/>
    <w:rsid w:val="00064FFB"/>
    <w:rsid w:val="000655D7"/>
    <w:rsid w:val="0007003A"/>
    <w:rsid w:val="00071E9A"/>
    <w:rsid w:val="00072EBF"/>
    <w:rsid w:val="000754B6"/>
    <w:rsid w:val="00075989"/>
    <w:rsid w:val="00076062"/>
    <w:rsid w:val="00077F00"/>
    <w:rsid w:val="000804DE"/>
    <w:rsid w:val="00081E14"/>
    <w:rsid w:val="0008427E"/>
    <w:rsid w:val="000848F5"/>
    <w:rsid w:val="000849AB"/>
    <w:rsid w:val="00084D70"/>
    <w:rsid w:val="000863A2"/>
    <w:rsid w:val="00087411"/>
    <w:rsid w:val="00092CB7"/>
    <w:rsid w:val="00093895"/>
    <w:rsid w:val="000950E0"/>
    <w:rsid w:val="00095A2E"/>
    <w:rsid w:val="00095D2A"/>
    <w:rsid w:val="00095EAF"/>
    <w:rsid w:val="00096577"/>
    <w:rsid w:val="00097D8F"/>
    <w:rsid w:val="000A08B1"/>
    <w:rsid w:val="000A163F"/>
    <w:rsid w:val="000A2545"/>
    <w:rsid w:val="000A33FF"/>
    <w:rsid w:val="000A3CA4"/>
    <w:rsid w:val="000A66DC"/>
    <w:rsid w:val="000A6BAB"/>
    <w:rsid w:val="000B2061"/>
    <w:rsid w:val="000B3316"/>
    <w:rsid w:val="000B61F1"/>
    <w:rsid w:val="000B7EB2"/>
    <w:rsid w:val="000C045D"/>
    <w:rsid w:val="000C0FBC"/>
    <w:rsid w:val="000C1F82"/>
    <w:rsid w:val="000C5455"/>
    <w:rsid w:val="000C68EF"/>
    <w:rsid w:val="000D06B4"/>
    <w:rsid w:val="000D06BA"/>
    <w:rsid w:val="000D1E64"/>
    <w:rsid w:val="000D2528"/>
    <w:rsid w:val="000D2E26"/>
    <w:rsid w:val="000D37CA"/>
    <w:rsid w:val="000D3BC0"/>
    <w:rsid w:val="000D3EA8"/>
    <w:rsid w:val="000D5148"/>
    <w:rsid w:val="000D536C"/>
    <w:rsid w:val="000D5372"/>
    <w:rsid w:val="000D6702"/>
    <w:rsid w:val="000D7008"/>
    <w:rsid w:val="000D723F"/>
    <w:rsid w:val="000E2800"/>
    <w:rsid w:val="000E3FC7"/>
    <w:rsid w:val="000E3FF3"/>
    <w:rsid w:val="000E4DC8"/>
    <w:rsid w:val="000E5A19"/>
    <w:rsid w:val="000F058C"/>
    <w:rsid w:val="000F096C"/>
    <w:rsid w:val="000F1501"/>
    <w:rsid w:val="000F1B35"/>
    <w:rsid w:val="000F2A43"/>
    <w:rsid w:val="000F40B9"/>
    <w:rsid w:val="000F4CB8"/>
    <w:rsid w:val="000F505F"/>
    <w:rsid w:val="000F64E3"/>
    <w:rsid w:val="000F6ACB"/>
    <w:rsid w:val="000F6F43"/>
    <w:rsid w:val="0010068A"/>
    <w:rsid w:val="00104BF6"/>
    <w:rsid w:val="00106DE6"/>
    <w:rsid w:val="001071F6"/>
    <w:rsid w:val="0010748F"/>
    <w:rsid w:val="00107586"/>
    <w:rsid w:val="00107789"/>
    <w:rsid w:val="001079BE"/>
    <w:rsid w:val="00110390"/>
    <w:rsid w:val="00110BB5"/>
    <w:rsid w:val="00111539"/>
    <w:rsid w:val="00113296"/>
    <w:rsid w:val="0011714C"/>
    <w:rsid w:val="00117312"/>
    <w:rsid w:val="001176BC"/>
    <w:rsid w:val="001200AF"/>
    <w:rsid w:val="001224CE"/>
    <w:rsid w:val="0012260D"/>
    <w:rsid w:val="00122DD7"/>
    <w:rsid w:val="00124A44"/>
    <w:rsid w:val="00125070"/>
    <w:rsid w:val="00126B78"/>
    <w:rsid w:val="0012779B"/>
    <w:rsid w:val="0013031E"/>
    <w:rsid w:val="00131EE8"/>
    <w:rsid w:val="001333D3"/>
    <w:rsid w:val="0013376A"/>
    <w:rsid w:val="00134B26"/>
    <w:rsid w:val="0013693C"/>
    <w:rsid w:val="00141759"/>
    <w:rsid w:val="00142A08"/>
    <w:rsid w:val="0014361E"/>
    <w:rsid w:val="001439E9"/>
    <w:rsid w:val="00146F7D"/>
    <w:rsid w:val="001508D7"/>
    <w:rsid w:val="00153216"/>
    <w:rsid w:val="00155B6E"/>
    <w:rsid w:val="00157401"/>
    <w:rsid w:val="001578E3"/>
    <w:rsid w:val="00157F5E"/>
    <w:rsid w:val="00160266"/>
    <w:rsid w:val="00160C4B"/>
    <w:rsid w:val="00161F77"/>
    <w:rsid w:val="00163388"/>
    <w:rsid w:val="00163A3A"/>
    <w:rsid w:val="001642DA"/>
    <w:rsid w:val="0016511B"/>
    <w:rsid w:val="00166309"/>
    <w:rsid w:val="00166479"/>
    <w:rsid w:val="001665B7"/>
    <w:rsid w:val="0017109E"/>
    <w:rsid w:val="00171AC0"/>
    <w:rsid w:val="00171AEC"/>
    <w:rsid w:val="00172F17"/>
    <w:rsid w:val="00174329"/>
    <w:rsid w:val="00174445"/>
    <w:rsid w:val="00175044"/>
    <w:rsid w:val="00181119"/>
    <w:rsid w:val="00181AE1"/>
    <w:rsid w:val="00182AF6"/>
    <w:rsid w:val="00182E69"/>
    <w:rsid w:val="0018341F"/>
    <w:rsid w:val="00183447"/>
    <w:rsid w:val="00183CFE"/>
    <w:rsid w:val="00184790"/>
    <w:rsid w:val="001853A4"/>
    <w:rsid w:val="0018579A"/>
    <w:rsid w:val="00186500"/>
    <w:rsid w:val="00186E40"/>
    <w:rsid w:val="001870F2"/>
    <w:rsid w:val="00190053"/>
    <w:rsid w:val="00192764"/>
    <w:rsid w:val="00194509"/>
    <w:rsid w:val="0019536D"/>
    <w:rsid w:val="001954FA"/>
    <w:rsid w:val="001967BC"/>
    <w:rsid w:val="0019783D"/>
    <w:rsid w:val="00197E86"/>
    <w:rsid w:val="001A0F05"/>
    <w:rsid w:val="001A1CF2"/>
    <w:rsid w:val="001A573A"/>
    <w:rsid w:val="001A5DDD"/>
    <w:rsid w:val="001A62CE"/>
    <w:rsid w:val="001B328C"/>
    <w:rsid w:val="001B3852"/>
    <w:rsid w:val="001B438B"/>
    <w:rsid w:val="001B6E1C"/>
    <w:rsid w:val="001B7444"/>
    <w:rsid w:val="001C15C4"/>
    <w:rsid w:val="001C1825"/>
    <w:rsid w:val="001C42CB"/>
    <w:rsid w:val="001C5C78"/>
    <w:rsid w:val="001C5EFE"/>
    <w:rsid w:val="001C6A79"/>
    <w:rsid w:val="001C74CD"/>
    <w:rsid w:val="001C786A"/>
    <w:rsid w:val="001D0D09"/>
    <w:rsid w:val="001D2DAD"/>
    <w:rsid w:val="001D324A"/>
    <w:rsid w:val="001D3692"/>
    <w:rsid w:val="001D68FC"/>
    <w:rsid w:val="001D7295"/>
    <w:rsid w:val="001D7548"/>
    <w:rsid w:val="001E28EF"/>
    <w:rsid w:val="001E4F19"/>
    <w:rsid w:val="001E535D"/>
    <w:rsid w:val="001E62CC"/>
    <w:rsid w:val="001E654F"/>
    <w:rsid w:val="001F1D77"/>
    <w:rsid w:val="001F1E27"/>
    <w:rsid w:val="001F3BDF"/>
    <w:rsid w:val="001F45B1"/>
    <w:rsid w:val="001F5196"/>
    <w:rsid w:val="001F5864"/>
    <w:rsid w:val="001F6538"/>
    <w:rsid w:val="001F7F3A"/>
    <w:rsid w:val="00200991"/>
    <w:rsid w:val="002039BE"/>
    <w:rsid w:val="00203BBA"/>
    <w:rsid w:val="00206AE3"/>
    <w:rsid w:val="00214BF7"/>
    <w:rsid w:val="00214D39"/>
    <w:rsid w:val="00215FA1"/>
    <w:rsid w:val="0021629C"/>
    <w:rsid w:val="00216991"/>
    <w:rsid w:val="00217797"/>
    <w:rsid w:val="00217C58"/>
    <w:rsid w:val="002241C9"/>
    <w:rsid w:val="00225845"/>
    <w:rsid w:val="00225A67"/>
    <w:rsid w:val="002269D5"/>
    <w:rsid w:val="002302F0"/>
    <w:rsid w:val="00230C2E"/>
    <w:rsid w:val="00234255"/>
    <w:rsid w:val="00234865"/>
    <w:rsid w:val="00234E4A"/>
    <w:rsid w:val="00235F39"/>
    <w:rsid w:val="002360ED"/>
    <w:rsid w:val="002370FA"/>
    <w:rsid w:val="00237459"/>
    <w:rsid w:val="002406BA"/>
    <w:rsid w:val="0024131F"/>
    <w:rsid w:val="002429E0"/>
    <w:rsid w:val="00243CAB"/>
    <w:rsid w:val="00244B7C"/>
    <w:rsid w:val="002456D7"/>
    <w:rsid w:val="0024593B"/>
    <w:rsid w:val="00246D11"/>
    <w:rsid w:val="00250530"/>
    <w:rsid w:val="00250D39"/>
    <w:rsid w:val="00250E06"/>
    <w:rsid w:val="00251CD9"/>
    <w:rsid w:val="00252618"/>
    <w:rsid w:val="00252F38"/>
    <w:rsid w:val="002532E0"/>
    <w:rsid w:val="00253A42"/>
    <w:rsid w:val="00253E67"/>
    <w:rsid w:val="002540D2"/>
    <w:rsid w:val="002546D4"/>
    <w:rsid w:val="002547A7"/>
    <w:rsid w:val="00254F1E"/>
    <w:rsid w:val="00255872"/>
    <w:rsid w:val="002579E0"/>
    <w:rsid w:val="00257DFA"/>
    <w:rsid w:val="00261690"/>
    <w:rsid w:val="00263F1C"/>
    <w:rsid w:val="00263F3D"/>
    <w:rsid w:val="00264B18"/>
    <w:rsid w:val="00264E55"/>
    <w:rsid w:val="0026738E"/>
    <w:rsid w:val="0026748D"/>
    <w:rsid w:val="0027156E"/>
    <w:rsid w:val="00271789"/>
    <w:rsid w:val="00274077"/>
    <w:rsid w:val="00274DB3"/>
    <w:rsid w:val="00281418"/>
    <w:rsid w:val="00290E5A"/>
    <w:rsid w:val="002A0B6B"/>
    <w:rsid w:val="002A0D0D"/>
    <w:rsid w:val="002A1958"/>
    <w:rsid w:val="002A1EDC"/>
    <w:rsid w:val="002A2D1C"/>
    <w:rsid w:val="002A44E6"/>
    <w:rsid w:val="002A5B93"/>
    <w:rsid w:val="002A7867"/>
    <w:rsid w:val="002A79D5"/>
    <w:rsid w:val="002B07F1"/>
    <w:rsid w:val="002B19F8"/>
    <w:rsid w:val="002B19F9"/>
    <w:rsid w:val="002B287F"/>
    <w:rsid w:val="002B2D04"/>
    <w:rsid w:val="002B5B21"/>
    <w:rsid w:val="002B74BF"/>
    <w:rsid w:val="002C0A90"/>
    <w:rsid w:val="002C1EDC"/>
    <w:rsid w:val="002C1FDC"/>
    <w:rsid w:val="002C2466"/>
    <w:rsid w:val="002C75B4"/>
    <w:rsid w:val="002D3AD0"/>
    <w:rsid w:val="002D50F9"/>
    <w:rsid w:val="002D73A9"/>
    <w:rsid w:val="002E234D"/>
    <w:rsid w:val="002E2670"/>
    <w:rsid w:val="002E31AA"/>
    <w:rsid w:val="002E32A0"/>
    <w:rsid w:val="002E37CE"/>
    <w:rsid w:val="002E3E02"/>
    <w:rsid w:val="002E67FF"/>
    <w:rsid w:val="002F0BCB"/>
    <w:rsid w:val="002F2C5B"/>
    <w:rsid w:val="002F4013"/>
    <w:rsid w:val="00300E98"/>
    <w:rsid w:val="00303993"/>
    <w:rsid w:val="00304333"/>
    <w:rsid w:val="0030534B"/>
    <w:rsid w:val="00306A9B"/>
    <w:rsid w:val="0030729C"/>
    <w:rsid w:val="00307664"/>
    <w:rsid w:val="0031026C"/>
    <w:rsid w:val="00313CCB"/>
    <w:rsid w:val="00313E45"/>
    <w:rsid w:val="00314256"/>
    <w:rsid w:val="00314D1E"/>
    <w:rsid w:val="00315519"/>
    <w:rsid w:val="003155C7"/>
    <w:rsid w:val="003228E7"/>
    <w:rsid w:val="00324BD2"/>
    <w:rsid w:val="00324C60"/>
    <w:rsid w:val="00324D04"/>
    <w:rsid w:val="00327039"/>
    <w:rsid w:val="00330348"/>
    <w:rsid w:val="00330726"/>
    <w:rsid w:val="00331296"/>
    <w:rsid w:val="003318FE"/>
    <w:rsid w:val="003333D6"/>
    <w:rsid w:val="00333F32"/>
    <w:rsid w:val="00334B7E"/>
    <w:rsid w:val="00336A41"/>
    <w:rsid w:val="00336B27"/>
    <w:rsid w:val="00337B46"/>
    <w:rsid w:val="0034152F"/>
    <w:rsid w:val="00341CA1"/>
    <w:rsid w:val="00342828"/>
    <w:rsid w:val="00343051"/>
    <w:rsid w:val="003444DC"/>
    <w:rsid w:val="00345408"/>
    <w:rsid w:val="003456DC"/>
    <w:rsid w:val="003468D6"/>
    <w:rsid w:val="003473E6"/>
    <w:rsid w:val="003476BB"/>
    <w:rsid w:val="003511EF"/>
    <w:rsid w:val="0035168C"/>
    <w:rsid w:val="003520C9"/>
    <w:rsid w:val="00352157"/>
    <w:rsid w:val="003538E4"/>
    <w:rsid w:val="003548B3"/>
    <w:rsid w:val="00354988"/>
    <w:rsid w:val="00355577"/>
    <w:rsid w:val="00357E41"/>
    <w:rsid w:val="00361684"/>
    <w:rsid w:val="003624A0"/>
    <w:rsid w:val="0036305B"/>
    <w:rsid w:val="00364E40"/>
    <w:rsid w:val="00365ED2"/>
    <w:rsid w:val="00366C29"/>
    <w:rsid w:val="00366FC2"/>
    <w:rsid w:val="00370519"/>
    <w:rsid w:val="00372158"/>
    <w:rsid w:val="00374224"/>
    <w:rsid w:val="00375101"/>
    <w:rsid w:val="00375F92"/>
    <w:rsid w:val="0038035A"/>
    <w:rsid w:val="003810E9"/>
    <w:rsid w:val="00382DCA"/>
    <w:rsid w:val="00384808"/>
    <w:rsid w:val="00384B92"/>
    <w:rsid w:val="00384F5D"/>
    <w:rsid w:val="0038709B"/>
    <w:rsid w:val="00387872"/>
    <w:rsid w:val="00392606"/>
    <w:rsid w:val="0039264A"/>
    <w:rsid w:val="00392A30"/>
    <w:rsid w:val="0039552F"/>
    <w:rsid w:val="003958E4"/>
    <w:rsid w:val="003977F3"/>
    <w:rsid w:val="003A0004"/>
    <w:rsid w:val="003A07FA"/>
    <w:rsid w:val="003A0A19"/>
    <w:rsid w:val="003A0D08"/>
    <w:rsid w:val="003A1AB0"/>
    <w:rsid w:val="003A2DCC"/>
    <w:rsid w:val="003A4544"/>
    <w:rsid w:val="003A454B"/>
    <w:rsid w:val="003A4D32"/>
    <w:rsid w:val="003A538B"/>
    <w:rsid w:val="003A59F3"/>
    <w:rsid w:val="003A5A90"/>
    <w:rsid w:val="003A6A90"/>
    <w:rsid w:val="003A7E7D"/>
    <w:rsid w:val="003B3303"/>
    <w:rsid w:val="003B4664"/>
    <w:rsid w:val="003B5995"/>
    <w:rsid w:val="003B7556"/>
    <w:rsid w:val="003C2B7D"/>
    <w:rsid w:val="003C4664"/>
    <w:rsid w:val="003C4E30"/>
    <w:rsid w:val="003C5131"/>
    <w:rsid w:val="003C6D56"/>
    <w:rsid w:val="003D0FE8"/>
    <w:rsid w:val="003D206D"/>
    <w:rsid w:val="003D207D"/>
    <w:rsid w:val="003D2202"/>
    <w:rsid w:val="003D2735"/>
    <w:rsid w:val="003D425E"/>
    <w:rsid w:val="003D4B8C"/>
    <w:rsid w:val="003D5693"/>
    <w:rsid w:val="003D6026"/>
    <w:rsid w:val="003D6B94"/>
    <w:rsid w:val="003D781B"/>
    <w:rsid w:val="003D7AC4"/>
    <w:rsid w:val="003E1CF5"/>
    <w:rsid w:val="003E2BF5"/>
    <w:rsid w:val="003E3090"/>
    <w:rsid w:val="003E5320"/>
    <w:rsid w:val="003E60D1"/>
    <w:rsid w:val="003E79C3"/>
    <w:rsid w:val="003E7CF0"/>
    <w:rsid w:val="003E7D09"/>
    <w:rsid w:val="003E7F28"/>
    <w:rsid w:val="003F0F8B"/>
    <w:rsid w:val="003F1309"/>
    <w:rsid w:val="003F20B7"/>
    <w:rsid w:val="003F2C2D"/>
    <w:rsid w:val="003F2FAB"/>
    <w:rsid w:val="003F3375"/>
    <w:rsid w:val="003F473C"/>
    <w:rsid w:val="003F4766"/>
    <w:rsid w:val="003F5BC8"/>
    <w:rsid w:val="0040112B"/>
    <w:rsid w:val="004011C2"/>
    <w:rsid w:val="00402EBD"/>
    <w:rsid w:val="00403517"/>
    <w:rsid w:val="00403525"/>
    <w:rsid w:val="00404296"/>
    <w:rsid w:val="004047F1"/>
    <w:rsid w:val="004051C8"/>
    <w:rsid w:val="004062C6"/>
    <w:rsid w:val="0040658D"/>
    <w:rsid w:val="00407FF3"/>
    <w:rsid w:val="00410513"/>
    <w:rsid w:val="0041082B"/>
    <w:rsid w:val="00413BE6"/>
    <w:rsid w:val="00414543"/>
    <w:rsid w:val="00414D71"/>
    <w:rsid w:val="0041580C"/>
    <w:rsid w:val="004201A8"/>
    <w:rsid w:val="00421065"/>
    <w:rsid w:val="00422ABA"/>
    <w:rsid w:val="00422E42"/>
    <w:rsid w:val="00423212"/>
    <w:rsid w:val="00425389"/>
    <w:rsid w:val="0042618E"/>
    <w:rsid w:val="00426C17"/>
    <w:rsid w:val="0043230C"/>
    <w:rsid w:val="00434C4E"/>
    <w:rsid w:val="00437DBC"/>
    <w:rsid w:val="00437DD0"/>
    <w:rsid w:val="00440D67"/>
    <w:rsid w:val="0044318C"/>
    <w:rsid w:val="00443199"/>
    <w:rsid w:val="004431C5"/>
    <w:rsid w:val="00444249"/>
    <w:rsid w:val="00444F98"/>
    <w:rsid w:val="00445A61"/>
    <w:rsid w:val="00445D29"/>
    <w:rsid w:val="004468FE"/>
    <w:rsid w:val="00447167"/>
    <w:rsid w:val="00451388"/>
    <w:rsid w:val="0045497F"/>
    <w:rsid w:val="004568B1"/>
    <w:rsid w:val="00456CD5"/>
    <w:rsid w:val="004575E5"/>
    <w:rsid w:val="004579BB"/>
    <w:rsid w:val="00457AAB"/>
    <w:rsid w:val="00457C02"/>
    <w:rsid w:val="004609B7"/>
    <w:rsid w:val="00462349"/>
    <w:rsid w:val="0046287B"/>
    <w:rsid w:val="00463F69"/>
    <w:rsid w:val="0046406A"/>
    <w:rsid w:val="004642BD"/>
    <w:rsid w:val="00466AC5"/>
    <w:rsid w:val="004700E2"/>
    <w:rsid w:val="00470290"/>
    <w:rsid w:val="00470948"/>
    <w:rsid w:val="00471D69"/>
    <w:rsid w:val="00472357"/>
    <w:rsid w:val="004726EE"/>
    <w:rsid w:val="00472F1C"/>
    <w:rsid w:val="00475BED"/>
    <w:rsid w:val="00476934"/>
    <w:rsid w:val="00476A96"/>
    <w:rsid w:val="004800A3"/>
    <w:rsid w:val="0048015C"/>
    <w:rsid w:val="0048247D"/>
    <w:rsid w:val="00482FAA"/>
    <w:rsid w:val="00485555"/>
    <w:rsid w:val="00487533"/>
    <w:rsid w:val="00487844"/>
    <w:rsid w:val="00487E11"/>
    <w:rsid w:val="0049007B"/>
    <w:rsid w:val="0049071D"/>
    <w:rsid w:val="00492EA6"/>
    <w:rsid w:val="0049328C"/>
    <w:rsid w:val="0049354A"/>
    <w:rsid w:val="0049380A"/>
    <w:rsid w:val="00494468"/>
    <w:rsid w:val="0049595C"/>
    <w:rsid w:val="00497860"/>
    <w:rsid w:val="004A0CBC"/>
    <w:rsid w:val="004A0F81"/>
    <w:rsid w:val="004A1B7F"/>
    <w:rsid w:val="004A22BF"/>
    <w:rsid w:val="004A23C7"/>
    <w:rsid w:val="004A2F20"/>
    <w:rsid w:val="004A2F71"/>
    <w:rsid w:val="004A2FB2"/>
    <w:rsid w:val="004A45E9"/>
    <w:rsid w:val="004A5063"/>
    <w:rsid w:val="004A6486"/>
    <w:rsid w:val="004A7927"/>
    <w:rsid w:val="004B0EAD"/>
    <w:rsid w:val="004B19E1"/>
    <w:rsid w:val="004B2CC0"/>
    <w:rsid w:val="004B36BD"/>
    <w:rsid w:val="004B397D"/>
    <w:rsid w:val="004B39F2"/>
    <w:rsid w:val="004B3AAB"/>
    <w:rsid w:val="004B6F04"/>
    <w:rsid w:val="004C0407"/>
    <w:rsid w:val="004C1D06"/>
    <w:rsid w:val="004C2A05"/>
    <w:rsid w:val="004C3771"/>
    <w:rsid w:val="004C39A2"/>
    <w:rsid w:val="004C4981"/>
    <w:rsid w:val="004C575D"/>
    <w:rsid w:val="004C5CBA"/>
    <w:rsid w:val="004C5D93"/>
    <w:rsid w:val="004C75C0"/>
    <w:rsid w:val="004D1F18"/>
    <w:rsid w:val="004D33A9"/>
    <w:rsid w:val="004D4157"/>
    <w:rsid w:val="004D7133"/>
    <w:rsid w:val="004E31D4"/>
    <w:rsid w:val="004E7399"/>
    <w:rsid w:val="004E7867"/>
    <w:rsid w:val="004E7CB7"/>
    <w:rsid w:val="004F2577"/>
    <w:rsid w:val="004F2DCC"/>
    <w:rsid w:val="004F33F5"/>
    <w:rsid w:val="004F45CF"/>
    <w:rsid w:val="004F4A08"/>
    <w:rsid w:val="004F57D7"/>
    <w:rsid w:val="004F59BB"/>
    <w:rsid w:val="004F615E"/>
    <w:rsid w:val="005019B5"/>
    <w:rsid w:val="00503361"/>
    <w:rsid w:val="005059DE"/>
    <w:rsid w:val="005108C3"/>
    <w:rsid w:val="00510ADE"/>
    <w:rsid w:val="00511336"/>
    <w:rsid w:val="00511E86"/>
    <w:rsid w:val="00512103"/>
    <w:rsid w:val="00513011"/>
    <w:rsid w:val="00513ACC"/>
    <w:rsid w:val="00515585"/>
    <w:rsid w:val="00515A3B"/>
    <w:rsid w:val="00515BF2"/>
    <w:rsid w:val="0051623E"/>
    <w:rsid w:val="005178BA"/>
    <w:rsid w:val="00520068"/>
    <w:rsid w:val="00521575"/>
    <w:rsid w:val="005266DE"/>
    <w:rsid w:val="0052723E"/>
    <w:rsid w:val="00527563"/>
    <w:rsid w:val="00527AC7"/>
    <w:rsid w:val="00527D5E"/>
    <w:rsid w:val="0053099C"/>
    <w:rsid w:val="0053191D"/>
    <w:rsid w:val="00531CCD"/>
    <w:rsid w:val="0053215E"/>
    <w:rsid w:val="00532D08"/>
    <w:rsid w:val="00535761"/>
    <w:rsid w:val="00535AED"/>
    <w:rsid w:val="00535CBC"/>
    <w:rsid w:val="00536643"/>
    <w:rsid w:val="0053723F"/>
    <w:rsid w:val="00537DF4"/>
    <w:rsid w:val="00540640"/>
    <w:rsid w:val="0054084F"/>
    <w:rsid w:val="00540BBA"/>
    <w:rsid w:val="00544021"/>
    <w:rsid w:val="005471E8"/>
    <w:rsid w:val="00547F08"/>
    <w:rsid w:val="00550F17"/>
    <w:rsid w:val="0055761A"/>
    <w:rsid w:val="005601D1"/>
    <w:rsid w:val="005607C0"/>
    <w:rsid w:val="00560DB0"/>
    <w:rsid w:val="00561C35"/>
    <w:rsid w:val="00565A91"/>
    <w:rsid w:val="00566E93"/>
    <w:rsid w:val="00567A83"/>
    <w:rsid w:val="005701E4"/>
    <w:rsid w:val="005749C0"/>
    <w:rsid w:val="0058113A"/>
    <w:rsid w:val="00582092"/>
    <w:rsid w:val="005820B2"/>
    <w:rsid w:val="00584915"/>
    <w:rsid w:val="00585189"/>
    <w:rsid w:val="00585652"/>
    <w:rsid w:val="00586DD7"/>
    <w:rsid w:val="0058738E"/>
    <w:rsid w:val="00587CBF"/>
    <w:rsid w:val="0059151D"/>
    <w:rsid w:val="00596C02"/>
    <w:rsid w:val="005A1EEC"/>
    <w:rsid w:val="005A2D0B"/>
    <w:rsid w:val="005A639E"/>
    <w:rsid w:val="005A6498"/>
    <w:rsid w:val="005A79D0"/>
    <w:rsid w:val="005A7A08"/>
    <w:rsid w:val="005A7A6D"/>
    <w:rsid w:val="005A7C4A"/>
    <w:rsid w:val="005B3E08"/>
    <w:rsid w:val="005B3ECD"/>
    <w:rsid w:val="005B5954"/>
    <w:rsid w:val="005B6327"/>
    <w:rsid w:val="005B677A"/>
    <w:rsid w:val="005B6F1E"/>
    <w:rsid w:val="005B72AC"/>
    <w:rsid w:val="005C18ED"/>
    <w:rsid w:val="005C1C8C"/>
    <w:rsid w:val="005C1FEC"/>
    <w:rsid w:val="005C2324"/>
    <w:rsid w:val="005C379E"/>
    <w:rsid w:val="005C3954"/>
    <w:rsid w:val="005C3B21"/>
    <w:rsid w:val="005C3E24"/>
    <w:rsid w:val="005C4B6C"/>
    <w:rsid w:val="005C54D8"/>
    <w:rsid w:val="005C7289"/>
    <w:rsid w:val="005C7B84"/>
    <w:rsid w:val="005D1EB0"/>
    <w:rsid w:val="005D28C7"/>
    <w:rsid w:val="005D2E7B"/>
    <w:rsid w:val="005D4074"/>
    <w:rsid w:val="005D7ACF"/>
    <w:rsid w:val="005E2D99"/>
    <w:rsid w:val="005E3844"/>
    <w:rsid w:val="005E5737"/>
    <w:rsid w:val="005E5F2A"/>
    <w:rsid w:val="005E7A24"/>
    <w:rsid w:val="005F0811"/>
    <w:rsid w:val="005F0B4D"/>
    <w:rsid w:val="005F134F"/>
    <w:rsid w:val="005F201A"/>
    <w:rsid w:val="005F700D"/>
    <w:rsid w:val="005F7B51"/>
    <w:rsid w:val="006001C8"/>
    <w:rsid w:val="0060590D"/>
    <w:rsid w:val="006065D2"/>
    <w:rsid w:val="0060763D"/>
    <w:rsid w:val="00607722"/>
    <w:rsid w:val="006117E0"/>
    <w:rsid w:val="00613A32"/>
    <w:rsid w:val="00614037"/>
    <w:rsid w:val="0062268F"/>
    <w:rsid w:val="00622970"/>
    <w:rsid w:val="00623236"/>
    <w:rsid w:val="0062359B"/>
    <w:rsid w:val="0062429E"/>
    <w:rsid w:val="0062603B"/>
    <w:rsid w:val="006263F0"/>
    <w:rsid w:val="00634030"/>
    <w:rsid w:val="00634074"/>
    <w:rsid w:val="006349D0"/>
    <w:rsid w:val="0063553A"/>
    <w:rsid w:val="006361B9"/>
    <w:rsid w:val="00637137"/>
    <w:rsid w:val="00637261"/>
    <w:rsid w:val="00646CBF"/>
    <w:rsid w:val="00650993"/>
    <w:rsid w:val="00652ACC"/>
    <w:rsid w:val="00652E4F"/>
    <w:rsid w:val="00653FC3"/>
    <w:rsid w:val="0065478E"/>
    <w:rsid w:val="00654829"/>
    <w:rsid w:val="00655055"/>
    <w:rsid w:val="0066067E"/>
    <w:rsid w:val="006617B2"/>
    <w:rsid w:val="00663CEA"/>
    <w:rsid w:val="00665F02"/>
    <w:rsid w:val="006664F6"/>
    <w:rsid w:val="00666C0F"/>
    <w:rsid w:val="0067106A"/>
    <w:rsid w:val="00671505"/>
    <w:rsid w:val="00673366"/>
    <w:rsid w:val="00675DC4"/>
    <w:rsid w:val="00677840"/>
    <w:rsid w:val="00677FA2"/>
    <w:rsid w:val="00680FBC"/>
    <w:rsid w:val="00682A26"/>
    <w:rsid w:val="00683955"/>
    <w:rsid w:val="006843CD"/>
    <w:rsid w:val="00685C00"/>
    <w:rsid w:val="00687939"/>
    <w:rsid w:val="00690320"/>
    <w:rsid w:val="006911AD"/>
    <w:rsid w:val="00692EEE"/>
    <w:rsid w:val="00693B74"/>
    <w:rsid w:val="0069453D"/>
    <w:rsid w:val="00695C48"/>
    <w:rsid w:val="00697DC7"/>
    <w:rsid w:val="006A093D"/>
    <w:rsid w:val="006A2E80"/>
    <w:rsid w:val="006A5E6F"/>
    <w:rsid w:val="006A66E2"/>
    <w:rsid w:val="006A6BC5"/>
    <w:rsid w:val="006B3129"/>
    <w:rsid w:val="006B347C"/>
    <w:rsid w:val="006B47D7"/>
    <w:rsid w:val="006B5360"/>
    <w:rsid w:val="006B754D"/>
    <w:rsid w:val="006B7E1A"/>
    <w:rsid w:val="006C171F"/>
    <w:rsid w:val="006C2001"/>
    <w:rsid w:val="006C3DF3"/>
    <w:rsid w:val="006C62B4"/>
    <w:rsid w:val="006C6B6B"/>
    <w:rsid w:val="006C77AC"/>
    <w:rsid w:val="006D51B1"/>
    <w:rsid w:val="006D5271"/>
    <w:rsid w:val="006D551E"/>
    <w:rsid w:val="006D57BD"/>
    <w:rsid w:val="006D6136"/>
    <w:rsid w:val="006D7AD5"/>
    <w:rsid w:val="006E03C8"/>
    <w:rsid w:val="006E0865"/>
    <w:rsid w:val="006E0C5D"/>
    <w:rsid w:val="006E17DA"/>
    <w:rsid w:val="006E1C10"/>
    <w:rsid w:val="006E4B84"/>
    <w:rsid w:val="006F0AF0"/>
    <w:rsid w:val="006F1B77"/>
    <w:rsid w:val="006F3F74"/>
    <w:rsid w:val="006F4BB0"/>
    <w:rsid w:val="006F4CCC"/>
    <w:rsid w:val="006F5DF1"/>
    <w:rsid w:val="0070193A"/>
    <w:rsid w:val="00702614"/>
    <w:rsid w:val="00706F05"/>
    <w:rsid w:val="007072D6"/>
    <w:rsid w:val="0071066A"/>
    <w:rsid w:val="00711C8F"/>
    <w:rsid w:val="00714651"/>
    <w:rsid w:val="00715777"/>
    <w:rsid w:val="00717767"/>
    <w:rsid w:val="00720DA4"/>
    <w:rsid w:val="00721921"/>
    <w:rsid w:val="00721EFE"/>
    <w:rsid w:val="0072237A"/>
    <w:rsid w:val="00723390"/>
    <w:rsid w:val="007242B6"/>
    <w:rsid w:val="0072514D"/>
    <w:rsid w:val="00730354"/>
    <w:rsid w:val="0073073F"/>
    <w:rsid w:val="00731FE2"/>
    <w:rsid w:val="0073418D"/>
    <w:rsid w:val="007342E4"/>
    <w:rsid w:val="0073573D"/>
    <w:rsid w:val="00736B37"/>
    <w:rsid w:val="00736EF7"/>
    <w:rsid w:val="00737AD6"/>
    <w:rsid w:val="00737DCC"/>
    <w:rsid w:val="00744115"/>
    <w:rsid w:val="00746057"/>
    <w:rsid w:val="00750F29"/>
    <w:rsid w:val="00751BE8"/>
    <w:rsid w:val="00753803"/>
    <w:rsid w:val="007555B8"/>
    <w:rsid w:val="00755638"/>
    <w:rsid w:val="00762801"/>
    <w:rsid w:val="007706C9"/>
    <w:rsid w:val="00770EEF"/>
    <w:rsid w:val="00771F06"/>
    <w:rsid w:val="0077225D"/>
    <w:rsid w:val="007728FF"/>
    <w:rsid w:val="00773A85"/>
    <w:rsid w:val="00775F68"/>
    <w:rsid w:val="00776ED5"/>
    <w:rsid w:val="007802AF"/>
    <w:rsid w:val="007809C3"/>
    <w:rsid w:val="007812A5"/>
    <w:rsid w:val="00781C48"/>
    <w:rsid w:val="00782490"/>
    <w:rsid w:val="007844E0"/>
    <w:rsid w:val="007854CC"/>
    <w:rsid w:val="00785B10"/>
    <w:rsid w:val="007868C6"/>
    <w:rsid w:val="00787C7B"/>
    <w:rsid w:val="0079077E"/>
    <w:rsid w:val="00791355"/>
    <w:rsid w:val="00793FD0"/>
    <w:rsid w:val="00795357"/>
    <w:rsid w:val="007953AC"/>
    <w:rsid w:val="007960C3"/>
    <w:rsid w:val="007961C6"/>
    <w:rsid w:val="0079740E"/>
    <w:rsid w:val="007A1B5F"/>
    <w:rsid w:val="007A3B3A"/>
    <w:rsid w:val="007A3E27"/>
    <w:rsid w:val="007A42C7"/>
    <w:rsid w:val="007A5AE5"/>
    <w:rsid w:val="007B04A4"/>
    <w:rsid w:val="007B3480"/>
    <w:rsid w:val="007B5F91"/>
    <w:rsid w:val="007B6D61"/>
    <w:rsid w:val="007C4A1D"/>
    <w:rsid w:val="007C52E7"/>
    <w:rsid w:val="007C54C3"/>
    <w:rsid w:val="007C61D4"/>
    <w:rsid w:val="007C68FA"/>
    <w:rsid w:val="007C6D89"/>
    <w:rsid w:val="007D2259"/>
    <w:rsid w:val="007D4141"/>
    <w:rsid w:val="007D70D5"/>
    <w:rsid w:val="007D78AC"/>
    <w:rsid w:val="007E103D"/>
    <w:rsid w:val="007E327A"/>
    <w:rsid w:val="007E3EED"/>
    <w:rsid w:val="007E472B"/>
    <w:rsid w:val="007E4800"/>
    <w:rsid w:val="007E4FBD"/>
    <w:rsid w:val="007E6B28"/>
    <w:rsid w:val="007E7FF5"/>
    <w:rsid w:val="007F036D"/>
    <w:rsid w:val="007F220B"/>
    <w:rsid w:val="007F225F"/>
    <w:rsid w:val="007F63F8"/>
    <w:rsid w:val="007F76A8"/>
    <w:rsid w:val="00800482"/>
    <w:rsid w:val="00800F30"/>
    <w:rsid w:val="0080217D"/>
    <w:rsid w:val="0080222C"/>
    <w:rsid w:val="00802424"/>
    <w:rsid w:val="008058CF"/>
    <w:rsid w:val="00806DF8"/>
    <w:rsid w:val="008113A7"/>
    <w:rsid w:val="00811E76"/>
    <w:rsid w:val="008124D1"/>
    <w:rsid w:val="0081257D"/>
    <w:rsid w:val="00814468"/>
    <w:rsid w:val="00814F33"/>
    <w:rsid w:val="008153C9"/>
    <w:rsid w:val="008179D7"/>
    <w:rsid w:val="00820140"/>
    <w:rsid w:val="008219A7"/>
    <w:rsid w:val="0082205F"/>
    <w:rsid w:val="0082282D"/>
    <w:rsid w:val="00823213"/>
    <w:rsid w:val="008255BD"/>
    <w:rsid w:val="008265A1"/>
    <w:rsid w:val="00830932"/>
    <w:rsid w:val="00830A00"/>
    <w:rsid w:val="00833301"/>
    <w:rsid w:val="00835202"/>
    <w:rsid w:val="008354EC"/>
    <w:rsid w:val="0083567E"/>
    <w:rsid w:val="008361AF"/>
    <w:rsid w:val="00836CA2"/>
    <w:rsid w:val="00837B1F"/>
    <w:rsid w:val="00840060"/>
    <w:rsid w:val="0084039E"/>
    <w:rsid w:val="00840E54"/>
    <w:rsid w:val="008423E2"/>
    <w:rsid w:val="00842B60"/>
    <w:rsid w:val="00843BE5"/>
    <w:rsid w:val="00843E5B"/>
    <w:rsid w:val="008474DC"/>
    <w:rsid w:val="00850A82"/>
    <w:rsid w:val="00850B17"/>
    <w:rsid w:val="00851A74"/>
    <w:rsid w:val="00851CF6"/>
    <w:rsid w:val="0085246B"/>
    <w:rsid w:val="008528D3"/>
    <w:rsid w:val="00852B97"/>
    <w:rsid w:val="00854807"/>
    <w:rsid w:val="00854BF8"/>
    <w:rsid w:val="00855605"/>
    <w:rsid w:val="00855E46"/>
    <w:rsid w:val="00860B83"/>
    <w:rsid w:val="00861568"/>
    <w:rsid w:val="00861C6E"/>
    <w:rsid w:val="00861CED"/>
    <w:rsid w:val="0086365F"/>
    <w:rsid w:val="0086495C"/>
    <w:rsid w:val="00864C3F"/>
    <w:rsid w:val="008661B4"/>
    <w:rsid w:val="00867F66"/>
    <w:rsid w:val="008700F1"/>
    <w:rsid w:val="00876D47"/>
    <w:rsid w:val="0088097F"/>
    <w:rsid w:val="00880D7D"/>
    <w:rsid w:val="00881924"/>
    <w:rsid w:val="00881C5D"/>
    <w:rsid w:val="00881D1B"/>
    <w:rsid w:val="00882152"/>
    <w:rsid w:val="0088257C"/>
    <w:rsid w:val="00882DCE"/>
    <w:rsid w:val="0088370F"/>
    <w:rsid w:val="008842B4"/>
    <w:rsid w:val="008843F5"/>
    <w:rsid w:val="00886500"/>
    <w:rsid w:val="008866AD"/>
    <w:rsid w:val="00887EA7"/>
    <w:rsid w:val="008904CE"/>
    <w:rsid w:val="00892527"/>
    <w:rsid w:val="008937F5"/>
    <w:rsid w:val="0089477A"/>
    <w:rsid w:val="00896808"/>
    <w:rsid w:val="008A0192"/>
    <w:rsid w:val="008A0BC7"/>
    <w:rsid w:val="008A0F82"/>
    <w:rsid w:val="008A10D1"/>
    <w:rsid w:val="008A1363"/>
    <w:rsid w:val="008A4A3E"/>
    <w:rsid w:val="008B1ABA"/>
    <w:rsid w:val="008B46C8"/>
    <w:rsid w:val="008B4C44"/>
    <w:rsid w:val="008B5A87"/>
    <w:rsid w:val="008C1C30"/>
    <w:rsid w:val="008C2F63"/>
    <w:rsid w:val="008C3EBE"/>
    <w:rsid w:val="008C666A"/>
    <w:rsid w:val="008C6814"/>
    <w:rsid w:val="008C6D05"/>
    <w:rsid w:val="008C7951"/>
    <w:rsid w:val="008C7BEF"/>
    <w:rsid w:val="008D2406"/>
    <w:rsid w:val="008D3C49"/>
    <w:rsid w:val="008D40DA"/>
    <w:rsid w:val="008D48E3"/>
    <w:rsid w:val="008D5394"/>
    <w:rsid w:val="008D53A2"/>
    <w:rsid w:val="008D58E9"/>
    <w:rsid w:val="008D624A"/>
    <w:rsid w:val="008E19B3"/>
    <w:rsid w:val="008E1A9C"/>
    <w:rsid w:val="008E1AD1"/>
    <w:rsid w:val="008E223F"/>
    <w:rsid w:val="008E29BD"/>
    <w:rsid w:val="008E505D"/>
    <w:rsid w:val="008E6DBA"/>
    <w:rsid w:val="008E7022"/>
    <w:rsid w:val="008E736D"/>
    <w:rsid w:val="008E7C83"/>
    <w:rsid w:val="008F1078"/>
    <w:rsid w:val="008F1310"/>
    <w:rsid w:val="008F17A3"/>
    <w:rsid w:val="008F1D2B"/>
    <w:rsid w:val="008F2ECA"/>
    <w:rsid w:val="008F32B8"/>
    <w:rsid w:val="008F38D4"/>
    <w:rsid w:val="008F5597"/>
    <w:rsid w:val="008F6255"/>
    <w:rsid w:val="009009D9"/>
    <w:rsid w:val="0090153A"/>
    <w:rsid w:val="009015C3"/>
    <w:rsid w:val="009016FE"/>
    <w:rsid w:val="00902D0A"/>
    <w:rsid w:val="00905404"/>
    <w:rsid w:val="00907E14"/>
    <w:rsid w:val="00910252"/>
    <w:rsid w:val="009117E1"/>
    <w:rsid w:val="00911CB3"/>
    <w:rsid w:val="00912B94"/>
    <w:rsid w:val="00914854"/>
    <w:rsid w:val="00914DA9"/>
    <w:rsid w:val="0092061E"/>
    <w:rsid w:val="00921EC8"/>
    <w:rsid w:val="00925250"/>
    <w:rsid w:val="009304C6"/>
    <w:rsid w:val="00935248"/>
    <w:rsid w:val="00936CB6"/>
    <w:rsid w:val="00937347"/>
    <w:rsid w:val="00937E98"/>
    <w:rsid w:val="00940074"/>
    <w:rsid w:val="009403E8"/>
    <w:rsid w:val="00940B65"/>
    <w:rsid w:val="00941519"/>
    <w:rsid w:val="00941A51"/>
    <w:rsid w:val="009424C7"/>
    <w:rsid w:val="009507EA"/>
    <w:rsid w:val="00950B41"/>
    <w:rsid w:val="00952EAB"/>
    <w:rsid w:val="00953103"/>
    <w:rsid w:val="00954826"/>
    <w:rsid w:val="00956807"/>
    <w:rsid w:val="009605CD"/>
    <w:rsid w:val="00960C6C"/>
    <w:rsid w:val="00961FCE"/>
    <w:rsid w:val="00964B67"/>
    <w:rsid w:val="0096668D"/>
    <w:rsid w:val="00966A3D"/>
    <w:rsid w:val="00966E05"/>
    <w:rsid w:val="00970F95"/>
    <w:rsid w:val="0097159C"/>
    <w:rsid w:val="009733F9"/>
    <w:rsid w:val="00973600"/>
    <w:rsid w:val="00973C13"/>
    <w:rsid w:val="00974674"/>
    <w:rsid w:val="00975087"/>
    <w:rsid w:val="0097587A"/>
    <w:rsid w:val="009759DD"/>
    <w:rsid w:val="00981A5C"/>
    <w:rsid w:val="0098243C"/>
    <w:rsid w:val="00982CCB"/>
    <w:rsid w:val="00983000"/>
    <w:rsid w:val="00983680"/>
    <w:rsid w:val="00983951"/>
    <w:rsid w:val="00983EF0"/>
    <w:rsid w:val="00984BC9"/>
    <w:rsid w:val="00985EC5"/>
    <w:rsid w:val="00985F19"/>
    <w:rsid w:val="00990C8D"/>
    <w:rsid w:val="00990C9B"/>
    <w:rsid w:val="00994DE0"/>
    <w:rsid w:val="00995B51"/>
    <w:rsid w:val="009972BB"/>
    <w:rsid w:val="009974F4"/>
    <w:rsid w:val="009A04A2"/>
    <w:rsid w:val="009A0B41"/>
    <w:rsid w:val="009A0CF2"/>
    <w:rsid w:val="009A0EEB"/>
    <w:rsid w:val="009A3675"/>
    <w:rsid w:val="009A3C2B"/>
    <w:rsid w:val="009A410D"/>
    <w:rsid w:val="009A5ABB"/>
    <w:rsid w:val="009A5E41"/>
    <w:rsid w:val="009A629A"/>
    <w:rsid w:val="009A635A"/>
    <w:rsid w:val="009A6F09"/>
    <w:rsid w:val="009B00D7"/>
    <w:rsid w:val="009B11AE"/>
    <w:rsid w:val="009B1E73"/>
    <w:rsid w:val="009B2F87"/>
    <w:rsid w:val="009B364E"/>
    <w:rsid w:val="009B39E6"/>
    <w:rsid w:val="009B3E7A"/>
    <w:rsid w:val="009B50A9"/>
    <w:rsid w:val="009B6F92"/>
    <w:rsid w:val="009B726A"/>
    <w:rsid w:val="009B726D"/>
    <w:rsid w:val="009B75DC"/>
    <w:rsid w:val="009C110B"/>
    <w:rsid w:val="009C1AD6"/>
    <w:rsid w:val="009C1E36"/>
    <w:rsid w:val="009C36E2"/>
    <w:rsid w:val="009C4F81"/>
    <w:rsid w:val="009C51F4"/>
    <w:rsid w:val="009C5970"/>
    <w:rsid w:val="009C5D76"/>
    <w:rsid w:val="009C6B85"/>
    <w:rsid w:val="009C7351"/>
    <w:rsid w:val="009D1A04"/>
    <w:rsid w:val="009D1A21"/>
    <w:rsid w:val="009D1CB1"/>
    <w:rsid w:val="009D1DC3"/>
    <w:rsid w:val="009D26DC"/>
    <w:rsid w:val="009D3D83"/>
    <w:rsid w:val="009D4D35"/>
    <w:rsid w:val="009D50E2"/>
    <w:rsid w:val="009D5787"/>
    <w:rsid w:val="009D5D7E"/>
    <w:rsid w:val="009E09E7"/>
    <w:rsid w:val="009E4444"/>
    <w:rsid w:val="009E586A"/>
    <w:rsid w:val="009E58FB"/>
    <w:rsid w:val="009E592D"/>
    <w:rsid w:val="009E69BC"/>
    <w:rsid w:val="009E7485"/>
    <w:rsid w:val="009F31ED"/>
    <w:rsid w:val="009F3223"/>
    <w:rsid w:val="009F3992"/>
    <w:rsid w:val="009F3DDB"/>
    <w:rsid w:val="009F474A"/>
    <w:rsid w:val="009F4E3B"/>
    <w:rsid w:val="009F76F7"/>
    <w:rsid w:val="00A0024C"/>
    <w:rsid w:val="00A004D1"/>
    <w:rsid w:val="00A03AA8"/>
    <w:rsid w:val="00A047CA"/>
    <w:rsid w:val="00A049E4"/>
    <w:rsid w:val="00A04AD2"/>
    <w:rsid w:val="00A067A9"/>
    <w:rsid w:val="00A07175"/>
    <w:rsid w:val="00A07575"/>
    <w:rsid w:val="00A10032"/>
    <w:rsid w:val="00A1089E"/>
    <w:rsid w:val="00A10A46"/>
    <w:rsid w:val="00A10E19"/>
    <w:rsid w:val="00A11A71"/>
    <w:rsid w:val="00A13286"/>
    <w:rsid w:val="00A13D66"/>
    <w:rsid w:val="00A14469"/>
    <w:rsid w:val="00A14D2E"/>
    <w:rsid w:val="00A153C1"/>
    <w:rsid w:val="00A157EF"/>
    <w:rsid w:val="00A171A6"/>
    <w:rsid w:val="00A17762"/>
    <w:rsid w:val="00A2083B"/>
    <w:rsid w:val="00A20E3A"/>
    <w:rsid w:val="00A2110F"/>
    <w:rsid w:val="00A2114C"/>
    <w:rsid w:val="00A22081"/>
    <w:rsid w:val="00A23319"/>
    <w:rsid w:val="00A23DB3"/>
    <w:rsid w:val="00A25F29"/>
    <w:rsid w:val="00A26FA9"/>
    <w:rsid w:val="00A27AD8"/>
    <w:rsid w:val="00A300D2"/>
    <w:rsid w:val="00A32CCA"/>
    <w:rsid w:val="00A34101"/>
    <w:rsid w:val="00A3538F"/>
    <w:rsid w:val="00A354F9"/>
    <w:rsid w:val="00A41D5A"/>
    <w:rsid w:val="00A4602A"/>
    <w:rsid w:val="00A47890"/>
    <w:rsid w:val="00A47B69"/>
    <w:rsid w:val="00A47D3C"/>
    <w:rsid w:val="00A507AC"/>
    <w:rsid w:val="00A508F1"/>
    <w:rsid w:val="00A50CA8"/>
    <w:rsid w:val="00A51370"/>
    <w:rsid w:val="00A5166F"/>
    <w:rsid w:val="00A51B98"/>
    <w:rsid w:val="00A51F19"/>
    <w:rsid w:val="00A55D6C"/>
    <w:rsid w:val="00A56994"/>
    <w:rsid w:val="00A570BF"/>
    <w:rsid w:val="00A600A7"/>
    <w:rsid w:val="00A61239"/>
    <w:rsid w:val="00A62AD9"/>
    <w:rsid w:val="00A6342D"/>
    <w:rsid w:val="00A63729"/>
    <w:rsid w:val="00A63CBB"/>
    <w:rsid w:val="00A647DE"/>
    <w:rsid w:val="00A66E69"/>
    <w:rsid w:val="00A671CE"/>
    <w:rsid w:val="00A67E28"/>
    <w:rsid w:val="00A67E71"/>
    <w:rsid w:val="00A705E5"/>
    <w:rsid w:val="00A70E0D"/>
    <w:rsid w:val="00A71EDC"/>
    <w:rsid w:val="00A72827"/>
    <w:rsid w:val="00A729DD"/>
    <w:rsid w:val="00A73329"/>
    <w:rsid w:val="00A74A08"/>
    <w:rsid w:val="00A75570"/>
    <w:rsid w:val="00A766E2"/>
    <w:rsid w:val="00A801BC"/>
    <w:rsid w:val="00A8144F"/>
    <w:rsid w:val="00A81F9D"/>
    <w:rsid w:val="00A8230C"/>
    <w:rsid w:val="00A829E5"/>
    <w:rsid w:val="00A83E8D"/>
    <w:rsid w:val="00A85358"/>
    <w:rsid w:val="00A869D2"/>
    <w:rsid w:val="00A911D6"/>
    <w:rsid w:val="00A9256B"/>
    <w:rsid w:val="00A93F3F"/>
    <w:rsid w:val="00A94E8A"/>
    <w:rsid w:val="00A95F3A"/>
    <w:rsid w:val="00A97900"/>
    <w:rsid w:val="00AA16C9"/>
    <w:rsid w:val="00AA1973"/>
    <w:rsid w:val="00AA217F"/>
    <w:rsid w:val="00AA33D1"/>
    <w:rsid w:val="00AA4B73"/>
    <w:rsid w:val="00AA6DD9"/>
    <w:rsid w:val="00AB41EC"/>
    <w:rsid w:val="00AB41FF"/>
    <w:rsid w:val="00AB5D91"/>
    <w:rsid w:val="00AB5FE6"/>
    <w:rsid w:val="00AB7340"/>
    <w:rsid w:val="00AC1D9B"/>
    <w:rsid w:val="00AC6489"/>
    <w:rsid w:val="00AC72AF"/>
    <w:rsid w:val="00AC7B26"/>
    <w:rsid w:val="00AD3EF6"/>
    <w:rsid w:val="00AD4112"/>
    <w:rsid w:val="00AD4123"/>
    <w:rsid w:val="00AD49BF"/>
    <w:rsid w:val="00AD4D7F"/>
    <w:rsid w:val="00AD4F64"/>
    <w:rsid w:val="00AD5DE6"/>
    <w:rsid w:val="00AD6861"/>
    <w:rsid w:val="00AE0C13"/>
    <w:rsid w:val="00AE1BED"/>
    <w:rsid w:val="00AE2AD6"/>
    <w:rsid w:val="00AE684B"/>
    <w:rsid w:val="00AE7465"/>
    <w:rsid w:val="00AF25F9"/>
    <w:rsid w:val="00AF30CE"/>
    <w:rsid w:val="00AF3303"/>
    <w:rsid w:val="00AF38C3"/>
    <w:rsid w:val="00AF3C3D"/>
    <w:rsid w:val="00AF76DB"/>
    <w:rsid w:val="00B00399"/>
    <w:rsid w:val="00B01450"/>
    <w:rsid w:val="00B02F00"/>
    <w:rsid w:val="00B03696"/>
    <w:rsid w:val="00B03755"/>
    <w:rsid w:val="00B0670B"/>
    <w:rsid w:val="00B1009C"/>
    <w:rsid w:val="00B159D4"/>
    <w:rsid w:val="00B162A6"/>
    <w:rsid w:val="00B16FED"/>
    <w:rsid w:val="00B2031D"/>
    <w:rsid w:val="00B20F6D"/>
    <w:rsid w:val="00B24FEC"/>
    <w:rsid w:val="00B25A25"/>
    <w:rsid w:val="00B25CDF"/>
    <w:rsid w:val="00B26428"/>
    <w:rsid w:val="00B2668C"/>
    <w:rsid w:val="00B27B48"/>
    <w:rsid w:val="00B442B2"/>
    <w:rsid w:val="00B45F51"/>
    <w:rsid w:val="00B46CBA"/>
    <w:rsid w:val="00B51216"/>
    <w:rsid w:val="00B51237"/>
    <w:rsid w:val="00B54593"/>
    <w:rsid w:val="00B554A0"/>
    <w:rsid w:val="00B56419"/>
    <w:rsid w:val="00B56D64"/>
    <w:rsid w:val="00B57F31"/>
    <w:rsid w:val="00B6320F"/>
    <w:rsid w:val="00B636B7"/>
    <w:rsid w:val="00B636ED"/>
    <w:rsid w:val="00B63E5C"/>
    <w:rsid w:val="00B65575"/>
    <w:rsid w:val="00B65A99"/>
    <w:rsid w:val="00B6622D"/>
    <w:rsid w:val="00B662FE"/>
    <w:rsid w:val="00B66F77"/>
    <w:rsid w:val="00B67155"/>
    <w:rsid w:val="00B67AAA"/>
    <w:rsid w:val="00B67B6C"/>
    <w:rsid w:val="00B67E7F"/>
    <w:rsid w:val="00B70AF5"/>
    <w:rsid w:val="00B7120D"/>
    <w:rsid w:val="00B7131C"/>
    <w:rsid w:val="00B7265C"/>
    <w:rsid w:val="00B7354C"/>
    <w:rsid w:val="00B73E08"/>
    <w:rsid w:val="00B74F44"/>
    <w:rsid w:val="00B775AE"/>
    <w:rsid w:val="00B809B7"/>
    <w:rsid w:val="00B8238E"/>
    <w:rsid w:val="00B824B7"/>
    <w:rsid w:val="00B8311F"/>
    <w:rsid w:val="00B837FE"/>
    <w:rsid w:val="00B83873"/>
    <w:rsid w:val="00B84423"/>
    <w:rsid w:val="00B860EA"/>
    <w:rsid w:val="00B867F5"/>
    <w:rsid w:val="00B87264"/>
    <w:rsid w:val="00B91CFF"/>
    <w:rsid w:val="00B921EA"/>
    <w:rsid w:val="00B94958"/>
    <w:rsid w:val="00B952CC"/>
    <w:rsid w:val="00B95DB2"/>
    <w:rsid w:val="00B97052"/>
    <w:rsid w:val="00B970F5"/>
    <w:rsid w:val="00BA0D8E"/>
    <w:rsid w:val="00BA0E1A"/>
    <w:rsid w:val="00BA12C4"/>
    <w:rsid w:val="00BA27A0"/>
    <w:rsid w:val="00BA44A6"/>
    <w:rsid w:val="00BA4AD5"/>
    <w:rsid w:val="00BA5303"/>
    <w:rsid w:val="00BA55B7"/>
    <w:rsid w:val="00BA6269"/>
    <w:rsid w:val="00BA6C42"/>
    <w:rsid w:val="00BB1DEA"/>
    <w:rsid w:val="00BB5090"/>
    <w:rsid w:val="00BB6BA4"/>
    <w:rsid w:val="00BC00B9"/>
    <w:rsid w:val="00BC270D"/>
    <w:rsid w:val="00BC2CF4"/>
    <w:rsid w:val="00BC4213"/>
    <w:rsid w:val="00BC66D6"/>
    <w:rsid w:val="00BC6D5D"/>
    <w:rsid w:val="00BC718D"/>
    <w:rsid w:val="00BC7288"/>
    <w:rsid w:val="00BC7E59"/>
    <w:rsid w:val="00BD0812"/>
    <w:rsid w:val="00BD3546"/>
    <w:rsid w:val="00BD472B"/>
    <w:rsid w:val="00BD6059"/>
    <w:rsid w:val="00BD66FB"/>
    <w:rsid w:val="00BD6B6B"/>
    <w:rsid w:val="00BD72C7"/>
    <w:rsid w:val="00BE0BA6"/>
    <w:rsid w:val="00BE13A5"/>
    <w:rsid w:val="00BE1635"/>
    <w:rsid w:val="00BE1D54"/>
    <w:rsid w:val="00BE3BC2"/>
    <w:rsid w:val="00BE3E7A"/>
    <w:rsid w:val="00BE4A3F"/>
    <w:rsid w:val="00BE5C36"/>
    <w:rsid w:val="00BE7D5C"/>
    <w:rsid w:val="00BF2C5A"/>
    <w:rsid w:val="00BF2FB5"/>
    <w:rsid w:val="00C008DA"/>
    <w:rsid w:val="00C01228"/>
    <w:rsid w:val="00C04081"/>
    <w:rsid w:val="00C0538C"/>
    <w:rsid w:val="00C05ABA"/>
    <w:rsid w:val="00C0666A"/>
    <w:rsid w:val="00C0768A"/>
    <w:rsid w:val="00C07DD2"/>
    <w:rsid w:val="00C07ECE"/>
    <w:rsid w:val="00C10036"/>
    <w:rsid w:val="00C10433"/>
    <w:rsid w:val="00C1143B"/>
    <w:rsid w:val="00C120D5"/>
    <w:rsid w:val="00C13C72"/>
    <w:rsid w:val="00C14DA2"/>
    <w:rsid w:val="00C1601D"/>
    <w:rsid w:val="00C160C3"/>
    <w:rsid w:val="00C168FA"/>
    <w:rsid w:val="00C16C99"/>
    <w:rsid w:val="00C21288"/>
    <w:rsid w:val="00C222B8"/>
    <w:rsid w:val="00C232E8"/>
    <w:rsid w:val="00C25185"/>
    <w:rsid w:val="00C26917"/>
    <w:rsid w:val="00C27E8E"/>
    <w:rsid w:val="00C30A17"/>
    <w:rsid w:val="00C31ED0"/>
    <w:rsid w:val="00C329ED"/>
    <w:rsid w:val="00C32A85"/>
    <w:rsid w:val="00C34C3F"/>
    <w:rsid w:val="00C35AF1"/>
    <w:rsid w:val="00C37CBD"/>
    <w:rsid w:val="00C4023D"/>
    <w:rsid w:val="00C40C51"/>
    <w:rsid w:val="00C41345"/>
    <w:rsid w:val="00C41D80"/>
    <w:rsid w:val="00C423A1"/>
    <w:rsid w:val="00C4241A"/>
    <w:rsid w:val="00C4383E"/>
    <w:rsid w:val="00C43D13"/>
    <w:rsid w:val="00C4589E"/>
    <w:rsid w:val="00C458B5"/>
    <w:rsid w:val="00C46351"/>
    <w:rsid w:val="00C467BE"/>
    <w:rsid w:val="00C477AB"/>
    <w:rsid w:val="00C47C93"/>
    <w:rsid w:val="00C51B74"/>
    <w:rsid w:val="00C51F18"/>
    <w:rsid w:val="00C52557"/>
    <w:rsid w:val="00C55039"/>
    <w:rsid w:val="00C55986"/>
    <w:rsid w:val="00C56678"/>
    <w:rsid w:val="00C56E32"/>
    <w:rsid w:val="00C57A51"/>
    <w:rsid w:val="00C625FD"/>
    <w:rsid w:val="00C6299D"/>
    <w:rsid w:val="00C62BF5"/>
    <w:rsid w:val="00C63CB3"/>
    <w:rsid w:val="00C6409D"/>
    <w:rsid w:val="00C64872"/>
    <w:rsid w:val="00C64D57"/>
    <w:rsid w:val="00C71FED"/>
    <w:rsid w:val="00C754C7"/>
    <w:rsid w:val="00C77ADA"/>
    <w:rsid w:val="00C801A4"/>
    <w:rsid w:val="00C81BE4"/>
    <w:rsid w:val="00C81CD5"/>
    <w:rsid w:val="00C840E8"/>
    <w:rsid w:val="00C84588"/>
    <w:rsid w:val="00C86CE6"/>
    <w:rsid w:val="00C86F1B"/>
    <w:rsid w:val="00C87D4D"/>
    <w:rsid w:val="00C93446"/>
    <w:rsid w:val="00C942B6"/>
    <w:rsid w:val="00C94602"/>
    <w:rsid w:val="00C9583B"/>
    <w:rsid w:val="00C95867"/>
    <w:rsid w:val="00C96B52"/>
    <w:rsid w:val="00C975C0"/>
    <w:rsid w:val="00CA1693"/>
    <w:rsid w:val="00CA2264"/>
    <w:rsid w:val="00CA38E0"/>
    <w:rsid w:val="00CA401B"/>
    <w:rsid w:val="00CA4FB6"/>
    <w:rsid w:val="00CA5965"/>
    <w:rsid w:val="00CA6512"/>
    <w:rsid w:val="00CA65A6"/>
    <w:rsid w:val="00CB0026"/>
    <w:rsid w:val="00CB0C96"/>
    <w:rsid w:val="00CB1188"/>
    <w:rsid w:val="00CB15C3"/>
    <w:rsid w:val="00CB1E18"/>
    <w:rsid w:val="00CB2106"/>
    <w:rsid w:val="00CB308B"/>
    <w:rsid w:val="00CB4E7E"/>
    <w:rsid w:val="00CB5D98"/>
    <w:rsid w:val="00CB698F"/>
    <w:rsid w:val="00CB69BE"/>
    <w:rsid w:val="00CB73AC"/>
    <w:rsid w:val="00CB7D1A"/>
    <w:rsid w:val="00CC01AF"/>
    <w:rsid w:val="00CC2692"/>
    <w:rsid w:val="00CC2757"/>
    <w:rsid w:val="00CC5B37"/>
    <w:rsid w:val="00CC7486"/>
    <w:rsid w:val="00CC7493"/>
    <w:rsid w:val="00CC7CB7"/>
    <w:rsid w:val="00CD0780"/>
    <w:rsid w:val="00CD0B46"/>
    <w:rsid w:val="00CD2DD9"/>
    <w:rsid w:val="00CD36A2"/>
    <w:rsid w:val="00CD3CF0"/>
    <w:rsid w:val="00CD5396"/>
    <w:rsid w:val="00CD64A8"/>
    <w:rsid w:val="00CE05B1"/>
    <w:rsid w:val="00CE1CAC"/>
    <w:rsid w:val="00CE2AC0"/>
    <w:rsid w:val="00CE4FBF"/>
    <w:rsid w:val="00CE562E"/>
    <w:rsid w:val="00CE5674"/>
    <w:rsid w:val="00CE711C"/>
    <w:rsid w:val="00CF0040"/>
    <w:rsid w:val="00CF047B"/>
    <w:rsid w:val="00CF0750"/>
    <w:rsid w:val="00CF0E42"/>
    <w:rsid w:val="00CF2208"/>
    <w:rsid w:val="00CF2AEA"/>
    <w:rsid w:val="00CF44CD"/>
    <w:rsid w:val="00CF5913"/>
    <w:rsid w:val="00CF6893"/>
    <w:rsid w:val="00CF6A0C"/>
    <w:rsid w:val="00D03801"/>
    <w:rsid w:val="00D05729"/>
    <w:rsid w:val="00D0596E"/>
    <w:rsid w:val="00D06449"/>
    <w:rsid w:val="00D11DBE"/>
    <w:rsid w:val="00D11E91"/>
    <w:rsid w:val="00D11F8E"/>
    <w:rsid w:val="00D123C8"/>
    <w:rsid w:val="00D128F2"/>
    <w:rsid w:val="00D13630"/>
    <w:rsid w:val="00D14946"/>
    <w:rsid w:val="00D15103"/>
    <w:rsid w:val="00D15431"/>
    <w:rsid w:val="00D17158"/>
    <w:rsid w:val="00D20027"/>
    <w:rsid w:val="00D202BB"/>
    <w:rsid w:val="00D20E37"/>
    <w:rsid w:val="00D2124C"/>
    <w:rsid w:val="00D228B7"/>
    <w:rsid w:val="00D235D9"/>
    <w:rsid w:val="00D2509B"/>
    <w:rsid w:val="00D2738A"/>
    <w:rsid w:val="00D27446"/>
    <w:rsid w:val="00D27EF7"/>
    <w:rsid w:val="00D30658"/>
    <w:rsid w:val="00D30768"/>
    <w:rsid w:val="00D30D76"/>
    <w:rsid w:val="00D31477"/>
    <w:rsid w:val="00D32B30"/>
    <w:rsid w:val="00D339AC"/>
    <w:rsid w:val="00D34803"/>
    <w:rsid w:val="00D34BF5"/>
    <w:rsid w:val="00D34D26"/>
    <w:rsid w:val="00D354FF"/>
    <w:rsid w:val="00D37C86"/>
    <w:rsid w:val="00D37D55"/>
    <w:rsid w:val="00D37DF0"/>
    <w:rsid w:val="00D430E4"/>
    <w:rsid w:val="00D43545"/>
    <w:rsid w:val="00D4356F"/>
    <w:rsid w:val="00D438F6"/>
    <w:rsid w:val="00D44D7D"/>
    <w:rsid w:val="00D45B30"/>
    <w:rsid w:val="00D47E7C"/>
    <w:rsid w:val="00D50378"/>
    <w:rsid w:val="00D505D6"/>
    <w:rsid w:val="00D50926"/>
    <w:rsid w:val="00D51A61"/>
    <w:rsid w:val="00D52008"/>
    <w:rsid w:val="00D5206E"/>
    <w:rsid w:val="00D53143"/>
    <w:rsid w:val="00D55F35"/>
    <w:rsid w:val="00D57EBF"/>
    <w:rsid w:val="00D62217"/>
    <w:rsid w:val="00D62BE0"/>
    <w:rsid w:val="00D62C1E"/>
    <w:rsid w:val="00D64164"/>
    <w:rsid w:val="00D656B0"/>
    <w:rsid w:val="00D718E7"/>
    <w:rsid w:val="00D71AF5"/>
    <w:rsid w:val="00D71C88"/>
    <w:rsid w:val="00D71F12"/>
    <w:rsid w:val="00D75086"/>
    <w:rsid w:val="00D755F3"/>
    <w:rsid w:val="00D81A60"/>
    <w:rsid w:val="00D81AE0"/>
    <w:rsid w:val="00D81E28"/>
    <w:rsid w:val="00D82580"/>
    <w:rsid w:val="00D82F12"/>
    <w:rsid w:val="00D835CC"/>
    <w:rsid w:val="00D83855"/>
    <w:rsid w:val="00D85207"/>
    <w:rsid w:val="00D90EEA"/>
    <w:rsid w:val="00D92D35"/>
    <w:rsid w:val="00D9344D"/>
    <w:rsid w:val="00D934FB"/>
    <w:rsid w:val="00D9358E"/>
    <w:rsid w:val="00D93D93"/>
    <w:rsid w:val="00D942A3"/>
    <w:rsid w:val="00D95EEF"/>
    <w:rsid w:val="00D96355"/>
    <w:rsid w:val="00DA294E"/>
    <w:rsid w:val="00DA4841"/>
    <w:rsid w:val="00DA717A"/>
    <w:rsid w:val="00DB00CA"/>
    <w:rsid w:val="00DB0280"/>
    <w:rsid w:val="00DB1EC1"/>
    <w:rsid w:val="00DB29AF"/>
    <w:rsid w:val="00DB4E37"/>
    <w:rsid w:val="00DB5198"/>
    <w:rsid w:val="00DB5B69"/>
    <w:rsid w:val="00DB6C01"/>
    <w:rsid w:val="00DC033C"/>
    <w:rsid w:val="00DC089E"/>
    <w:rsid w:val="00DC0A2E"/>
    <w:rsid w:val="00DC0A6A"/>
    <w:rsid w:val="00DC225A"/>
    <w:rsid w:val="00DC458C"/>
    <w:rsid w:val="00DC49D7"/>
    <w:rsid w:val="00DC554C"/>
    <w:rsid w:val="00DC5957"/>
    <w:rsid w:val="00DC5D22"/>
    <w:rsid w:val="00DC5DE5"/>
    <w:rsid w:val="00DC7669"/>
    <w:rsid w:val="00DD0D2F"/>
    <w:rsid w:val="00DD5555"/>
    <w:rsid w:val="00DD73A8"/>
    <w:rsid w:val="00DD7A12"/>
    <w:rsid w:val="00DE1F2A"/>
    <w:rsid w:val="00DE31EC"/>
    <w:rsid w:val="00DE48E5"/>
    <w:rsid w:val="00DE4A2B"/>
    <w:rsid w:val="00DE581B"/>
    <w:rsid w:val="00DE58C1"/>
    <w:rsid w:val="00DE680F"/>
    <w:rsid w:val="00DE7634"/>
    <w:rsid w:val="00DF2004"/>
    <w:rsid w:val="00DF3051"/>
    <w:rsid w:val="00DF4197"/>
    <w:rsid w:val="00DF4C0F"/>
    <w:rsid w:val="00DF640A"/>
    <w:rsid w:val="00E01234"/>
    <w:rsid w:val="00E029C1"/>
    <w:rsid w:val="00E034FB"/>
    <w:rsid w:val="00E0751D"/>
    <w:rsid w:val="00E07BB6"/>
    <w:rsid w:val="00E07F2B"/>
    <w:rsid w:val="00E10697"/>
    <w:rsid w:val="00E1073A"/>
    <w:rsid w:val="00E10D5C"/>
    <w:rsid w:val="00E115FA"/>
    <w:rsid w:val="00E137E1"/>
    <w:rsid w:val="00E16E7E"/>
    <w:rsid w:val="00E200DE"/>
    <w:rsid w:val="00E20336"/>
    <w:rsid w:val="00E20D83"/>
    <w:rsid w:val="00E21D54"/>
    <w:rsid w:val="00E22F9F"/>
    <w:rsid w:val="00E239DA"/>
    <w:rsid w:val="00E25016"/>
    <w:rsid w:val="00E25C31"/>
    <w:rsid w:val="00E25EC0"/>
    <w:rsid w:val="00E26AF9"/>
    <w:rsid w:val="00E30C07"/>
    <w:rsid w:val="00E311D4"/>
    <w:rsid w:val="00E31427"/>
    <w:rsid w:val="00E31BB5"/>
    <w:rsid w:val="00E31DB0"/>
    <w:rsid w:val="00E32037"/>
    <w:rsid w:val="00E32584"/>
    <w:rsid w:val="00E33AD8"/>
    <w:rsid w:val="00E33C58"/>
    <w:rsid w:val="00E33D0A"/>
    <w:rsid w:val="00E34989"/>
    <w:rsid w:val="00E3569C"/>
    <w:rsid w:val="00E360ED"/>
    <w:rsid w:val="00E3745D"/>
    <w:rsid w:val="00E403ED"/>
    <w:rsid w:val="00E404C6"/>
    <w:rsid w:val="00E43A2A"/>
    <w:rsid w:val="00E43A6A"/>
    <w:rsid w:val="00E4495A"/>
    <w:rsid w:val="00E45571"/>
    <w:rsid w:val="00E463F3"/>
    <w:rsid w:val="00E50EDD"/>
    <w:rsid w:val="00E51728"/>
    <w:rsid w:val="00E51A22"/>
    <w:rsid w:val="00E52B40"/>
    <w:rsid w:val="00E53CFC"/>
    <w:rsid w:val="00E53E42"/>
    <w:rsid w:val="00E55F8D"/>
    <w:rsid w:val="00E56388"/>
    <w:rsid w:val="00E56FFF"/>
    <w:rsid w:val="00E57736"/>
    <w:rsid w:val="00E57AF9"/>
    <w:rsid w:val="00E57C69"/>
    <w:rsid w:val="00E62EE6"/>
    <w:rsid w:val="00E64108"/>
    <w:rsid w:val="00E6493F"/>
    <w:rsid w:val="00E70036"/>
    <w:rsid w:val="00E70131"/>
    <w:rsid w:val="00E70806"/>
    <w:rsid w:val="00E71469"/>
    <w:rsid w:val="00E7210E"/>
    <w:rsid w:val="00E728CB"/>
    <w:rsid w:val="00E749A3"/>
    <w:rsid w:val="00E76D08"/>
    <w:rsid w:val="00E7772C"/>
    <w:rsid w:val="00E77AB4"/>
    <w:rsid w:val="00E83320"/>
    <w:rsid w:val="00E858AC"/>
    <w:rsid w:val="00E87764"/>
    <w:rsid w:val="00E8799E"/>
    <w:rsid w:val="00E90B80"/>
    <w:rsid w:val="00E92A5F"/>
    <w:rsid w:val="00E9518E"/>
    <w:rsid w:val="00E952DF"/>
    <w:rsid w:val="00E95B01"/>
    <w:rsid w:val="00E96806"/>
    <w:rsid w:val="00EA08D1"/>
    <w:rsid w:val="00EA0D13"/>
    <w:rsid w:val="00EA64A9"/>
    <w:rsid w:val="00EA6851"/>
    <w:rsid w:val="00EA7D0B"/>
    <w:rsid w:val="00EB01EA"/>
    <w:rsid w:val="00EB0ECA"/>
    <w:rsid w:val="00EB4D41"/>
    <w:rsid w:val="00EC136B"/>
    <w:rsid w:val="00EC298F"/>
    <w:rsid w:val="00EC49A1"/>
    <w:rsid w:val="00EC4D7F"/>
    <w:rsid w:val="00ED0125"/>
    <w:rsid w:val="00ED3FF6"/>
    <w:rsid w:val="00ED79A2"/>
    <w:rsid w:val="00EE2CB4"/>
    <w:rsid w:val="00EE3DE3"/>
    <w:rsid w:val="00EE4447"/>
    <w:rsid w:val="00EE46DB"/>
    <w:rsid w:val="00EE52EC"/>
    <w:rsid w:val="00EE56DD"/>
    <w:rsid w:val="00EE5D44"/>
    <w:rsid w:val="00EE795C"/>
    <w:rsid w:val="00EF0705"/>
    <w:rsid w:val="00EF235A"/>
    <w:rsid w:val="00EF2C46"/>
    <w:rsid w:val="00EF3309"/>
    <w:rsid w:val="00EF5567"/>
    <w:rsid w:val="00EF5E83"/>
    <w:rsid w:val="00EF660D"/>
    <w:rsid w:val="00F010BF"/>
    <w:rsid w:val="00F01233"/>
    <w:rsid w:val="00F02A64"/>
    <w:rsid w:val="00F063CF"/>
    <w:rsid w:val="00F07441"/>
    <w:rsid w:val="00F102CA"/>
    <w:rsid w:val="00F12044"/>
    <w:rsid w:val="00F12F37"/>
    <w:rsid w:val="00F135E6"/>
    <w:rsid w:val="00F164ED"/>
    <w:rsid w:val="00F20BC2"/>
    <w:rsid w:val="00F20F1C"/>
    <w:rsid w:val="00F21285"/>
    <w:rsid w:val="00F21F36"/>
    <w:rsid w:val="00F22352"/>
    <w:rsid w:val="00F23DC0"/>
    <w:rsid w:val="00F25C1B"/>
    <w:rsid w:val="00F31333"/>
    <w:rsid w:val="00F3385E"/>
    <w:rsid w:val="00F340F6"/>
    <w:rsid w:val="00F345A5"/>
    <w:rsid w:val="00F351DC"/>
    <w:rsid w:val="00F37465"/>
    <w:rsid w:val="00F40765"/>
    <w:rsid w:val="00F41C6E"/>
    <w:rsid w:val="00F437DD"/>
    <w:rsid w:val="00F44CF1"/>
    <w:rsid w:val="00F45825"/>
    <w:rsid w:val="00F45EB5"/>
    <w:rsid w:val="00F463A7"/>
    <w:rsid w:val="00F47156"/>
    <w:rsid w:val="00F50B18"/>
    <w:rsid w:val="00F50B44"/>
    <w:rsid w:val="00F51862"/>
    <w:rsid w:val="00F52753"/>
    <w:rsid w:val="00F539B3"/>
    <w:rsid w:val="00F54423"/>
    <w:rsid w:val="00F606BD"/>
    <w:rsid w:val="00F60D75"/>
    <w:rsid w:val="00F61269"/>
    <w:rsid w:val="00F62440"/>
    <w:rsid w:val="00F62630"/>
    <w:rsid w:val="00F627EA"/>
    <w:rsid w:val="00F638FF"/>
    <w:rsid w:val="00F65F43"/>
    <w:rsid w:val="00F678C0"/>
    <w:rsid w:val="00F71359"/>
    <w:rsid w:val="00F7154A"/>
    <w:rsid w:val="00F721C5"/>
    <w:rsid w:val="00F72237"/>
    <w:rsid w:val="00F773EC"/>
    <w:rsid w:val="00F81157"/>
    <w:rsid w:val="00F817FF"/>
    <w:rsid w:val="00F93A15"/>
    <w:rsid w:val="00F94216"/>
    <w:rsid w:val="00F95611"/>
    <w:rsid w:val="00F957E6"/>
    <w:rsid w:val="00F9754D"/>
    <w:rsid w:val="00FA1BA3"/>
    <w:rsid w:val="00FA1C5E"/>
    <w:rsid w:val="00FA3242"/>
    <w:rsid w:val="00FA41AB"/>
    <w:rsid w:val="00FA446E"/>
    <w:rsid w:val="00FA47BF"/>
    <w:rsid w:val="00FA6346"/>
    <w:rsid w:val="00FB1970"/>
    <w:rsid w:val="00FB2709"/>
    <w:rsid w:val="00FB398D"/>
    <w:rsid w:val="00FB6067"/>
    <w:rsid w:val="00FB6BA3"/>
    <w:rsid w:val="00FB74D9"/>
    <w:rsid w:val="00FC05C0"/>
    <w:rsid w:val="00FC37BE"/>
    <w:rsid w:val="00FC4039"/>
    <w:rsid w:val="00FC4F37"/>
    <w:rsid w:val="00FC6797"/>
    <w:rsid w:val="00FC7153"/>
    <w:rsid w:val="00FD0492"/>
    <w:rsid w:val="00FD0AD0"/>
    <w:rsid w:val="00FD2AF8"/>
    <w:rsid w:val="00FD435E"/>
    <w:rsid w:val="00FD54E0"/>
    <w:rsid w:val="00FD69EA"/>
    <w:rsid w:val="00FE02CC"/>
    <w:rsid w:val="00FE06B4"/>
    <w:rsid w:val="00FE23CC"/>
    <w:rsid w:val="00FE3501"/>
    <w:rsid w:val="00FE42AB"/>
    <w:rsid w:val="00FE6091"/>
    <w:rsid w:val="00FE6320"/>
    <w:rsid w:val="00FF0CD9"/>
    <w:rsid w:val="00FF1D2C"/>
    <w:rsid w:val="00FF24E1"/>
    <w:rsid w:val="00FF2934"/>
    <w:rsid w:val="00FF2D4A"/>
    <w:rsid w:val="00FF349D"/>
    <w:rsid w:val="00FF3603"/>
    <w:rsid w:val="00FF6A4E"/>
    <w:rsid w:val="00FF78A1"/>
    <w:rsid w:val="00FF7E9D"/>
    <w:rsid w:val="00FF7F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stroke startarrowwidth="narrow" startarrowlength="long" endarrow="block" endarrowwidth="narrow" endarrowlength="long"/>
    </o:shapedefaults>
    <o:shapelayout v:ext="edit">
      <o:idmap v:ext="edit" data="1"/>
    </o:shapelayout>
  </w:shapeDefaults>
  <w:decimalSymbol w:val="."/>
  <w:listSeparator w:val=","/>
  <w14:docId w14:val="5B2417CC"/>
  <w15:docId w15:val="{3AC2447B-0C93-4CC6-A882-5F02BD6C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603B"/>
    <w:pPr>
      <w:autoSpaceDE w:val="0"/>
      <w:autoSpaceDN w:val="0"/>
      <w:spacing w:after="120"/>
      <w:ind w:left="851"/>
      <w:jc w:val="both"/>
    </w:pPr>
    <w:rPr>
      <w:rFonts w:ascii="Tahoma" w:hAnsi="Tahoma"/>
      <w:sz w:val="22"/>
      <w:szCs w:val="22"/>
      <w:lang w:val="en-US" w:eastAsia="en-US"/>
    </w:rPr>
  </w:style>
  <w:style w:type="paragraph" w:styleId="Heading1">
    <w:name w:val="heading 1"/>
    <w:aliases w:val="Titre2,Heading 1 (NN),Prophead 1,Prophead level 1,h1,1 ghost,g,ghost,1 h3,...,Capitolo,II+,I,H11,H12,H13,H14,H15,H16,H17,H18,H111,H121,H131,H141,H151,H161,H171,H19,H112,H122,H132,H142,H152,H162,H172,H181,H1111,H1211,H1311,H1411,H1511,H1611"/>
    <w:basedOn w:val="DisplayText"/>
    <w:next w:val="Normal"/>
    <w:qFormat/>
    <w:rsid w:val="00A11A71"/>
    <w:pPr>
      <w:pageBreakBefore/>
      <w:numPr>
        <w:numId w:val="11"/>
      </w:numPr>
      <w:pBdr>
        <w:bottom w:val="single" w:sz="36" w:space="3" w:color="808080"/>
      </w:pBdr>
      <w:spacing w:after="240"/>
      <w:outlineLvl w:val="0"/>
    </w:pPr>
    <w:rPr>
      <w:b/>
      <w:bCs/>
      <w:caps/>
      <w:sz w:val="32"/>
      <w:szCs w:val="32"/>
    </w:rPr>
  </w:style>
  <w:style w:type="paragraph" w:styleId="Heading2">
    <w:name w:val="heading 2"/>
    <w:aliases w:val="l2,heading 2,h2,Heading Two,Prophead 2,2,headi,heading2,h21,h22,21,Header 2,2 he...,2 headline,h,A.B.C.,H2,V_Head2,rp_Heading 2,A,Level 2 Head,Head2,Level 2,Kapitel"/>
    <w:basedOn w:val="DisplayText"/>
    <w:next w:val="Normal"/>
    <w:link w:val="Heading2Char"/>
    <w:qFormat/>
    <w:rsid w:val="00A11A71"/>
    <w:pPr>
      <w:keepNext/>
      <w:numPr>
        <w:ilvl w:val="1"/>
        <w:numId w:val="11"/>
      </w:numPr>
      <w:spacing w:before="240" w:after="120"/>
      <w:outlineLvl w:val="1"/>
    </w:pPr>
    <w:rPr>
      <w:b/>
      <w:bCs/>
      <w:sz w:val="28"/>
      <w:szCs w:val="28"/>
    </w:rPr>
  </w:style>
  <w:style w:type="paragraph" w:styleId="Heading3">
    <w:name w:val="heading 3"/>
    <w:aliases w:val="l3,heading 3,Chapter Heading,L3,h3,Prophead 3,3 bullet,b,SECOND,Second,BLANK2,4 bullet,bdullet,s...,subhead,TF-Overskrift 3,1.,3,Level 3 Head,H3,t3,t31,sub-sub,sub section header,subsect,h31,31,h32,32,h33,33,h34,34,h35,35,sub-sub1,sub-sub2"/>
    <w:basedOn w:val="DisplayText"/>
    <w:next w:val="Normal"/>
    <w:link w:val="Heading3Char"/>
    <w:qFormat/>
    <w:rsid w:val="00A11A71"/>
    <w:pPr>
      <w:keepNext/>
      <w:numPr>
        <w:ilvl w:val="2"/>
        <w:numId w:val="11"/>
      </w:numPr>
      <w:spacing w:before="240" w:after="120"/>
      <w:outlineLvl w:val="2"/>
    </w:pPr>
    <w:rPr>
      <w:b/>
      <w:bCs/>
      <w:sz w:val="24"/>
    </w:rPr>
  </w:style>
  <w:style w:type="paragraph" w:styleId="Heading4">
    <w:name w:val="heading 4"/>
    <w:aliases w:val="Item Heading"/>
    <w:basedOn w:val="DisplayText"/>
    <w:next w:val="Normal"/>
    <w:qFormat/>
    <w:rsid w:val="00A11A71"/>
    <w:pPr>
      <w:keepNext/>
      <w:numPr>
        <w:ilvl w:val="3"/>
        <w:numId w:val="11"/>
      </w:numPr>
      <w:spacing w:before="240" w:after="80"/>
      <w:outlineLvl w:val="3"/>
    </w:pPr>
    <w:rPr>
      <w:b/>
      <w:bCs/>
      <w:szCs w:val="22"/>
    </w:rPr>
  </w:style>
  <w:style w:type="paragraph" w:styleId="Heading5">
    <w:name w:val="heading 5"/>
    <w:aliases w:val="Sub-Item Heading"/>
    <w:basedOn w:val="DisplayText"/>
    <w:next w:val="Normal"/>
    <w:link w:val="Heading5Char"/>
    <w:qFormat/>
    <w:rsid w:val="00A11A71"/>
    <w:pPr>
      <w:keepNext/>
      <w:numPr>
        <w:ilvl w:val="4"/>
        <w:numId w:val="11"/>
      </w:numPr>
      <w:spacing w:before="240" w:after="80"/>
      <w:outlineLvl w:val="4"/>
    </w:pPr>
    <w:rPr>
      <w:b/>
      <w:sz w:val="18"/>
      <w:szCs w:val="22"/>
    </w:rPr>
  </w:style>
  <w:style w:type="paragraph" w:styleId="Heading6">
    <w:name w:val="heading 6"/>
    <w:aliases w:val="sub-dash,sd,5"/>
    <w:basedOn w:val="Normal"/>
    <w:next w:val="Normal"/>
    <w:qFormat/>
    <w:rsid w:val="00A11A71"/>
    <w:pPr>
      <w:numPr>
        <w:ilvl w:val="5"/>
        <w:numId w:val="11"/>
      </w:numPr>
      <w:spacing w:before="120" w:after="60"/>
      <w:outlineLvl w:val="5"/>
    </w:pPr>
    <w:rPr>
      <w:i/>
      <w:iCs/>
    </w:rPr>
  </w:style>
  <w:style w:type="paragraph" w:styleId="Heading7">
    <w:name w:val="heading 7"/>
    <w:basedOn w:val="Normal"/>
    <w:next w:val="Normal"/>
    <w:qFormat/>
    <w:rsid w:val="00A11A71"/>
    <w:pPr>
      <w:numPr>
        <w:ilvl w:val="6"/>
        <w:numId w:val="11"/>
      </w:numPr>
      <w:spacing w:before="240" w:after="60"/>
      <w:outlineLvl w:val="6"/>
    </w:pPr>
    <w:rPr>
      <w:rFonts w:ascii="Arial" w:hAnsi="Arial" w:cs="Arial"/>
      <w:sz w:val="20"/>
      <w:szCs w:val="20"/>
    </w:rPr>
  </w:style>
  <w:style w:type="paragraph" w:styleId="Heading8">
    <w:name w:val="heading 8"/>
    <w:aliases w:val="Center Bold"/>
    <w:basedOn w:val="Normal"/>
    <w:next w:val="Normal"/>
    <w:qFormat/>
    <w:rsid w:val="00A11A71"/>
    <w:pPr>
      <w:numPr>
        <w:ilvl w:val="7"/>
        <w:numId w:val="11"/>
      </w:numPr>
      <w:spacing w:before="240" w:after="60"/>
      <w:outlineLvl w:val="7"/>
    </w:pPr>
    <w:rPr>
      <w:rFonts w:ascii="Arial" w:hAnsi="Arial" w:cs="Arial"/>
      <w:i/>
      <w:iCs/>
      <w:sz w:val="20"/>
      <w:szCs w:val="20"/>
    </w:rPr>
  </w:style>
  <w:style w:type="paragraph" w:styleId="Heading9">
    <w:name w:val="heading 9"/>
    <w:basedOn w:val="Normal"/>
    <w:next w:val="Normal"/>
    <w:qFormat/>
    <w:rsid w:val="00A11A71"/>
    <w:pPr>
      <w:numPr>
        <w:ilvl w:val="8"/>
        <w:numId w:val="11"/>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A11A71"/>
    <w:pPr>
      <w:autoSpaceDE w:val="0"/>
      <w:autoSpaceDN w:val="0"/>
    </w:pPr>
    <w:rPr>
      <w:rFonts w:ascii="Arial" w:hAnsi="Arial" w:cs="Arial"/>
      <w:noProof/>
      <w:szCs w:val="24"/>
      <w:lang w:val="en-US" w:eastAsia="en-US"/>
    </w:rPr>
  </w:style>
  <w:style w:type="paragraph" w:styleId="NormalIndent">
    <w:name w:val="Normal Indent"/>
    <w:basedOn w:val="Normal"/>
    <w:rsid w:val="00A11A71"/>
    <w:pPr>
      <w:ind w:left="720"/>
    </w:pPr>
  </w:style>
  <w:style w:type="paragraph" w:customStyle="1" w:styleId="ActionItem">
    <w:name w:val="Action Item"/>
    <w:basedOn w:val="Normal"/>
    <w:rsid w:val="00A11A71"/>
    <w:pPr>
      <w:ind w:left="360" w:hanging="360"/>
    </w:pPr>
  </w:style>
  <w:style w:type="paragraph" w:styleId="Bibliography">
    <w:name w:val="Bibliography"/>
    <w:rsid w:val="00A11A71"/>
    <w:pPr>
      <w:autoSpaceDE w:val="0"/>
      <w:autoSpaceDN w:val="0"/>
      <w:spacing w:after="120" w:line="240" w:lineRule="exact"/>
      <w:ind w:left="360" w:hanging="360"/>
    </w:pPr>
    <w:rPr>
      <w:sz w:val="22"/>
      <w:szCs w:val="22"/>
      <w:lang w:val="en-US" w:eastAsia="en-US"/>
    </w:rPr>
  </w:style>
  <w:style w:type="paragraph" w:styleId="Header">
    <w:name w:val="header"/>
    <w:basedOn w:val="Normal"/>
    <w:link w:val="HeaderChar"/>
    <w:uiPriority w:val="99"/>
    <w:rsid w:val="00A11A71"/>
    <w:pPr>
      <w:pBdr>
        <w:bottom w:val="single" w:sz="6" w:space="1" w:color="auto"/>
      </w:pBdr>
      <w:tabs>
        <w:tab w:val="center" w:pos="3960"/>
        <w:tab w:val="right" w:pos="8280"/>
      </w:tabs>
      <w:spacing w:after="0"/>
    </w:pPr>
    <w:rPr>
      <w:sz w:val="18"/>
      <w:szCs w:val="18"/>
    </w:rPr>
  </w:style>
  <w:style w:type="paragraph" w:styleId="Footer">
    <w:name w:val="footer"/>
    <w:basedOn w:val="Normal"/>
    <w:link w:val="FooterChar"/>
    <w:uiPriority w:val="99"/>
    <w:rsid w:val="00A11A71"/>
    <w:pPr>
      <w:pBdr>
        <w:top w:val="single" w:sz="6" w:space="1" w:color="auto"/>
      </w:pBdr>
      <w:tabs>
        <w:tab w:val="center" w:pos="4320"/>
        <w:tab w:val="right" w:pos="8280"/>
      </w:tabs>
      <w:spacing w:after="0"/>
    </w:pPr>
    <w:rPr>
      <w:sz w:val="18"/>
      <w:szCs w:val="18"/>
    </w:rPr>
  </w:style>
  <w:style w:type="character" w:styleId="PageNumber">
    <w:name w:val="page number"/>
    <w:basedOn w:val="DefaultParagraphFont"/>
    <w:rsid w:val="00A11A71"/>
  </w:style>
  <w:style w:type="paragraph" w:customStyle="1" w:styleId="Comment">
    <w:name w:val="_Comment"/>
    <w:basedOn w:val="Normal"/>
    <w:next w:val="Normal"/>
    <w:rsid w:val="00A11A71"/>
    <w:pPr>
      <w:spacing w:after="240"/>
    </w:pPr>
    <w:rPr>
      <w:i/>
      <w:iCs/>
      <w:vanish/>
      <w:color w:val="808080"/>
      <w:sz w:val="20"/>
      <w:szCs w:val="24"/>
    </w:rPr>
  </w:style>
  <w:style w:type="paragraph" w:customStyle="1" w:styleId="Code">
    <w:name w:val="Code"/>
    <w:basedOn w:val="Normal"/>
    <w:rsid w:val="00A11A71"/>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A11A71"/>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A11A71"/>
    <w:pPr>
      <w:tabs>
        <w:tab w:val="right" w:leader="dot" w:pos="9356"/>
      </w:tabs>
      <w:spacing w:after="60"/>
    </w:pPr>
    <w:rPr>
      <w:b/>
      <w:bCs/>
      <w:color w:val="993300"/>
      <w:sz w:val="24"/>
    </w:rPr>
  </w:style>
  <w:style w:type="paragraph" w:customStyle="1" w:styleId="Table-Heading">
    <w:name w:val="Table - Heading"/>
    <w:basedOn w:val="DisplayText"/>
    <w:next w:val="Normal"/>
    <w:rsid w:val="00A11A71"/>
    <w:pPr>
      <w:keepNext/>
      <w:pBdr>
        <w:bottom w:val="single" w:sz="36" w:space="3" w:color="C0C0C0"/>
      </w:pBdr>
      <w:spacing w:before="120"/>
    </w:pPr>
    <w:rPr>
      <w:b/>
      <w:bCs/>
      <w:szCs w:val="20"/>
    </w:rPr>
  </w:style>
  <w:style w:type="paragraph" w:customStyle="1" w:styleId="Table-Source">
    <w:name w:val="Table - Source"/>
    <w:basedOn w:val="Normal"/>
    <w:next w:val="Normal"/>
    <w:rsid w:val="00A11A71"/>
    <w:pPr>
      <w:pBdr>
        <w:top w:val="single" w:sz="12" w:space="1" w:color="auto"/>
      </w:pBdr>
    </w:pPr>
    <w:rPr>
      <w:i/>
      <w:iCs/>
      <w:sz w:val="18"/>
      <w:szCs w:val="18"/>
    </w:rPr>
  </w:style>
  <w:style w:type="paragraph" w:customStyle="1" w:styleId="Table-Text">
    <w:name w:val="Table - Text"/>
    <w:basedOn w:val="Normal"/>
    <w:rsid w:val="00A11A71"/>
    <w:pPr>
      <w:spacing w:before="60" w:after="60"/>
      <w:jc w:val="left"/>
    </w:pPr>
    <w:rPr>
      <w:sz w:val="20"/>
      <w:szCs w:val="20"/>
    </w:rPr>
  </w:style>
  <w:style w:type="paragraph" w:customStyle="1" w:styleId="Note">
    <w:name w:val="Note"/>
    <w:basedOn w:val="Normal"/>
    <w:rsid w:val="00A11A71"/>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A11A71"/>
    <w:pPr>
      <w:keepNext/>
      <w:spacing w:before="60" w:after="60"/>
    </w:pPr>
    <w:rPr>
      <w:b/>
      <w:bCs/>
      <w:sz w:val="18"/>
      <w:szCs w:val="18"/>
    </w:rPr>
  </w:style>
  <w:style w:type="paragraph" w:styleId="FootnoteText">
    <w:name w:val="footnote text"/>
    <w:basedOn w:val="Normal"/>
    <w:semiHidden/>
    <w:rsid w:val="00A11A71"/>
    <w:rPr>
      <w:sz w:val="18"/>
      <w:szCs w:val="18"/>
    </w:rPr>
  </w:style>
  <w:style w:type="character" w:styleId="FootnoteReference">
    <w:name w:val="footnote reference"/>
    <w:basedOn w:val="DefaultParagraphFont"/>
    <w:semiHidden/>
    <w:rsid w:val="00A11A71"/>
    <w:rPr>
      <w:position w:val="6"/>
      <w:sz w:val="14"/>
      <w:szCs w:val="14"/>
      <w:vertAlign w:val="superscript"/>
    </w:rPr>
  </w:style>
  <w:style w:type="paragraph" w:customStyle="1" w:styleId="Deliverable">
    <w:name w:val="Deliverable"/>
    <w:basedOn w:val="Normal"/>
    <w:rsid w:val="00A11A71"/>
    <w:pPr>
      <w:spacing w:after="60"/>
      <w:ind w:left="288" w:hanging="288"/>
    </w:pPr>
    <w:rPr>
      <w:sz w:val="20"/>
      <w:szCs w:val="20"/>
    </w:rPr>
  </w:style>
  <w:style w:type="paragraph" w:customStyle="1" w:styleId="PullQuote">
    <w:name w:val="Pull Quote"/>
    <w:basedOn w:val="Normal"/>
    <w:rsid w:val="00A11A71"/>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802AF"/>
    <w:pPr>
      <w:tabs>
        <w:tab w:val="right" w:leader="dot" w:pos="9356"/>
      </w:tabs>
      <w:spacing w:before="60" w:after="60"/>
      <w:ind w:hanging="851"/>
      <w:jc w:val="left"/>
    </w:pPr>
    <w:rPr>
      <w:b/>
      <w:bCs/>
      <w:noProof/>
      <w:szCs w:val="24"/>
    </w:rPr>
  </w:style>
  <w:style w:type="paragraph" w:styleId="TOC2">
    <w:name w:val="toc 2"/>
    <w:basedOn w:val="Normal"/>
    <w:next w:val="Normal"/>
    <w:autoRedefine/>
    <w:uiPriority w:val="39"/>
    <w:rsid w:val="00A11A71"/>
    <w:pPr>
      <w:tabs>
        <w:tab w:val="right" w:leader="dot" w:pos="9356"/>
      </w:tabs>
      <w:spacing w:after="0"/>
      <w:ind w:left="1702" w:hanging="851"/>
      <w:jc w:val="left"/>
    </w:pPr>
    <w:rPr>
      <w:noProof/>
      <w:sz w:val="20"/>
      <w:szCs w:val="24"/>
    </w:rPr>
  </w:style>
  <w:style w:type="paragraph" w:styleId="TOC3">
    <w:name w:val="toc 3"/>
    <w:basedOn w:val="Normal"/>
    <w:next w:val="Normal"/>
    <w:autoRedefine/>
    <w:uiPriority w:val="39"/>
    <w:rsid w:val="00A11A71"/>
    <w:pPr>
      <w:tabs>
        <w:tab w:val="right" w:leader="dot" w:pos="9356"/>
      </w:tabs>
      <w:spacing w:after="0"/>
      <w:ind w:left="2552" w:hanging="851"/>
      <w:jc w:val="left"/>
    </w:pPr>
    <w:rPr>
      <w:iCs/>
      <w:noProof/>
      <w:sz w:val="20"/>
    </w:rPr>
  </w:style>
  <w:style w:type="paragraph" w:styleId="TOC4">
    <w:name w:val="toc 4"/>
    <w:basedOn w:val="Normal"/>
    <w:next w:val="Normal"/>
    <w:autoRedefine/>
    <w:uiPriority w:val="39"/>
    <w:rsid w:val="00315519"/>
    <w:pPr>
      <w:tabs>
        <w:tab w:val="right" w:leader="dot" w:pos="9356"/>
      </w:tabs>
      <w:spacing w:after="0"/>
      <w:ind w:left="3403" w:hanging="851"/>
      <w:jc w:val="left"/>
    </w:pPr>
    <w:rPr>
      <w:sz w:val="18"/>
      <w:szCs w:val="18"/>
    </w:rPr>
  </w:style>
  <w:style w:type="paragraph" w:styleId="TOC5">
    <w:name w:val="toc 5"/>
    <w:basedOn w:val="Normal"/>
    <w:next w:val="Normal"/>
    <w:autoRedefine/>
    <w:uiPriority w:val="39"/>
    <w:rsid w:val="00A11A71"/>
    <w:pPr>
      <w:tabs>
        <w:tab w:val="right" w:leader="dot" w:pos="8640"/>
      </w:tabs>
      <w:spacing w:after="0"/>
      <w:ind w:left="960"/>
    </w:pPr>
    <w:rPr>
      <w:sz w:val="18"/>
      <w:szCs w:val="18"/>
    </w:rPr>
  </w:style>
  <w:style w:type="paragraph" w:styleId="TOC6">
    <w:name w:val="toc 6"/>
    <w:basedOn w:val="Normal"/>
    <w:next w:val="Normal"/>
    <w:autoRedefine/>
    <w:uiPriority w:val="39"/>
    <w:rsid w:val="00A11A71"/>
    <w:pPr>
      <w:tabs>
        <w:tab w:val="right" w:leader="dot" w:pos="8640"/>
      </w:tabs>
      <w:spacing w:after="0"/>
      <w:ind w:left="1200"/>
    </w:pPr>
    <w:rPr>
      <w:sz w:val="18"/>
      <w:szCs w:val="18"/>
    </w:rPr>
  </w:style>
  <w:style w:type="paragraph" w:styleId="TOC7">
    <w:name w:val="toc 7"/>
    <w:basedOn w:val="Normal"/>
    <w:next w:val="Normal"/>
    <w:autoRedefine/>
    <w:uiPriority w:val="39"/>
    <w:rsid w:val="00A11A71"/>
    <w:pPr>
      <w:tabs>
        <w:tab w:val="right" w:leader="dot" w:pos="8640"/>
      </w:tabs>
      <w:spacing w:after="0"/>
      <w:ind w:left="1440"/>
    </w:pPr>
    <w:rPr>
      <w:sz w:val="18"/>
      <w:szCs w:val="18"/>
    </w:rPr>
  </w:style>
  <w:style w:type="paragraph" w:styleId="TOC8">
    <w:name w:val="toc 8"/>
    <w:basedOn w:val="Normal"/>
    <w:next w:val="Normal"/>
    <w:autoRedefine/>
    <w:uiPriority w:val="39"/>
    <w:rsid w:val="00A11A71"/>
    <w:pPr>
      <w:tabs>
        <w:tab w:val="right" w:leader="dot" w:pos="8640"/>
      </w:tabs>
      <w:spacing w:after="0"/>
      <w:ind w:left="1680"/>
    </w:pPr>
    <w:rPr>
      <w:sz w:val="18"/>
      <w:szCs w:val="18"/>
    </w:rPr>
  </w:style>
  <w:style w:type="paragraph" w:styleId="TOC9">
    <w:name w:val="toc 9"/>
    <w:basedOn w:val="Normal"/>
    <w:next w:val="Normal"/>
    <w:autoRedefine/>
    <w:uiPriority w:val="39"/>
    <w:rsid w:val="00A11A71"/>
    <w:pPr>
      <w:tabs>
        <w:tab w:val="right" w:leader="dot" w:pos="8640"/>
      </w:tabs>
      <w:spacing w:after="0"/>
      <w:ind w:left="1920"/>
    </w:pPr>
    <w:rPr>
      <w:sz w:val="18"/>
      <w:szCs w:val="18"/>
    </w:rPr>
  </w:style>
  <w:style w:type="paragraph" w:customStyle="1" w:styleId="Contents">
    <w:name w:val="Contents"/>
    <w:basedOn w:val="Heading1"/>
    <w:rsid w:val="00A11A71"/>
    <w:pPr>
      <w:numPr>
        <w:numId w:val="0"/>
      </w:numPr>
      <w:outlineLvl w:val="9"/>
    </w:pPr>
    <w:rPr>
      <w14:shadow w14:blurRad="50800" w14:dist="38100" w14:dir="2700000" w14:sx="100000" w14:sy="100000" w14:kx="0" w14:ky="0" w14:algn="tl">
        <w14:srgbClr w14:val="000000">
          <w14:alpha w14:val="60000"/>
        </w14:srgbClr>
      </w14:shadow>
    </w:rPr>
  </w:style>
  <w:style w:type="paragraph" w:customStyle="1" w:styleId="Title-Name">
    <w:name w:val="Title - Name"/>
    <w:basedOn w:val="Title"/>
    <w:next w:val="Title-Filename"/>
    <w:rsid w:val="00A11A71"/>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A11A71"/>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A11A71"/>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A11A71"/>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A11A71"/>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A11A71"/>
    <w:pPr>
      <w:tabs>
        <w:tab w:val="right" w:leader="dot" w:pos="9356"/>
      </w:tabs>
      <w:spacing w:after="60"/>
      <w:ind w:left="0"/>
    </w:pPr>
    <w:rPr>
      <w:sz w:val="20"/>
    </w:rPr>
  </w:style>
  <w:style w:type="paragraph" w:customStyle="1" w:styleId="Comment0">
    <w:name w:val="Comment"/>
    <w:basedOn w:val="Normal"/>
    <w:rsid w:val="00A11A71"/>
    <w:rPr>
      <w:i/>
      <w:iCs/>
      <w:color w:val="000080"/>
    </w:rPr>
  </w:style>
  <w:style w:type="paragraph" w:customStyle="1" w:styleId="Heading1-FormatOnly">
    <w:name w:val="Heading 1 - Format Only"/>
    <w:basedOn w:val="Heading1"/>
    <w:next w:val="Normal"/>
    <w:rsid w:val="00A11A71"/>
    <w:pPr>
      <w:outlineLvl w:val="9"/>
    </w:pPr>
    <w:rPr>
      <w:rFonts w:ascii="Tahoma" w:hAnsi="Tahoma"/>
      <w14:shadow w14:blurRad="50800" w14:dist="38100" w14:dir="2700000" w14:sx="100000" w14:sy="100000" w14:kx="0" w14:ky="0" w14:algn="tl">
        <w14:srgbClr w14:val="000000">
          <w14:alpha w14:val="60000"/>
        </w14:srgbClr>
      </w14:shadow>
    </w:rPr>
  </w:style>
  <w:style w:type="paragraph" w:customStyle="1" w:styleId="TableText">
    <w:name w:val="Table Text"/>
    <w:basedOn w:val="Normal"/>
    <w:rsid w:val="00A11A71"/>
    <w:pPr>
      <w:spacing w:before="60" w:after="60" w:line="480" w:lineRule="auto"/>
      <w:jc w:val="left"/>
    </w:pPr>
    <w:rPr>
      <w:sz w:val="20"/>
      <w:szCs w:val="24"/>
    </w:rPr>
  </w:style>
  <w:style w:type="paragraph" w:styleId="BodyText">
    <w:name w:val="Body Text"/>
    <w:basedOn w:val="Normal"/>
    <w:rsid w:val="00A11A71"/>
    <w:pPr>
      <w:keepLines/>
      <w:autoSpaceDE/>
      <w:autoSpaceDN/>
      <w:spacing w:before="240" w:after="0"/>
      <w:jc w:val="left"/>
    </w:pPr>
    <w:rPr>
      <w:sz w:val="24"/>
      <w:szCs w:val="20"/>
      <w:lang w:val="en-GB"/>
    </w:rPr>
  </w:style>
  <w:style w:type="paragraph" w:customStyle="1" w:styleId="stdpar">
    <w:name w:val="stdpar"/>
    <w:basedOn w:val="Normal"/>
    <w:rsid w:val="00A11A71"/>
    <w:pPr>
      <w:keepLines/>
      <w:autoSpaceDE/>
      <w:autoSpaceDN/>
      <w:spacing w:before="240" w:after="0"/>
      <w:ind w:left="360"/>
      <w:jc w:val="left"/>
    </w:pPr>
    <w:rPr>
      <w:sz w:val="24"/>
      <w:lang w:val="en-GB"/>
    </w:rPr>
  </w:style>
  <w:style w:type="character" w:styleId="Hyperlink">
    <w:name w:val="Hyperlink"/>
    <w:basedOn w:val="DefaultParagraphFont"/>
    <w:rsid w:val="00A11A71"/>
    <w:rPr>
      <w:color w:val="0000FF"/>
      <w:u w:val="single"/>
    </w:rPr>
  </w:style>
  <w:style w:type="character" w:styleId="Strong">
    <w:name w:val="Strong"/>
    <w:basedOn w:val="DefaultParagraphFont"/>
    <w:qFormat/>
    <w:rsid w:val="00A11A71"/>
    <w:rPr>
      <w:b/>
      <w:bCs/>
    </w:rPr>
  </w:style>
  <w:style w:type="paragraph" w:styleId="NormalWeb">
    <w:name w:val="Normal (Web)"/>
    <w:basedOn w:val="Normal"/>
    <w:rsid w:val="00A11A71"/>
    <w:pPr>
      <w:autoSpaceDE/>
      <w:autoSpaceDN/>
      <w:spacing w:before="100" w:beforeAutospacing="1" w:after="100" w:afterAutospacing="1"/>
      <w:jc w:val="left"/>
    </w:pPr>
    <w:rPr>
      <w:color w:val="000088"/>
      <w:sz w:val="24"/>
      <w:szCs w:val="24"/>
    </w:rPr>
  </w:style>
  <w:style w:type="paragraph" w:styleId="Subtitle">
    <w:name w:val="Subtitle"/>
    <w:basedOn w:val="Normal"/>
    <w:qFormat/>
    <w:rsid w:val="00A11A71"/>
    <w:pPr>
      <w:spacing w:before="60"/>
      <w:jc w:val="center"/>
    </w:pPr>
    <w:rPr>
      <w:b/>
    </w:rPr>
  </w:style>
  <w:style w:type="paragraph" w:customStyle="1" w:styleId="CopyrightFirstParagraph">
    <w:name w:val="Copyright (First Paragraph)"/>
    <w:rsid w:val="00A11A71"/>
    <w:pPr>
      <w:tabs>
        <w:tab w:val="left" w:pos="5904"/>
      </w:tabs>
      <w:spacing w:before="3840" w:after="240"/>
      <w:ind w:left="1701" w:right="1418"/>
      <w:jc w:val="both"/>
    </w:pPr>
    <w:rPr>
      <w:rFonts w:ascii="Trebuchet MS" w:hAnsi="Trebuchet MS"/>
      <w:b/>
      <w:sz w:val="24"/>
      <w:lang w:val="en-GB" w:eastAsia="en-US" w:bidi="he-IL"/>
    </w:rPr>
  </w:style>
  <w:style w:type="paragraph" w:customStyle="1" w:styleId="CopyrightFollowingText">
    <w:name w:val="Copyright (Following Text)"/>
    <w:rsid w:val="00A11A71"/>
    <w:pPr>
      <w:tabs>
        <w:tab w:val="right" w:pos="4253"/>
        <w:tab w:val="right" w:pos="7938"/>
      </w:tabs>
      <w:spacing w:before="240" w:after="240"/>
      <w:ind w:left="1701" w:right="1418"/>
      <w:jc w:val="both"/>
    </w:pPr>
    <w:rPr>
      <w:rFonts w:ascii="Trebuchet MS" w:hAnsi="Trebuchet MS"/>
      <w:b/>
      <w:sz w:val="24"/>
      <w:lang w:val="en-GB" w:eastAsia="en-US" w:bidi="he-IL"/>
    </w:rPr>
  </w:style>
  <w:style w:type="paragraph" w:customStyle="1" w:styleId="BulletList">
    <w:name w:val="Bullet List"/>
    <w:rsid w:val="00A11A71"/>
    <w:pPr>
      <w:keepLines/>
      <w:tabs>
        <w:tab w:val="left" w:pos="1440"/>
      </w:tabs>
      <w:overflowPunct w:val="0"/>
      <w:autoSpaceDE w:val="0"/>
      <w:autoSpaceDN w:val="0"/>
      <w:adjustRightInd w:val="0"/>
      <w:spacing w:after="240" w:line="280" w:lineRule="exact"/>
      <w:ind w:left="1440" w:hanging="720"/>
      <w:jc w:val="both"/>
      <w:textAlignment w:val="baseline"/>
    </w:pPr>
    <w:rPr>
      <w:sz w:val="22"/>
      <w:lang w:val="en-GB" w:eastAsia="en-US"/>
    </w:rPr>
  </w:style>
  <w:style w:type="character" w:styleId="FollowedHyperlink">
    <w:name w:val="FollowedHyperlink"/>
    <w:basedOn w:val="DefaultParagraphFont"/>
    <w:rsid w:val="00A11A71"/>
    <w:rPr>
      <w:color w:val="800080"/>
      <w:u w:val="single"/>
    </w:rPr>
  </w:style>
  <w:style w:type="paragraph" w:customStyle="1" w:styleId="BulletList2nd">
    <w:name w:val="Bullet List 2nd"/>
    <w:basedOn w:val="BulletList"/>
    <w:rsid w:val="00A11A71"/>
    <w:pPr>
      <w:overflowPunct/>
      <w:autoSpaceDE/>
      <w:autoSpaceDN/>
      <w:adjustRightInd/>
      <w:textAlignment w:val="auto"/>
    </w:pPr>
    <w:rPr>
      <w:lang w:bidi="he-IL"/>
    </w:rPr>
  </w:style>
  <w:style w:type="paragraph" w:customStyle="1" w:styleId="DocumentReferenceInfo">
    <w:name w:val="Document Reference Info"/>
    <w:rsid w:val="00A11A71"/>
    <w:pPr>
      <w:framePr w:hSpace="240" w:vSpace="240" w:wrap="auto" w:hAnchor="text" w:yAlign="bottom"/>
      <w:tabs>
        <w:tab w:val="left" w:pos="5472"/>
        <w:tab w:val="left" w:pos="5760"/>
      </w:tabs>
      <w:ind w:left="4320"/>
    </w:pPr>
    <w:rPr>
      <w:sz w:val="22"/>
      <w:lang w:val="en-GB" w:eastAsia="en-US" w:bidi="he-IL"/>
    </w:rPr>
  </w:style>
  <w:style w:type="paragraph" w:customStyle="1" w:styleId="DocumentAuthorisation">
    <w:name w:val="Document Authorisation"/>
    <w:rsid w:val="00A11A71"/>
    <w:pPr>
      <w:keepLines/>
      <w:tabs>
        <w:tab w:val="right" w:pos="1872"/>
      </w:tabs>
      <w:jc w:val="both"/>
    </w:pPr>
    <w:rPr>
      <w:sz w:val="22"/>
      <w:lang w:val="en-GB" w:eastAsia="en-US" w:bidi="he-IL"/>
    </w:rPr>
  </w:style>
  <w:style w:type="paragraph" w:customStyle="1" w:styleId="AppendixHeading">
    <w:name w:val="Appendix Heading"/>
    <w:rsid w:val="00A11A71"/>
    <w:pPr>
      <w:keepLines/>
      <w:spacing w:after="240" w:line="480" w:lineRule="exact"/>
      <w:jc w:val="center"/>
    </w:pPr>
    <w:rPr>
      <w:b/>
      <w:sz w:val="28"/>
      <w:lang w:val="en-GB" w:eastAsia="en-US" w:bidi="he-IL"/>
    </w:rPr>
  </w:style>
  <w:style w:type="paragraph" w:customStyle="1" w:styleId="AppendixTitle">
    <w:name w:val="Appendix Title"/>
    <w:rsid w:val="00A11A71"/>
    <w:pPr>
      <w:keepNext/>
      <w:keepLines/>
      <w:spacing w:before="5520" w:line="480" w:lineRule="exact"/>
      <w:jc w:val="center"/>
    </w:pPr>
    <w:rPr>
      <w:b/>
      <w:sz w:val="28"/>
      <w:lang w:val="en-GB" w:eastAsia="en-US" w:bidi="he-IL"/>
    </w:rPr>
  </w:style>
  <w:style w:type="paragraph" w:customStyle="1" w:styleId="FigureTableTitle">
    <w:name w:val="Figure/Table Title"/>
    <w:basedOn w:val="Normal"/>
    <w:rsid w:val="00A11A71"/>
    <w:pPr>
      <w:keepLines/>
      <w:tabs>
        <w:tab w:val="left" w:pos="1440"/>
        <w:tab w:val="left" w:pos="1728"/>
        <w:tab w:val="left" w:pos="2016"/>
      </w:tabs>
      <w:autoSpaceDE/>
      <w:autoSpaceDN/>
      <w:spacing w:after="360"/>
      <w:ind w:left="720"/>
      <w:jc w:val="center"/>
    </w:pPr>
    <w:rPr>
      <w:rFonts w:ascii="Times New Roman" w:hAnsi="Times New Roman"/>
      <w:b/>
      <w:szCs w:val="20"/>
      <w:lang w:val="en-GB" w:bidi="he-IL"/>
    </w:rPr>
  </w:style>
  <w:style w:type="paragraph" w:customStyle="1" w:styleId="RomanList">
    <w:name w:val="Roman List"/>
    <w:basedOn w:val="BulletList"/>
    <w:rsid w:val="00A11A71"/>
    <w:pPr>
      <w:overflowPunct/>
      <w:autoSpaceDE/>
      <w:autoSpaceDN/>
      <w:adjustRightInd/>
      <w:textAlignment w:val="auto"/>
    </w:pPr>
    <w:rPr>
      <w:lang w:bidi="he-IL"/>
    </w:rPr>
  </w:style>
  <w:style w:type="paragraph" w:customStyle="1" w:styleId="BulletIndent">
    <w:name w:val="Bullet Indent"/>
    <w:basedOn w:val="BulletList"/>
    <w:rsid w:val="00A11A71"/>
    <w:pPr>
      <w:tabs>
        <w:tab w:val="clear" w:pos="1440"/>
      </w:tabs>
      <w:overflowPunct/>
      <w:autoSpaceDE/>
      <w:autoSpaceDN/>
      <w:adjustRightInd/>
      <w:ind w:left="2160"/>
      <w:textAlignment w:val="auto"/>
    </w:pPr>
    <w:rPr>
      <w:lang w:bidi="he-IL"/>
    </w:rPr>
  </w:style>
  <w:style w:type="paragraph" w:styleId="BodyTextIndent3">
    <w:name w:val="Body Text Indent 3"/>
    <w:basedOn w:val="Normal"/>
    <w:rsid w:val="00A11A71"/>
    <w:pPr>
      <w:tabs>
        <w:tab w:val="num" w:pos="432"/>
      </w:tabs>
      <w:autoSpaceDE/>
      <w:autoSpaceDN/>
      <w:spacing w:after="240"/>
      <w:ind w:left="432" w:hanging="432"/>
    </w:pPr>
    <w:rPr>
      <w:rFonts w:ascii="Times New Roman" w:hAnsi="Times New Roman"/>
      <w:szCs w:val="20"/>
      <w:lang w:val="en-GB" w:bidi="he-IL"/>
    </w:rPr>
  </w:style>
  <w:style w:type="paragraph" w:customStyle="1" w:styleId="AppendixNo">
    <w:name w:val="Appendix No"/>
    <w:basedOn w:val="Normal"/>
    <w:rsid w:val="00A11A71"/>
    <w:pPr>
      <w:keepNext/>
      <w:keepLines/>
      <w:autoSpaceDE/>
      <w:autoSpaceDN/>
      <w:spacing w:before="5520" w:after="240" w:line="480" w:lineRule="exact"/>
      <w:ind w:left="720"/>
      <w:jc w:val="center"/>
    </w:pPr>
    <w:rPr>
      <w:rFonts w:ascii="Times New Roman" w:hAnsi="Times New Roman"/>
      <w:b/>
      <w:sz w:val="28"/>
      <w:szCs w:val="20"/>
      <w:lang w:val="en-GB" w:bidi="he-IL"/>
    </w:rPr>
  </w:style>
  <w:style w:type="paragraph" w:styleId="BodyTextIndent">
    <w:name w:val="Body Text Indent"/>
    <w:basedOn w:val="Normal"/>
    <w:rsid w:val="00A11A71"/>
    <w:pPr>
      <w:autoSpaceDE/>
      <w:autoSpaceDN/>
      <w:ind w:left="360"/>
    </w:pPr>
    <w:rPr>
      <w:rFonts w:ascii="Times New Roman" w:hAnsi="Times New Roman"/>
      <w:szCs w:val="20"/>
      <w:lang w:val="en-GB" w:bidi="he-IL"/>
    </w:rPr>
  </w:style>
  <w:style w:type="paragraph" w:styleId="BodyText3">
    <w:name w:val="Body Text 3"/>
    <w:basedOn w:val="Normal"/>
    <w:rsid w:val="00A11A71"/>
    <w:pPr>
      <w:autoSpaceDE/>
      <w:autoSpaceDN/>
      <w:spacing w:after="0"/>
      <w:ind w:left="0"/>
    </w:pPr>
    <w:rPr>
      <w:rFonts w:ascii="Times New Roman" w:hAnsi="Times New Roman"/>
      <w:b/>
      <w:sz w:val="16"/>
      <w:szCs w:val="20"/>
      <w:lang w:val="en-GB" w:bidi="he-IL"/>
    </w:rPr>
  </w:style>
  <w:style w:type="paragraph" w:styleId="BodyTextIndent2">
    <w:name w:val="Body Text Indent 2"/>
    <w:basedOn w:val="Normal"/>
    <w:link w:val="BodyTextIndent2Char"/>
    <w:rsid w:val="00A11A71"/>
  </w:style>
  <w:style w:type="paragraph" w:styleId="BlockText">
    <w:name w:val="Block Text"/>
    <w:basedOn w:val="Normal"/>
    <w:rsid w:val="00A11A71"/>
    <w:pPr>
      <w:ind w:left="1440" w:right="1440"/>
    </w:pPr>
  </w:style>
  <w:style w:type="paragraph" w:styleId="BodyText2">
    <w:name w:val="Body Text 2"/>
    <w:basedOn w:val="Normal"/>
    <w:rsid w:val="00A11A71"/>
    <w:pPr>
      <w:spacing w:line="480" w:lineRule="auto"/>
    </w:pPr>
  </w:style>
  <w:style w:type="paragraph" w:styleId="BodyTextFirstIndent">
    <w:name w:val="Body Text First Indent"/>
    <w:basedOn w:val="BodyText"/>
    <w:rsid w:val="00A11A71"/>
    <w:pPr>
      <w:keepLines w:val="0"/>
      <w:autoSpaceDE w:val="0"/>
      <w:autoSpaceDN w:val="0"/>
      <w:spacing w:before="0" w:after="120"/>
      <w:ind w:firstLine="210"/>
      <w:jc w:val="both"/>
    </w:pPr>
    <w:rPr>
      <w:sz w:val="22"/>
      <w:szCs w:val="22"/>
      <w:lang w:val="en-US"/>
    </w:rPr>
  </w:style>
  <w:style w:type="paragraph" w:styleId="BodyTextFirstIndent2">
    <w:name w:val="Body Text First Indent 2"/>
    <w:basedOn w:val="BodyTextIndent"/>
    <w:rsid w:val="00A11A71"/>
    <w:pPr>
      <w:autoSpaceDE w:val="0"/>
      <w:autoSpaceDN w:val="0"/>
      <w:ind w:left="283" w:firstLine="210"/>
    </w:pPr>
    <w:rPr>
      <w:rFonts w:ascii="Tahoma" w:hAnsi="Tahoma"/>
      <w:szCs w:val="22"/>
      <w:lang w:val="en-US" w:bidi="ar-SA"/>
    </w:rPr>
  </w:style>
  <w:style w:type="paragraph" w:styleId="Closing">
    <w:name w:val="Closing"/>
    <w:basedOn w:val="Normal"/>
    <w:rsid w:val="00A11A71"/>
    <w:pPr>
      <w:ind w:left="4252"/>
    </w:pPr>
  </w:style>
  <w:style w:type="paragraph" w:styleId="CommentText">
    <w:name w:val="annotation text"/>
    <w:basedOn w:val="Normal"/>
    <w:link w:val="CommentTextChar"/>
    <w:semiHidden/>
    <w:rsid w:val="00A11A71"/>
    <w:rPr>
      <w:sz w:val="20"/>
      <w:szCs w:val="20"/>
    </w:rPr>
  </w:style>
  <w:style w:type="paragraph" w:styleId="Date">
    <w:name w:val="Date"/>
    <w:basedOn w:val="Normal"/>
    <w:next w:val="Normal"/>
    <w:rsid w:val="00A11A71"/>
  </w:style>
  <w:style w:type="paragraph" w:styleId="DocumentMap">
    <w:name w:val="Document Map"/>
    <w:basedOn w:val="Normal"/>
    <w:semiHidden/>
    <w:rsid w:val="00A11A71"/>
    <w:pPr>
      <w:shd w:val="clear" w:color="auto" w:fill="000080"/>
    </w:pPr>
    <w:rPr>
      <w:rFonts w:cs="Tahoma"/>
    </w:rPr>
  </w:style>
  <w:style w:type="paragraph" w:styleId="E-mailSignature">
    <w:name w:val="E-mail Signature"/>
    <w:basedOn w:val="Normal"/>
    <w:rsid w:val="00A11A71"/>
  </w:style>
  <w:style w:type="paragraph" w:styleId="EndnoteText">
    <w:name w:val="endnote text"/>
    <w:basedOn w:val="Normal"/>
    <w:semiHidden/>
    <w:rsid w:val="00A11A71"/>
    <w:rPr>
      <w:sz w:val="20"/>
      <w:szCs w:val="20"/>
    </w:rPr>
  </w:style>
  <w:style w:type="paragraph" w:styleId="EnvelopeAddress">
    <w:name w:val="envelope address"/>
    <w:basedOn w:val="Normal"/>
    <w:rsid w:val="00A11A71"/>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A11A71"/>
    <w:rPr>
      <w:rFonts w:ascii="Arial" w:hAnsi="Arial" w:cs="Arial"/>
      <w:sz w:val="20"/>
      <w:szCs w:val="20"/>
    </w:rPr>
  </w:style>
  <w:style w:type="paragraph" w:styleId="HTMLAddress">
    <w:name w:val="HTML Address"/>
    <w:basedOn w:val="Normal"/>
    <w:rsid w:val="00A11A71"/>
    <w:rPr>
      <w:i/>
      <w:iCs/>
    </w:rPr>
  </w:style>
  <w:style w:type="paragraph" w:styleId="HTMLPreformatted">
    <w:name w:val="HTML Preformatted"/>
    <w:basedOn w:val="Normal"/>
    <w:rsid w:val="00A11A71"/>
    <w:rPr>
      <w:rFonts w:ascii="Courier New" w:hAnsi="Courier New" w:cs="Courier New"/>
      <w:sz w:val="20"/>
      <w:szCs w:val="20"/>
    </w:rPr>
  </w:style>
  <w:style w:type="paragraph" w:styleId="Index1">
    <w:name w:val="index 1"/>
    <w:basedOn w:val="Normal"/>
    <w:next w:val="Normal"/>
    <w:autoRedefine/>
    <w:semiHidden/>
    <w:rsid w:val="00A11A71"/>
    <w:pPr>
      <w:ind w:left="220" w:hanging="220"/>
    </w:pPr>
  </w:style>
  <w:style w:type="paragraph" w:styleId="Index2">
    <w:name w:val="index 2"/>
    <w:basedOn w:val="Normal"/>
    <w:next w:val="Normal"/>
    <w:autoRedefine/>
    <w:semiHidden/>
    <w:rsid w:val="00A11A71"/>
    <w:pPr>
      <w:ind w:left="440" w:hanging="220"/>
    </w:pPr>
  </w:style>
  <w:style w:type="paragraph" w:styleId="Index3">
    <w:name w:val="index 3"/>
    <w:basedOn w:val="Normal"/>
    <w:next w:val="Normal"/>
    <w:autoRedefine/>
    <w:semiHidden/>
    <w:rsid w:val="00A11A71"/>
    <w:pPr>
      <w:ind w:left="660" w:hanging="220"/>
    </w:pPr>
  </w:style>
  <w:style w:type="paragraph" w:styleId="Index4">
    <w:name w:val="index 4"/>
    <w:basedOn w:val="Normal"/>
    <w:next w:val="Normal"/>
    <w:autoRedefine/>
    <w:semiHidden/>
    <w:rsid w:val="00A11A71"/>
    <w:pPr>
      <w:ind w:left="880" w:hanging="220"/>
    </w:pPr>
  </w:style>
  <w:style w:type="paragraph" w:styleId="Index5">
    <w:name w:val="index 5"/>
    <w:basedOn w:val="Normal"/>
    <w:next w:val="Normal"/>
    <w:autoRedefine/>
    <w:semiHidden/>
    <w:rsid w:val="00A11A71"/>
    <w:pPr>
      <w:ind w:left="1100" w:hanging="220"/>
    </w:pPr>
  </w:style>
  <w:style w:type="paragraph" w:styleId="Index6">
    <w:name w:val="index 6"/>
    <w:basedOn w:val="Normal"/>
    <w:next w:val="Normal"/>
    <w:autoRedefine/>
    <w:semiHidden/>
    <w:rsid w:val="00A11A71"/>
    <w:pPr>
      <w:ind w:left="1320" w:hanging="220"/>
    </w:pPr>
  </w:style>
  <w:style w:type="paragraph" w:styleId="Index7">
    <w:name w:val="index 7"/>
    <w:basedOn w:val="Normal"/>
    <w:next w:val="Normal"/>
    <w:autoRedefine/>
    <w:semiHidden/>
    <w:rsid w:val="00A11A71"/>
    <w:pPr>
      <w:ind w:left="1540" w:hanging="220"/>
    </w:pPr>
  </w:style>
  <w:style w:type="paragraph" w:styleId="Index8">
    <w:name w:val="index 8"/>
    <w:basedOn w:val="Normal"/>
    <w:next w:val="Normal"/>
    <w:autoRedefine/>
    <w:semiHidden/>
    <w:rsid w:val="00A11A71"/>
    <w:pPr>
      <w:ind w:left="1760" w:hanging="220"/>
    </w:pPr>
  </w:style>
  <w:style w:type="paragraph" w:styleId="Index9">
    <w:name w:val="index 9"/>
    <w:basedOn w:val="Normal"/>
    <w:next w:val="Normal"/>
    <w:autoRedefine/>
    <w:semiHidden/>
    <w:rsid w:val="00A11A71"/>
    <w:pPr>
      <w:ind w:left="1980" w:hanging="220"/>
    </w:pPr>
  </w:style>
  <w:style w:type="paragraph" w:styleId="IndexHeading">
    <w:name w:val="index heading"/>
    <w:basedOn w:val="Normal"/>
    <w:next w:val="Index1"/>
    <w:semiHidden/>
    <w:rsid w:val="00A11A71"/>
    <w:rPr>
      <w:rFonts w:ascii="Arial" w:hAnsi="Arial" w:cs="Arial"/>
      <w:b/>
      <w:bCs/>
    </w:rPr>
  </w:style>
  <w:style w:type="paragraph" w:styleId="List">
    <w:name w:val="List"/>
    <w:basedOn w:val="Normal"/>
    <w:rsid w:val="00A11A71"/>
    <w:pPr>
      <w:ind w:left="283" w:hanging="283"/>
    </w:pPr>
  </w:style>
  <w:style w:type="paragraph" w:styleId="List2">
    <w:name w:val="List 2"/>
    <w:basedOn w:val="Normal"/>
    <w:rsid w:val="00A11A71"/>
    <w:pPr>
      <w:ind w:left="566" w:hanging="283"/>
    </w:pPr>
  </w:style>
  <w:style w:type="paragraph" w:styleId="List3">
    <w:name w:val="List 3"/>
    <w:basedOn w:val="Normal"/>
    <w:rsid w:val="00A11A71"/>
    <w:pPr>
      <w:ind w:left="849" w:hanging="283"/>
    </w:pPr>
  </w:style>
  <w:style w:type="paragraph" w:styleId="List4">
    <w:name w:val="List 4"/>
    <w:basedOn w:val="Normal"/>
    <w:rsid w:val="00A11A71"/>
    <w:pPr>
      <w:ind w:left="1132" w:hanging="283"/>
    </w:pPr>
  </w:style>
  <w:style w:type="paragraph" w:styleId="List5">
    <w:name w:val="List 5"/>
    <w:basedOn w:val="Normal"/>
    <w:rsid w:val="00A11A71"/>
    <w:pPr>
      <w:ind w:left="1415" w:hanging="283"/>
    </w:pPr>
  </w:style>
  <w:style w:type="paragraph" w:styleId="ListBullet">
    <w:name w:val="List Bullet"/>
    <w:basedOn w:val="Normal"/>
    <w:autoRedefine/>
    <w:rsid w:val="00A11A71"/>
    <w:pPr>
      <w:numPr>
        <w:numId w:val="1"/>
      </w:numPr>
    </w:pPr>
  </w:style>
  <w:style w:type="paragraph" w:styleId="ListBullet2">
    <w:name w:val="List Bullet 2"/>
    <w:basedOn w:val="Normal"/>
    <w:autoRedefine/>
    <w:rsid w:val="00A11A71"/>
    <w:pPr>
      <w:numPr>
        <w:numId w:val="2"/>
      </w:numPr>
    </w:pPr>
  </w:style>
  <w:style w:type="paragraph" w:styleId="ListBullet3">
    <w:name w:val="List Bullet 3"/>
    <w:basedOn w:val="Normal"/>
    <w:autoRedefine/>
    <w:rsid w:val="00A11A71"/>
    <w:pPr>
      <w:numPr>
        <w:numId w:val="3"/>
      </w:numPr>
    </w:pPr>
  </w:style>
  <w:style w:type="paragraph" w:styleId="ListBullet4">
    <w:name w:val="List Bullet 4"/>
    <w:basedOn w:val="Normal"/>
    <w:autoRedefine/>
    <w:rsid w:val="00A11A71"/>
    <w:pPr>
      <w:numPr>
        <w:numId w:val="4"/>
      </w:numPr>
    </w:pPr>
  </w:style>
  <w:style w:type="paragraph" w:styleId="ListBullet5">
    <w:name w:val="List Bullet 5"/>
    <w:basedOn w:val="Normal"/>
    <w:autoRedefine/>
    <w:rsid w:val="00A11A71"/>
    <w:pPr>
      <w:numPr>
        <w:numId w:val="5"/>
      </w:numPr>
    </w:pPr>
  </w:style>
  <w:style w:type="paragraph" w:styleId="ListContinue">
    <w:name w:val="List Continue"/>
    <w:basedOn w:val="Normal"/>
    <w:rsid w:val="00A11A71"/>
    <w:pPr>
      <w:ind w:left="283"/>
    </w:pPr>
  </w:style>
  <w:style w:type="paragraph" w:styleId="ListContinue2">
    <w:name w:val="List Continue 2"/>
    <w:basedOn w:val="Normal"/>
    <w:rsid w:val="00A11A71"/>
    <w:pPr>
      <w:ind w:left="566"/>
    </w:pPr>
  </w:style>
  <w:style w:type="paragraph" w:styleId="ListContinue3">
    <w:name w:val="List Continue 3"/>
    <w:basedOn w:val="Normal"/>
    <w:rsid w:val="00A11A71"/>
    <w:pPr>
      <w:ind w:left="849"/>
    </w:pPr>
  </w:style>
  <w:style w:type="paragraph" w:styleId="ListContinue4">
    <w:name w:val="List Continue 4"/>
    <w:basedOn w:val="Normal"/>
    <w:rsid w:val="00A11A71"/>
    <w:pPr>
      <w:ind w:left="1132"/>
    </w:pPr>
  </w:style>
  <w:style w:type="paragraph" w:styleId="ListContinue5">
    <w:name w:val="List Continue 5"/>
    <w:basedOn w:val="Normal"/>
    <w:rsid w:val="00A11A71"/>
    <w:pPr>
      <w:ind w:left="1415"/>
    </w:pPr>
  </w:style>
  <w:style w:type="paragraph" w:styleId="ListNumber">
    <w:name w:val="List Number"/>
    <w:basedOn w:val="Normal"/>
    <w:rsid w:val="00A11A71"/>
    <w:pPr>
      <w:numPr>
        <w:numId w:val="6"/>
      </w:numPr>
    </w:pPr>
  </w:style>
  <w:style w:type="paragraph" w:styleId="ListNumber2">
    <w:name w:val="List Number 2"/>
    <w:basedOn w:val="Normal"/>
    <w:rsid w:val="00A11A71"/>
    <w:pPr>
      <w:numPr>
        <w:numId w:val="7"/>
      </w:numPr>
    </w:pPr>
  </w:style>
  <w:style w:type="paragraph" w:styleId="ListNumber3">
    <w:name w:val="List Number 3"/>
    <w:basedOn w:val="Normal"/>
    <w:rsid w:val="00A11A71"/>
    <w:pPr>
      <w:numPr>
        <w:numId w:val="8"/>
      </w:numPr>
    </w:pPr>
  </w:style>
  <w:style w:type="paragraph" w:styleId="ListNumber4">
    <w:name w:val="List Number 4"/>
    <w:basedOn w:val="Normal"/>
    <w:rsid w:val="00A11A71"/>
    <w:pPr>
      <w:numPr>
        <w:numId w:val="9"/>
      </w:numPr>
    </w:pPr>
  </w:style>
  <w:style w:type="paragraph" w:styleId="ListNumber5">
    <w:name w:val="List Number 5"/>
    <w:basedOn w:val="Normal"/>
    <w:rsid w:val="00A11A71"/>
    <w:pPr>
      <w:numPr>
        <w:numId w:val="10"/>
      </w:numPr>
    </w:pPr>
  </w:style>
  <w:style w:type="paragraph" w:styleId="MacroText">
    <w:name w:val="macro"/>
    <w:semiHidden/>
    <w:rsid w:val="00A11A71"/>
    <w:pPr>
      <w:tabs>
        <w:tab w:val="left" w:pos="480"/>
        <w:tab w:val="left" w:pos="960"/>
        <w:tab w:val="left" w:pos="1440"/>
        <w:tab w:val="left" w:pos="1920"/>
        <w:tab w:val="left" w:pos="2400"/>
        <w:tab w:val="left" w:pos="2880"/>
        <w:tab w:val="left" w:pos="3360"/>
        <w:tab w:val="left" w:pos="3840"/>
        <w:tab w:val="left" w:pos="4320"/>
      </w:tabs>
      <w:autoSpaceDE w:val="0"/>
      <w:autoSpaceDN w:val="0"/>
      <w:spacing w:after="120"/>
      <w:ind w:left="680"/>
      <w:jc w:val="both"/>
    </w:pPr>
    <w:rPr>
      <w:rFonts w:ascii="Courier New" w:hAnsi="Courier New" w:cs="Courier New"/>
      <w:lang w:val="en-US" w:eastAsia="en-US"/>
    </w:rPr>
  </w:style>
  <w:style w:type="paragraph" w:styleId="MessageHeader">
    <w:name w:val="Message Header"/>
    <w:basedOn w:val="Normal"/>
    <w:rsid w:val="00A11A7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teHeading">
    <w:name w:val="Note Heading"/>
    <w:basedOn w:val="Normal"/>
    <w:next w:val="Normal"/>
    <w:rsid w:val="00A11A71"/>
  </w:style>
  <w:style w:type="paragraph" w:styleId="PlainText">
    <w:name w:val="Plain Text"/>
    <w:basedOn w:val="Normal"/>
    <w:rsid w:val="00A11A71"/>
    <w:rPr>
      <w:rFonts w:ascii="Courier New" w:hAnsi="Courier New" w:cs="Courier New"/>
      <w:sz w:val="20"/>
      <w:szCs w:val="20"/>
    </w:rPr>
  </w:style>
  <w:style w:type="paragraph" w:styleId="Salutation">
    <w:name w:val="Salutation"/>
    <w:basedOn w:val="Normal"/>
    <w:next w:val="Normal"/>
    <w:rsid w:val="00A11A71"/>
  </w:style>
  <w:style w:type="paragraph" w:styleId="Signature">
    <w:name w:val="Signature"/>
    <w:basedOn w:val="Normal"/>
    <w:rsid w:val="00A11A71"/>
    <w:pPr>
      <w:ind w:left="4252"/>
    </w:pPr>
  </w:style>
  <w:style w:type="paragraph" w:styleId="TableofAuthorities">
    <w:name w:val="table of authorities"/>
    <w:basedOn w:val="Normal"/>
    <w:next w:val="Normal"/>
    <w:semiHidden/>
    <w:rsid w:val="00A11A71"/>
    <w:pPr>
      <w:ind w:left="220" w:hanging="220"/>
    </w:pPr>
  </w:style>
  <w:style w:type="paragraph" w:styleId="TOAHeading">
    <w:name w:val="toa heading"/>
    <w:basedOn w:val="Normal"/>
    <w:next w:val="Normal"/>
    <w:semiHidden/>
    <w:rsid w:val="00A11A71"/>
    <w:pPr>
      <w:spacing w:before="120"/>
    </w:pPr>
    <w:rPr>
      <w:rFonts w:ascii="Arial" w:hAnsi="Arial" w:cs="Arial"/>
      <w:b/>
      <w:bCs/>
      <w:sz w:val="24"/>
      <w:szCs w:val="24"/>
    </w:rPr>
  </w:style>
  <w:style w:type="paragraph" w:customStyle="1" w:styleId="ARIACorpodeltesto">
    <w:name w:val="ARIA Corpo del testo"/>
    <w:rsid w:val="00A11A71"/>
    <w:pPr>
      <w:jc w:val="both"/>
    </w:pPr>
    <w:rPr>
      <w:rFonts w:ascii="Book Antiqua" w:hAnsi="Book Antiqua"/>
      <w:lang w:val="en-US" w:eastAsia="en-US"/>
    </w:rPr>
  </w:style>
  <w:style w:type="paragraph" w:customStyle="1" w:styleId="Heading2Before21">
    <w:name w:val="Heading 2 + Before:  21"/>
    <w:aliases w:val="25 pt,After:  5,65 pt,Top: (Single solid line,Auto..."/>
    <w:basedOn w:val="Heading2"/>
    <w:rsid w:val="00B970F5"/>
    <w:pPr>
      <w:pBdr>
        <w:top w:val="single" w:sz="6" w:space="1" w:color="auto"/>
      </w:pBdr>
      <w:overflowPunct w:val="0"/>
      <w:adjustRightInd w:val="0"/>
      <w:spacing w:before="425" w:after="113"/>
      <w:textAlignment w:val="baseline"/>
    </w:pPr>
    <w:rPr>
      <w:lang w:val="tr-TR"/>
      <w14:shadow w14:blurRad="50800" w14:dist="38100" w14:dir="2700000" w14:sx="100000" w14:sy="100000" w14:kx="0" w14:ky="0" w14:algn="tl">
        <w14:srgbClr w14:val="000000">
          <w14:alpha w14:val="60000"/>
        </w14:srgbClr>
      </w14:shadow>
    </w:rPr>
  </w:style>
  <w:style w:type="paragraph" w:styleId="BalloonText">
    <w:name w:val="Balloon Text"/>
    <w:basedOn w:val="Normal"/>
    <w:semiHidden/>
    <w:rsid w:val="00A11A71"/>
    <w:rPr>
      <w:rFonts w:cs="Tahoma"/>
      <w:sz w:val="16"/>
      <w:szCs w:val="16"/>
    </w:rPr>
  </w:style>
  <w:style w:type="character" w:customStyle="1" w:styleId="apple-style-span">
    <w:name w:val="apple-style-span"/>
    <w:basedOn w:val="DefaultParagraphFont"/>
    <w:rsid w:val="00535AED"/>
  </w:style>
  <w:style w:type="character" w:customStyle="1" w:styleId="apple-converted-space">
    <w:name w:val="apple-converted-space"/>
    <w:basedOn w:val="DefaultParagraphFont"/>
    <w:rsid w:val="00535AED"/>
  </w:style>
  <w:style w:type="character" w:customStyle="1" w:styleId="Heading3Char">
    <w:name w:val="Heading 3 Char"/>
    <w:aliases w:val="l3 Char,heading 3 Char,Chapter Heading Char,L3 Char,h3 Char,Prophead 3 Char,3 bullet Char,b Char,SECOND Char,Second Char,BLANK2 Char,4 bullet Char,bdullet Char,s... Char,subhead Char,TF-Overskrift 3 Char,1. Char,3 Char,Level 3 Head Char"/>
    <w:basedOn w:val="DefaultParagraphFont"/>
    <w:link w:val="Heading3"/>
    <w:rsid w:val="00C801A4"/>
    <w:rPr>
      <w:rFonts w:ascii="Arial" w:hAnsi="Arial" w:cs="Arial"/>
      <w:b/>
      <w:bCs/>
      <w:noProof/>
      <w:sz w:val="24"/>
      <w:szCs w:val="24"/>
      <w:lang w:val="en-US" w:eastAsia="en-US"/>
    </w:rPr>
  </w:style>
  <w:style w:type="character" w:customStyle="1" w:styleId="Heading5Char">
    <w:name w:val="Heading 5 Char"/>
    <w:aliases w:val="Sub-Item Heading Char"/>
    <w:basedOn w:val="DefaultParagraphFont"/>
    <w:link w:val="Heading5"/>
    <w:rsid w:val="00AB7340"/>
    <w:rPr>
      <w:rFonts w:ascii="Arial" w:hAnsi="Arial" w:cs="Arial"/>
      <w:b/>
      <w:noProof/>
      <w:sz w:val="18"/>
      <w:szCs w:val="22"/>
      <w:lang w:val="en-US" w:eastAsia="en-US"/>
    </w:rPr>
  </w:style>
  <w:style w:type="character" w:customStyle="1" w:styleId="BodyTextIndent2Char">
    <w:name w:val="Body Text Indent 2 Char"/>
    <w:basedOn w:val="DefaultParagraphFont"/>
    <w:link w:val="BodyTextIndent2"/>
    <w:rsid w:val="00AB7340"/>
    <w:rPr>
      <w:rFonts w:ascii="Tahoma" w:hAnsi="Tahoma"/>
      <w:sz w:val="22"/>
      <w:szCs w:val="22"/>
      <w:lang w:val="en-US" w:eastAsia="en-US"/>
    </w:rPr>
  </w:style>
  <w:style w:type="paragraph" w:styleId="ListParagraph">
    <w:name w:val="List Paragraph"/>
    <w:basedOn w:val="Normal"/>
    <w:uiPriority w:val="34"/>
    <w:qFormat/>
    <w:rsid w:val="00025117"/>
    <w:pPr>
      <w:ind w:left="720"/>
      <w:contextualSpacing/>
    </w:pPr>
  </w:style>
  <w:style w:type="character" w:customStyle="1" w:styleId="Heading2Char">
    <w:name w:val="Heading 2 Char"/>
    <w:aliases w:val="l2 Char,heading 2 Char,h2 Char,Heading Two Char,Prophead 2 Char,2 Char,headi Char,heading2 Char,h21 Char,h22 Char,21 Char,Header 2 Char,2 he... Char,2 headline Char,h Char,A.B.C. Char,H2 Char,V_Head2 Char,rp_Heading 2 Char,A Char"/>
    <w:basedOn w:val="DefaultParagraphFont"/>
    <w:link w:val="Heading2"/>
    <w:rsid w:val="00673366"/>
    <w:rPr>
      <w:rFonts w:ascii="Arial" w:hAnsi="Arial" w:cs="Arial"/>
      <w:b/>
      <w:bCs/>
      <w:noProof/>
      <w:sz w:val="28"/>
      <w:szCs w:val="28"/>
      <w:lang w:val="en-US" w:eastAsia="en-US"/>
    </w:rPr>
  </w:style>
  <w:style w:type="character" w:styleId="CommentReference">
    <w:name w:val="annotation reference"/>
    <w:basedOn w:val="DefaultParagraphFont"/>
    <w:semiHidden/>
    <w:unhideWhenUsed/>
    <w:rsid w:val="00CF44CD"/>
    <w:rPr>
      <w:sz w:val="16"/>
      <w:szCs w:val="16"/>
    </w:rPr>
  </w:style>
  <w:style w:type="paragraph" w:styleId="CommentSubject">
    <w:name w:val="annotation subject"/>
    <w:basedOn w:val="CommentText"/>
    <w:next w:val="CommentText"/>
    <w:link w:val="CommentSubjectChar"/>
    <w:semiHidden/>
    <w:unhideWhenUsed/>
    <w:rsid w:val="00CF44CD"/>
    <w:rPr>
      <w:b/>
      <w:bCs/>
    </w:rPr>
  </w:style>
  <w:style w:type="character" w:customStyle="1" w:styleId="CommentTextChar">
    <w:name w:val="Comment Text Char"/>
    <w:basedOn w:val="DefaultParagraphFont"/>
    <w:link w:val="CommentText"/>
    <w:semiHidden/>
    <w:rsid w:val="00CF44CD"/>
    <w:rPr>
      <w:rFonts w:ascii="Tahoma" w:hAnsi="Tahoma"/>
      <w:lang w:val="en-US" w:eastAsia="en-US"/>
    </w:rPr>
  </w:style>
  <w:style w:type="character" w:customStyle="1" w:styleId="CommentSubjectChar">
    <w:name w:val="Comment Subject Char"/>
    <w:basedOn w:val="CommentTextChar"/>
    <w:link w:val="CommentSubject"/>
    <w:semiHidden/>
    <w:rsid w:val="00CF44CD"/>
    <w:rPr>
      <w:rFonts w:ascii="Tahoma" w:hAnsi="Tahoma"/>
      <w:b/>
      <w:bCs/>
      <w:lang w:val="en-US" w:eastAsia="en-US"/>
    </w:rPr>
  </w:style>
  <w:style w:type="character" w:customStyle="1" w:styleId="HeaderChar">
    <w:name w:val="Header Char"/>
    <w:basedOn w:val="DefaultParagraphFont"/>
    <w:link w:val="Header"/>
    <w:uiPriority w:val="99"/>
    <w:rsid w:val="00F51862"/>
    <w:rPr>
      <w:rFonts w:ascii="Tahoma" w:hAnsi="Tahoma"/>
      <w:sz w:val="18"/>
      <w:szCs w:val="18"/>
      <w:lang w:val="en-US" w:eastAsia="en-US"/>
    </w:rPr>
  </w:style>
  <w:style w:type="character" w:customStyle="1" w:styleId="FooterChar">
    <w:name w:val="Footer Char"/>
    <w:basedOn w:val="DefaultParagraphFont"/>
    <w:link w:val="Footer"/>
    <w:uiPriority w:val="99"/>
    <w:rsid w:val="000C045D"/>
    <w:rPr>
      <w:rFonts w:ascii="Tahoma" w:hAnsi="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75234">
      <w:bodyDiv w:val="1"/>
      <w:marLeft w:val="0"/>
      <w:marRight w:val="0"/>
      <w:marTop w:val="0"/>
      <w:marBottom w:val="0"/>
      <w:divBdr>
        <w:top w:val="none" w:sz="0" w:space="0" w:color="auto"/>
        <w:left w:val="none" w:sz="0" w:space="0" w:color="auto"/>
        <w:bottom w:val="none" w:sz="0" w:space="0" w:color="auto"/>
        <w:right w:val="none" w:sz="0" w:space="0" w:color="auto"/>
      </w:divBdr>
      <w:divsChild>
        <w:div w:id="205144749">
          <w:marLeft w:val="0"/>
          <w:marRight w:val="0"/>
          <w:marTop w:val="0"/>
          <w:marBottom w:val="0"/>
          <w:divBdr>
            <w:top w:val="none" w:sz="0" w:space="0" w:color="auto"/>
            <w:left w:val="none" w:sz="0" w:space="0" w:color="auto"/>
            <w:bottom w:val="none" w:sz="0" w:space="0" w:color="auto"/>
            <w:right w:val="none" w:sz="0" w:space="0" w:color="auto"/>
          </w:divBdr>
        </w:div>
      </w:divsChild>
    </w:div>
    <w:div w:id="228423490">
      <w:bodyDiv w:val="1"/>
      <w:marLeft w:val="0"/>
      <w:marRight w:val="0"/>
      <w:marTop w:val="0"/>
      <w:marBottom w:val="0"/>
      <w:divBdr>
        <w:top w:val="none" w:sz="0" w:space="0" w:color="auto"/>
        <w:left w:val="none" w:sz="0" w:space="0" w:color="auto"/>
        <w:bottom w:val="none" w:sz="0" w:space="0" w:color="auto"/>
        <w:right w:val="none" w:sz="0" w:space="0" w:color="auto"/>
      </w:divBdr>
    </w:div>
    <w:div w:id="369498284">
      <w:bodyDiv w:val="1"/>
      <w:marLeft w:val="0"/>
      <w:marRight w:val="0"/>
      <w:marTop w:val="0"/>
      <w:marBottom w:val="0"/>
      <w:divBdr>
        <w:top w:val="none" w:sz="0" w:space="0" w:color="auto"/>
        <w:left w:val="none" w:sz="0" w:space="0" w:color="auto"/>
        <w:bottom w:val="none" w:sz="0" w:space="0" w:color="auto"/>
        <w:right w:val="none" w:sz="0" w:space="0" w:color="auto"/>
      </w:divBdr>
    </w:div>
    <w:div w:id="703870795">
      <w:bodyDiv w:val="1"/>
      <w:marLeft w:val="0"/>
      <w:marRight w:val="0"/>
      <w:marTop w:val="0"/>
      <w:marBottom w:val="0"/>
      <w:divBdr>
        <w:top w:val="none" w:sz="0" w:space="0" w:color="auto"/>
        <w:left w:val="none" w:sz="0" w:space="0" w:color="auto"/>
        <w:bottom w:val="none" w:sz="0" w:space="0" w:color="auto"/>
        <w:right w:val="none" w:sz="0" w:space="0" w:color="auto"/>
      </w:divBdr>
      <w:divsChild>
        <w:div w:id="1887839796">
          <w:marLeft w:val="0"/>
          <w:marRight w:val="0"/>
          <w:marTop w:val="0"/>
          <w:marBottom w:val="0"/>
          <w:divBdr>
            <w:top w:val="none" w:sz="0" w:space="0" w:color="auto"/>
            <w:left w:val="none" w:sz="0" w:space="0" w:color="auto"/>
            <w:bottom w:val="none" w:sz="0" w:space="0" w:color="auto"/>
            <w:right w:val="none" w:sz="0" w:space="0" w:color="auto"/>
          </w:divBdr>
        </w:div>
      </w:divsChild>
    </w:div>
    <w:div w:id="723869457">
      <w:bodyDiv w:val="1"/>
      <w:marLeft w:val="0"/>
      <w:marRight w:val="0"/>
      <w:marTop w:val="0"/>
      <w:marBottom w:val="0"/>
      <w:divBdr>
        <w:top w:val="none" w:sz="0" w:space="0" w:color="auto"/>
        <w:left w:val="none" w:sz="0" w:space="0" w:color="auto"/>
        <w:bottom w:val="none" w:sz="0" w:space="0" w:color="auto"/>
        <w:right w:val="none" w:sz="0" w:space="0" w:color="auto"/>
      </w:divBdr>
    </w:div>
    <w:div w:id="1063794783">
      <w:bodyDiv w:val="1"/>
      <w:marLeft w:val="0"/>
      <w:marRight w:val="0"/>
      <w:marTop w:val="0"/>
      <w:marBottom w:val="0"/>
      <w:divBdr>
        <w:top w:val="none" w:sz="0" w:space="0" w:color="auto"/>
        <w:left w:val="none" w:sz="0" w:space="0" w:color="auto"/>
        <w:bottom w:val="none" w:sz="0" w:space="0" w:color="auto"/>
        <w:right w:val="none" w:sz="0" w:space="0" w:color="auto"/>
      </w:divBdr>
      <w:divsChild>
        <w:div w:id="1401560164">
          <w:marLeft w:val="0"/>
          <w:marRight w:val="0"/>
          <w:marTop w:val="0"/>
          <w:marBottom w:val="0"/>
          <w:divBdr>
            <w:top w:val="none" w:sz="0" w:space="0" w:color="auto"/>
            <w:left w:val="none" w:sz="0" w:space="0" w:color="auto"/>
            <w:bottom w:val="none" w:sz="0" w:space="0" w:color="auto"/>
            <w:right w:val="none" w:sz="0" w:space="0" w:color="auto"/>
          </w:divBdr>
        </w:div>
      </w:divsChild>
    </w:div>
    <w:div w:id="1411656654">
      <w:bodyDiv w:val="1"/>
      <w:marLeft w:val="0"/>
      <w:marRight w:val="0"/>
      <w:marTop w:val="0"/>
      <w:marBottom w:val="0"/>
      <w:divBdr>
        <w:top w:val="none" w:sz="0" w:space="0" w:color="auto"/>
        <w:left w:val="none" w:sz="0" w:space="0" w:color="auto"/>
        <w:bottom w:val="none" w:sz="0" w:space="0" w:color="auto"/>
        <w:right w:val="none" w:sz="0" w:space="0" w:color="auto"/>
      </w:divBdr>
      <w:divsChild>
        <w:div w:id="32459767">
          <w:marLeft w:val="0"/>
          <w:marRight w:val="0"/>
          <w:marTop w:val="0"/>
          <w:marBottom w:val="0"/>
          <w:divBdr>
            <w:top w:val="none" w:sz="0" w:space="0" w:color="auto"/>
            <w:left w:val="none" w:sz="0" w:space="0" w:color="auto"/>
            <w:bottom w:val="none" w:sz="0" w:space="0" w:color="auto"/>
            <w:right w:val="none" w:sz="0" w:space="0" w:color="auto"/>
          </w:divBdr>
        </w:div>
      </w:divsChild>
    </w:div>
    <w:div w:id="1467040266">
      <w:bodyDiv w:val="1"/>
      <w:marLeft w:val="0"/>
      <w:marRight w:val="0"/>
      <w:marTop w:val="0"/>
      <w:marBottom w:val="0"/>
      <w:divBdr>
        <w:top w:val="none" w:sz="0" w:space="0" w:color="auto"/>
        <w:left w:val="none" w:sz="0" w:space="0" w:color="auto"/>
        <w:bottom w:val="none" w:sz="0" w:space="0" w:color="auto"/>
        <w:right w:val="none" w:sz="0" w:space="0" w:color="auto"/>
      </w:divBdr>
      <w:divsChild>
        <w:div w:id="178199126">
          <w:marLeft w:val="0"/>
          <w:marRight w:val="0"/>
          <w:marTop w:val="0"/>
          <w:marBottom w:val="0"/>
          <w:divBdr>
            <w:top w:val="none" w:sz="0" w:space="0" w:color="auto"/>
            <w:left w:val="none" w:sz="0" w:space="0" w:color="auto"/>
            <w:bottom w:val="none" w:sz="0" w:space="0" w:color="auto"/>
            <w:right w:val="none" w:sz="0" w:space="0" w:color="auto"/>
          </w:divBdr>
        </w:div>
      </w:divsChild>
    </w:div>
    <w:div w:id="1571036317">
      <w:bodyDiv w:val="1"/>
      <w:marLeft w:val="0"/>
      <w:marRight w:val="0"/>
      <w:marTop w:val="0"/>
      <w:marBottom w:val="0"/>
      <w:divBdr>
        <w:top w:val="none" w:sz="0" w:space="0" w:color="auto"/>
        <w:left w:val="none" w:sz="0" w:space="0" w:color="auto"/>
        <w:bottom w:val="none" w:sz="0" w:space="0" w:color="auto"/>
        <w:right w:val="none" w:sz="0" w:space="0" w:color="auto"/>
      </w:divBdr>
      <w:divsChild>
        <w:div w:id="1948197719">
          <w:marLeft w:val="0"/>
          <w:marRight w:val="0"/>
          <w:marTop w:val="0"/>
          <w:marBottom w:val="0"/>
          <w:divBdr>
            <w:top w:val="none" w:sz="0" w:space="0" w:color="auto"/>
            <w:left w:val="none" w:sz="0" w:space="0" w:color="auto"/>
            <w:bottom w:val="none" w:sz="0" w:space="0" w:color="auto"/>
            <w:right w:val="none" w:sz="0" w:space="0" w:color="auto"/>
          </w:divBdr>
        </w:div>
      </w:divsChild>
    </w:div>
    <w:div w:id="1620380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INNOVA\M&#252;&#351;teriler\AYCELL\D&#246;k&#252;manlar\FRD\v1.0\AYCELL-1-0-0-FRD-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lcf76f155ced4ddcb4097134ff3c332f xmlns="8c2d036a-9346-4337-bf3e-4add6177c67d">
      <Terms xmlns="http://schemas.microsoft.com/office/infopath/2007/PartnerControls"/>
    </lcf76f155ced4ddcb4097134ff3c332f>
    <TaxCatchAll xmlns="02da47b0-dd48-4842-b37b-76f21786ca2f"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28235061FA1E14F930F52B430AA7D77" ma:contentTypeVersion="18" ma:contentTypeDescription="Create a new document." ma:contentTypeScope="" ma:versionID="ee2083c0d148a4f5c4c41494a25d9075">
  <xsd:schema xmlns:xsd="http://www.w3.org/2001/XMLSchema" xmlns:xs="http://www.w3.org/2001/XMLSchema" xmlns:p="http://schemas.microsoft.com/office/2006/metadata/properties" xmlns:ns2="8c2d036a-9346-4337-bf3e-4add6177c67d" xmlns:ns3="02da47b0-dd48-4842-b37b-76f21786ca2f" targetNamespace="http://schemas.microsoft.com/office/2006/metadata/properties" ma:root="true" ma:fieldsID="7043ae1efc0a170d971046317d5842a0" ns2:_="" ns3:_="">
    <xsd:import namespace="8c2d036a-9346-4337-bf3e-4add6177c67d"/>
    <xsd:import namespace="02da47b0-dd48-4842-b37b-76f21786ca2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d036a-9346-4337-bf3e-4add6177c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a792207-e387-437c-8369-ad52805657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da47b0-dd48-4842-b37b-76f21786ca2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ce7f802-6796-491a-9f40-0099c8176b98}" ma:internalName="TaxCatchAll" ma:showField="CatchAllData" ma:web="02da47b0-dd48-4842-b37b-76f21786c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97B10C-F01B-4177-824C-B3A32D397988}">
  <ds:schemaRefs>
    <ds:schemaRef ds:uri="http://schemas.microsoft.com/office/2006/metadata/properties"/>
  </ds:schemaRefs>
</ds:datastoreItem>
</file>

<file path=customXml/itemProps2.xml><?xml version="1.0" encoding="utf-8"?>
<ds:datastoreItem xmlns:ds="http://schemas.openxmlformats.org/officeDocument/2006/customXml" ds:itemID="{24E8300B-1F1C-44D1-9736-036E5499C53B}">
  <ds:schemaRefs>
    <ds:schemaRef ds:uri="http://schemas.openxmlformats.org/officeDocument/2006/bibliography"/>
  </ds:schemaRefs>
</ds:datastoreItem>
</file>

<file path=customXml/itemProps3.xml><?xml version="1.0" encoding="utf-8"?>
<ds:datastoreItem xmlns:ds="http://schemas.openxmlformats.org/officeDocument/2006/customXml" ds:itemID="{B8D880B7-44F0-4703-BC42-5C099D353310}"/>
</file>

<file path=customXml/itemProps4.xml><?xml version="1.0" encoding="utf-8"?>
<ds:datastoreItem xmlns:ds="http://schemas.openxmlformats.org/officeDocument/2006/customXml" ds:itemID="{582FD438-D533-431B-80F7-D6566911C8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AYCELL-1-0-0-FRD-1-0</Template>
  <TotalTime>0</TotalTime>
  <Pages>18</Pages>
  <Words>2206</Words>
  <Characters>14038</Characters>
  <Application>Microsoft Office Word</Application>
  <DocSecurity>4</DocSecurity>
  <Lines>116</Lines>
  <Paragraphs>32</Paragraphs>
  <ScaleCrop>false</ScaleCrop>
  <HeadingPairs>
    <vt:vector size="2" baseType="variant">
      <vt:variant>
        <vt:lpstr>Title</vt:lpstr>
      </vt:variant>
      <vt:variant>
        <vt:i4>1</vt:i4>
      </vt:variant>
    </vt:vector>
  </HeadingPairs>
  <TitlesOfParts>
    <vt:vector size="1" baseType="lpstr">
      <vt:lpstr>TTS-Kurum Genel Tanımlar Dökümanı (Online Arayüzler)</vt:lpstr>
    </vt:vector>
  </TitlesOfParts>
  <Company>SFDA</Company>
  <LinksUpToDate>false</LinksUpToDate>
  <CharactersWithSpaces>16212</CharactersWithSpaces>
  <SharedDoc>false</SharedDoc>
  <HLinks>
    <vt:vector size="24" baseType="variant">
      <vt:variant>
        <vt:i4>6946919</vt:i4>
      </vt:variant>
      <vt:variant>
        <vt:i4>297</vt:i4>
      </vt:variant>
      <vt:variant>
        <vt:i4>0</vt:i4>
      </vt:variant>
      <vt:variant>
        <vt:i4>5</vt:i4>
      </vt:variant>
      <vt:variant>
        <vt:lpwstr/>
      </vt:variant>
      <vt:variant>
        <vt:lpwstr>_MESAJ_ALANLARI</vt:lpwstr>
      </vt:variant>
      <vt:variant>
        <vt:i4>6946919</vt:i4>
      </vt:variant>
      <vt:variant>
        <vt:i4>294</vt:i4>
      </vt:variant>
      <vt:variant>
        <vt:i4>0</vt:i4>
      </vt:variant>
      <vt:variant>
        <vt:i4>5</vt:i4>
      </vt:variant>
      <vt:variant>
        <vt:lpwstr/>
      </vt:variant>
      <vt:variant>
        <vt:lpwstr>_MESAJ_ALANLARI</vt:lpwstr>
      </vt:variant>
      <vt:variant>
        <vt:i4>6946919</vt:i4>
      </vt:variant>
      <vt:variant>
        <vt:i4>291</vt:i4>
      </vt:variant>
      <vt:variant>
        <vt:i4>0</vt:i4>
      </vt:variant>
      <vt:variant>
        <vt:i4>5</vt:i4>
      </vt:variant>
      <vt:variant>
        <vt:lpwstr/>
      </vt:variant>
      <vt:variant>
        <vt:lpwstr>_MESAJ_ALANLARI</vt:lpwstr>
      </vt:variant>
      <vt:variant>
        <vt:i4>786712</vt:i4>
      </vt:variant>
      <vt:variant>
        <vt:i4>288</vt:i4>
      </vt:variant>
      <vt:variant>
        <vt:i4>0</vt:i4>
      </vt:variant>
      <vt:variant>
        <vt:i4>5</vt:i4>
      </vt:variant>
      <vt:variant>
        <vt:lpwstr/>
      </vt:variant>
      <vt:variant>
        <vt:lpwstr>_İLETİŞİM</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DTTS ISD</dc:title>
  <dc:creator>AAMufarrej@sfda.gov.sa</dc:creator>
  <cp:lastModifiedBy>Sarah Alkadi</cp:lastModifiedBy>
  <cp:revision>2</cp:revision>
  <cp:lastPrinted>2001-05-21T21:03:00Z</cp:lastPrinted>
  <dcterms:created xsi:type="dcterms:W3CDTF">2024-04-30T08:36:00Z</dcterms:created>
  <dcterms:modified xsi:type="dcterms:W3CDTF">2024-04-30T08:36:00Z</dcterms:modified>
  <cp:version>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0x0101005F633A5090B4A74880C8B0C4C0B93B89</vt:lpwstr>
  </property>
  <property fmtid="{D5CDD505-2E9C-101B-9397-08002B2CF9AE}" pid="3" name="MediaServiceImageTags">
    <vt:lpwstr/>
  </property>
</Properties>
</file>