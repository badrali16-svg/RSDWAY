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060E84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62EDA993" w14:textId="77777777" w:rsidR="002E4C27" w:rsidRPr="00060E84" w:rsidRDefault="002E4C27" w:rsidP="002E4C2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proofErr w:type="spellStart"/>
      <w:r w:rsidRPr="00060E84">
        <w:rPr>
          <w:rFonts w:asciiTheme="majorHAnsi" w:hAnsiTheme="majorHAnsi"/>
          <w:b/>
          <w:sz w:val="36"/>
        </w:rPr>
        <w:t>ErrorCode</w:t>
      </w:r>
      <w:proofErr w:type="spellEnd"/>
      <w:r w:rsidRPr="00060E84">
        <w:rPr>
          <w:rFonts w:asciiTheme="majorHAnsi" w:hAnsiTheme="majorHAnsi"/>
          <w:b/>
          <w:sz w:val="36"/>
        </w:rPr>
        <w:t xml:space="preserve"> List Web Services </w:t>
      </w:r>
    </w:p>
    <w:p w14:paraId="63977157" w14:textId="528F4B43" w:rsidR="00A62AD9" w:rsidRPr="00060E84" w:rsidRDefault="002E4C27" w:rsidP="002E4C2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060E84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060E84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2CEE0D87" w:rsidR="00A62AD9" w:rsidRPr="00060E84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060E84">
        <w:rPr>
          <w:rFonts w:asciiTheme="majorHAnsi" w:hAnsiTheme="majorHAnsi"/>
          <w:b/>
        </w:rPr>
        <w:t>Version</w:t>
      </w:r>
      <w:r w:rsidRPr="00060E84">
        <w:rPr>
          <w:rFonts w:asciiTheme="majorHAnsi" w:hAnsiTheme="majorHAnsi"/>
        </w:rPr>
        <w:t xml:space="preserve">   </w:t>
      </w:r>
      <w:r w:rsidRPr="00060E84">
        <w:rPr>
          <w:rFonts w:asciiTheme="majorHAnsi" w:hAnsiTheme="majorHAnsi"/>
        </w:rPr>
        <w:tab/>
        <w:t>:</w:t>
      </w:r>
      <w:r w:rsidRPr="00060E84">
        <w:rPr>
          <w:rFonts w:asciiTheme="majorHAnsi" w:hAnsiTheme="majorHAnsi"/>
        </w:rPr>
        <w:tab/>
        <w:t>1.0.</w:t>
      </w:r>
      <w:r w:rsidR="00175F86">
        <w:rPr>
          <w:rFonts w:asciiTheme="majorHAnsi" w:hAnsiTheme="majorHAnsi"/>
        </w:rPr>
        <w:t>2</w:t>
      </w:r>
    </w:p>
    <w:p w14:paraId="629F5162" w14:textId="77777777" w:rsidR="00A62AD9" w:rsidRPr="00060E84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060E84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060E84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060E84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060E84" w:rsidRDefault="00A62AD9" w:rsidP="00A62AD9">
      <w:pPr>
        <w:ind w:left="0"/>
        <w:rPr>
          <w:rFonts w:asciiTheme="majorHAnsi" w:hAnsiTheme="majorHAnsi"/>
        </w:rPr>
      </w:pPr>
      <w:r w:rsidRPr="00060E84">
        <w:rPr>
          <w:rFonts w:asciiTheme="majorHAnsi" w:hAnsiTheme="majorHAnsi"/>
        </w:rPr>
        <w:br w:type="page"/>
      </w:r>
    </w:p>
    <w:p w14:paraId="0F4FA0CF" w14:textId="77777777" w:rsidR="002E4C27" w:rsidRPr="00060E84" w:rsidRDefault="002E4C27" w:rsidP="002E4C27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060E84">
        <w:rPr>
          <w:rFonts w:asciiTheme="majorHAnsi" w:hAnsiTheme="majorHAnsi"/>
        </w:rPr>
        <w:lastRenderedPageBreak/>
        <w:t>document hıstory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483"/>
        <w:gridCol w:w="1620"/>
      </w:tblGrid>
      <w:tr w:rsidR="00197020" w:rsidRPr="00060E84" w14:paraId="62878965" w14:textId="77777777" w:rsidTr="00197020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CD8CFD4" w14:textId="77777777" w:rsidR="00197020" w:rsidRPr="00060E84" w:rsidRDefault="00197020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060E84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48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9AC969C" w14:textId="77777777" w:rsidR="00197020" w:rsidRPr="00060E84" w:rsidRDefault="00197020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060E84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D1AA70D" w14:textId="77777777" w:rsidR="00197020" w:rsidRPr="00060E84" w:rsidRDefault="00197020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060E84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197020" w:rsidRPr="00060E84" w14:paraId="33859920" w14:textId="77777777" w:rsidTr="00197020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EC235" w14:textId="77777777" w:rsidR="00197020" w:rsidRPr="00060E84" w:rsidRDefault="00197020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060E84">
              <w:rPr>
                <w:rFonts w:asciiTheme="majorHAnsi" w:hAnsiTheme="majorHAnsi"/>
              </w:rPr>
              <w:t>1.0.0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A1AB" w14:textId="77777777" w:rsidR="00197020" w:rsidRPr="00060E84" w:rsidRDefault="00197020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060E84">
              <w:rPr>
                <w:rFonts w:asciiTheme="majorHAnsi" w:hAnsiTheme="majorHAnsi"/>
              </w:rPr>
              <w:t>First version.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901514" w14:textId="77777777" w:rsidR="00197020" w:rsidRPr="00060E84" w:rsidRDefault="00197020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060E84">
              <w:rPr>
                <w:rFonts w:asciiTheme="majorHAnsi" w:hAnsiTheme="majorHAnsi"/>
              </w:rPr>
              <w:t>30.11.2017</w:t>
            </w:r>
          </w:p>
        </w:tc>
      </w:tr>
      <w:tr w:rsidR="00197020" w:rsidRPr="00060E84" w14:paraId="0AF4DEA4" w14:textId="77777777" w:rsidTr="00175F86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03A04" w14:textId="77777777" w:rsidR="00197020" w:rsidRPr="00060E84" w:rsidRDefault="00197020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060E84">
              <w:rPr>
                <w:rFonts w:asciiTheme="majorHAnsi" w:hAnsiTheme="majorHAnsi"/>
              </w:rPr>
              <w:t>1.0.1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ED3F7" w14:textId="77777777" w:rsidR="00197020" w:rsidRPr="00060E84" w:rsidRDefault="00197020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060E84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B676B4" w14:textId="0DE0E982" w:rsidR="00197020" w:rsidRPr="00060E84" w:rsidRDefault="00BC070A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060E84">
              <w:rPr>
                <w:rFonts w:asciiTheme="majorHAnsi" w:hAnsiTheme="majorHAnsi"/>
              </w:rPr>
              <w:t>22.04.2018</w:t>
            </w:r>
          </w:p>
        </w:tc>
      </w:tr>
      <w:tr w:rsidR="004A76D4" w:rsidRPr="00060E84" w14:paraId="327B065D" w14:textId="77777777" w:rsidTr="00197020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092C89" w14:textId="36FAC035" w:rsidR="004A76D4" w:rsidRPr="00060E84" w:rsidRDefault="004A76D4" w:rsidP="004A76D4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4FE689F" w14:textId="4CAC839A" w:rsidR="004A76D4" w:rsidRPr="00060E84" w:rsidRDefault="004A76D4" w:rsidP="004A76D4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008855" w14:textId="11417654" w:rsidR="004A76D4" w:rsidRPr="00060E84" w:rsidRDefault="004A76D4" w:rsidP="004A76D4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6F0DE7CE" w14:textId="77777777" w:rsidR="002E4C27" w:rsidRPr="00060E84" w:rsidRDefault="002E4C27" w:rsidP="002E4C27">
      <w:pPr>
        <w:rPr>
          <w:rFonts w:asciiTheme="majorHAnsi" w:hAnsiTheme="majorHAnsi"/>
        </w:rPr>
      </w:pPr>
    </w:p>
    <w:p w14:paraId="0382CCD1" w14:textId="77777777" w:rsidR="002E4C27" w:rsidRPr="00060E84" w:rsidRDefault="002E4C27" w:rsidP="002E4C27">
      <w:pPr>
        <w:tabs>
          <w:tab w:val="left" w:pos="1296"/>
        </w:tabs>
        <w:rPr>
          <w:rFonts w:asciiTheme="majorHAnsi" w:hAnsiTheme="majorHAnsi"/>
        </w:rPr>
      </w:pPr>
      <w:r w:rsidRPr="00060E84">
        <w:rPr>
          <w:rFonts w:asciiTheme="majorHAnsi" w:hAnsiTheme="majorHAnsi"/>
        </w:rPr>
        <w:tab/>
      </w:r>
    </w:p>
    <w:p w14:paraId="4BF80E85" w14:textId="77777777" w:rsidR="002E4C27" w:rsidRPr="00060E84" w:rsidRDefault="002E4C27" w:rsidP="002E4C27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060E84">
        <w:rPr>
          <w:rFonts w:asciiTheme="majorHAnsi" w:hAnsiTheme="majorHAnsi"/>
        </w:rPr>
        <w:lastRenderedPageBreak/>
        <w:t>content</w:t>
      </w:r>
    </w:p>
    <w:p w14:paraId="0651DEAF" w14:textId="77777777" w:rsidR="002E4C27" w:rsidRPr="00060E84" w:rsidRDefault="002E4C27" w:rsidP="002E4C2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060E84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060E84">
        <w:rPr>
          <w:rFonts w:asciiTheme="majorHAnsi" w:hAnsiTheme="majorHAnsi"/>
        </w:rPr>
        <w:instrText xml:space="preserve"> TOC \o "1-4"</w:instrText>
      </w:r>
      <w:r w:rsidRPr="00060E84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060E84">
        <w:rPr>
          <w:rFonts w:asciiTheme="majorHAnsi" w:hAnsiTheme="majorHAnsi"/>
        </w:rPr>
        <w:t>1.</w:t>
      </w:r>
      <w:r w:rsidRPr="00060E84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060E84">
        <w:rPr>
          <w:rFonts w:asciiTheme="majorHAnsi" w:hAnsiTheme="majorHAnsi"/>
        </w:rPr>
        <w:t>INTRODUCTION</w:t>
      </w:r>
      <w:r w:rsidRPr="00060E84">
        <w:rPr>
          <w:rFonts w:asciiTheme="majorHAnsi" w:hAnsiTheme="majorHAnsi"/>
        </w:rPr>
        <w:tab/>
      </w:r>
      <w:r w:rsidRPr="00060E84">
        <w:rPr>
          <w:rFonts w:asciiTheme="majorHAnsi" w:hAnsiTheme="majorHAnsi"/>
        </w:rPr>
        <w:fldChar w:fldCharType="begin"/>
      </w:r>
      <w:r w:rsidRPr="00060E84">
        <w:rPr>
          <w:rFonts w:asciiTheme="majorHAnsi" w:hAnsiTheme="majorHAnsi"/>
        </w:rPr>
        <w:instrText xml:space="preserve"> PAGEREF _Toc503097811 \h </w:instrText>
      </w:r>
      <w:r w:rsidRPr="00060E84">
        <w:rPr>
          <w:rFonts w:asciiTheme="majorHAnsi" w:hAnsiTheme="majorHAnsi"/>
        </w:rPr>
      </w:r>
      <w:r w:rsidRPr="00060E84">
        <w:rPr>
          <w:rFonts w:asciiTheme="majorHAnsi" w:hAnsiTheme="majorHAnsi"/>
        </w:rPr>
        <w:fldChar w:fldCharType="separate"/>
      </w:r>
      <w:r w:rsidRPr="00060E84">
        <w:rPr>
          <w:rFonts w:asciiTheme="majorHAnsi" w:hAnsiTheme="majorHAnsi"/>
        </w:rPr>
        <w:t>4</w:t>
      </w:r>
      <w:r w:rsidRPr="00060E84">
        <w:rPr>
          <w:rFonts w:asciiTheme="majorHAnsi" w:hAnsiTheme="majorHAnsi"/>
        </w:rPr>
        <w:fldChar w:fldCharType="end"/>
      </w:r>
    </w:p>
    <w:p w14:paraId="0DD8954D" w14:textId="77777777" w:rsidR="002E4C27" w:rsidRPr="00060E84" w:rsidRDefault="002E4C27" w:rsidP="002E4C2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060E84">
        <w:rPr>
          <w:rFonts w:asciiTheme="majorHAnsi" w:hAnsiTheme="majorHAnsi"/>
        </w:rPr>
        <w:t>1.1</w:t>
      </w:r>
      <w:r w:rsidRPr="00060E8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060E84">
        <w:rPr>
          <w:rFonts w:asciiTheme="majorHAnsi" w:hAnsiTheme="majorHAnsi"/>
        </w:rPr>
        <w:t>Purpose</w:t>
      </w:r>
      <w:r w:rsidRPr="00060E84">
        <w:rPr>
          <w:rFonts w:asciiTheme="majorHAnsi" w:hAnsiTheme="majorHAnsi"/>
        </w:rPr>
        <w:tab/>
      </w:r>
      <w:r w:rsidRPr="00060E84">
        <w:rPr>
          <w:rFonts w:asciiTheme="majorHAnsi" w:hAnsiTheme="majorHAnsi"/>
        </w:rPr>
        <w:fldChar w:fldCharType="begin"/>
      </w:r>
      <w:r w:rsidRPr="00060E84">
        <w:rPr>
          <w:rFonts w:asciiTheme="majorHAnsi" w:hAnsiTheme="majorHAnsi"/>
        </w:rPr>
        <w:instrText xml:space="preserve"> PAGEREF _Toc503097812 \h </w:instrText>
      </w:r>
      <w:r w:rsidRPr="00060E84">
        <w:rPr>
          <w:rFonts w:asciiTheme="majorHAnsi" w:hAnsiTheme="majorHAnsi"/>
        </w:rPr>
      </w:r>
      <w:r w:rsidRPr="00060E84">
        <w:rPr>
          <w:rFonts w:asciiTheme="majorHAnsi" w:hAnsiTheme="majorHAnsi"/>
        </w:rPr>
        <w:fldChar w:fldCharType="separate"/>
      </w:r>
      <w:r w:rsidRPr="00060E84">
        <w:rPr>
          <w:rFonts w:asciiTheme="majorHAnsi" w:hAnsiTheme="majorHAnsi"/>
        </w:rPr>
        <w:t>4</w:t>
      </w:r>
      <w:r w:rsidRPr="00060E84">
        <w:rPr>
          <w:rFonts w:asciiTheme="majorHAnsi" w:hAnsiTheme="majorHAnsi"/>
        </w:rPr>
        <w:fldChar w:fldCharType="end"/>
      </w:r>
    </w:p>
    <w:p w14:paraId="48E46784" w14:textId="77777777" w:rsidR="002E4C27" w:rsidRPr="00060E84" w:rsidRDefault="002E4C27" w:rsidP="002E4C2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060E84">
        <w:rPr>
          <w:rFonts w:asciiTheme="majorHAnsi" w:hAnsiTheme="majorHAnsi"/>
        </w:rPr>
        <w:t>2.</w:t>
      </w:r>
      <w:r w:rsidRPr="00060E84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060E84">
        <w:rPr>
          <w:rFonts w:asciiTheme="majorHAnsi" w:hAnsiTheme="majorHAnsi"/>
        </w:rPr>
        <w:t>SERVICES</w:t>
      </w:r>
      <w:r w:rsidRPr="00060E84">
        <w:rPr>
          <w:rFonts w:asciiTheme="majorHAnsi" w:hAnsiTheme="majorHAnsi"/>
        </w:rPr>
        <w:tab/>
      </w:r>
      <w:r w:rsidRPr="00060E84">
        <w:rPr>
          <w:rFonts w:asciiTheme="majorHAnsi" w:hAnsiTheme="majorHAnsi"/>
        </w:rPr>
        <w:fldChar w:fldCharType="begin"/>
      </w:r>
      <w:r w:rsidRPr="00060E84">
        <w:rPr>
          <w:rFonts w:asciiTheme="majorHAnsi" w:hAnsiTheme="majorHAnsi"/>
        </w:rPr>
        <w:instrText xml:space="preserve"> PAGEREF _Toc503097813 \h </w:instrText>
      </w:r>
      <w:r w:rsidRPr="00060E84">
        <w:rPr>
          <w:rFonts w:asciiTheme="majorHAnsi" w:hAnsiTheme="majorHAnsi"/>
        </w:rPr>
      </w:r>
      <w:r w:rsidRPr="00060E84">
        <w:rPr>
          <w:rFonts w:asciiTheme="majorHAnsi" w:hAnsiTheme="majorHAnsi"/>
        </w:rPr>
        <w:fldChar w:fldCharType="separate"/>
      </w:r>
      <w:r w:rsidRPr="00060E84">
        <w:rPr>
          <w:rFonts w:asciiTheme="majorHAnsi" w:hAnsiTheme="majorHAnsi"/>
        </w:rPr>
        <w:t>5</w:t>
      </w:r>
      <w:r w:rsidRPr="00060E84">
        <w:rPr>
          <w:rFonts w:asciiTheme="majorHAnsi" w:hAnsiTheme="majorHAnsi"/>
        </w:rPr>
        <w:fldChar w:fldCharType="end"/>
      </w:r>
    </w:p>
    <w:p w14:paraId="7D6403CC" w14:textId="144457EE" w:rsidR="002E4C27" w:rsidRPr="00060E84" w:rsidRDefault="002E4C27" w:rsidP="002E4C2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060E84">
        <w:rPr>
          <w:rFonts w:asciiTheme="majorHAnsi" w:hAnsiTheme="majorHAnsi"/>
        </w:rPr>
        <w:t>2.1</w:t>
      </w:r>
      <w:r w:rsidRPr="00060E8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060E84">
        <w:rPr>
          <w:rFonts w:asciiTheme="majorHAnsi" w:hAnsiTheme="majorHAnsi"/>
        </w:rPr>
        <w:t xml:space="preserve">Error List </w:t>
      </w:r>
      <w:r w:rsidR="003B16C6">
        <w:rPr>
          <w:rFonts w:asciiTheme="majorHAnsi" w:hAnsiTheme="majorHAnsi"/>
        </w:rPr>
        <w:t>Service</w:t>
      </w:r>
      <w:r w:rsidRPr="00060E84">
        <w:rPr>
          <w:rFonts w:asciiTheme="majorHAnsi" w:hAnsiTheme="majorHAnsi"/>
        </w:rPr>
        <w:tab/>
      </w:r>
      <w:r w:rsidRPr="00060E84">
        <w:rPr>
          <w:rFonts w:asciiTheme="majorHAnsi" w:hAnsiTheme="majorHAnsi"/>
        </w:rPr>
        <w:fldChar w:fldCharType="begin"/>
      </w:r>
      <w:r w:rsidRPr="00060E84">
        <w:rPr>
          <w:rFonts w:asciiTheme="majorHAnsi" w:hAnsiTheme="majorHAnsi"/>
        </w:rPr>
        <w:instrText xml:space="preserve"> PAGEREF _Toc503097814 \h </w:instrText>
      </w:r>
      <w:r w:rsidRPr="00060E84">
        <w:rPr>
          <w:rFonts w:asciiTheme="majorHAnsi" w:hAnsiTheme="majorHAnsi"/>
        </w:rPr>
      </w:r>
      <w:r w:rsidRPr="00060E84">
        <w:rPr>
          <w:rFonts w:asciiTheme="majorHAnsi" w:hAnsiTheme="majorHAnsi"/>
        </w:rPr>
        <w:fldChar w:fldCharType="separate"/>
      </w:r>
      <w:r w:rsidRPr="00060E84">
        <w:rPr>
          <w:rFonts w:asciiTheme="majorHAnsi" w:hAnsiTheme="majorHAnsi"/>
        </w:rPr>
        <w:t>5</w:t>
      </w:r>
      <w:r w:rsidRPr="00060E84">
        <w:rPr>
          <w:rFonts w:asciiTheme="majorHAnsi" w:hAnsiTheme="majorHAnsi"/>
        </w:rPr>
        <w:fldChar w:fldCharType="end"/>
      </w:r>
    </w:p>
    <w:p w14:paraId="00F2A8F1" w14:textId="77777777" w:rsidR="002E4C27" w:rsidRPr="00060E84" w:rsidRDefault="002E4C27" w:rsidP="002E4C2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060E84">
        <w:rPr>
          <w:rFonts w:asciiTheme="majorHAnsi" w:hAnsiTheme="majorHAnsi"/>
        </w:rPr>
        <w:t>2.1.1</w:t>
      </w:r>
      <w:r w:rsidRPr="00060E8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060E84">
        <w:rPr>
          <w:rFonts w:asciiTheme="majorHAnsi" w:hAnsiTheme="majorHAnsi"/>
        </w:rPr>
        <w:t>Operation Definition</w:t>
      </w:r>
      <w:r w:rsidRPr="00060E84">
        <w:rPr>
          <w:rFonts w:asciiTheme="majorHAnsi" w:hAnsiTheme="majorHAnsi"/>
        </w:rPr>
        <w:tab/>
      </w:r>
      <w:r w:rsidRPr="00060E84">
        <w:rPr>
          <w:rFonts w:asciiTheme="majorHAnsi" w:hAnsiTheme="majorHAnsi"/>
        </w:rPr>
        <w:fldChar w:fldCharType="begin"/>
      </w:r>
      <w:r w:rsidRPr="00060E84">
        <w:rPr>
          <w:rFonts w:asciiTheme="majorHAnsi" w:hAnsiTheme="majorHAnsi"/>
        </w:rPr>
        <w:instrText xml:space="preserve"> PAGEREF _Toc503097815 \h </w:instrText>
      </w:r>
      <w:r w:rsidRPr="00060E84">
        <w:rPr>
          <w:rFonts w:asciiTheme="majorHAnsi" w:hAnsiTheme="majorHAnsi"/>
        </w:rPr>
      </w:r>
      <w:r w:rsidRPr="00060E84">
        <w:rPr>
          <w:rFonts w:asciiTheme="majorHAnsi" w:hAnsiTheme="majorHAnsi"/>
        </w:rPr>
        <w:fldChar w:fldCharType="separate"/>
      </w:r>
      <w:r w:rsidRPr="00060E84">
        <w:rPr>
          <w:rFonts w:asciiTheme="majorHAnsi" w:hAnsiTheme="majorHAnsi"/>
        </w:rPr>
        <w:t>5</w:t>
      </w:r>
      <w:r w:rsidRPr="00060E84">
        <w:rPr>
          <w:rFonts w:asciiTheme="majorHAnsi" w:hAnsiTheme="majorHAnsi"/>
        </w:rPr>
        <w:fldChar w:fldCharType="end"/>
      </w:r>
    </w:p>
    <w:p w14:paraId="7847D487" w14:textId="77777777" w:rsidR="002E4C27" w:rsidRDefault="002E4C27" w:rsidP="002E4C2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060E84">
        <w:rPr>
          <w:rFonts w:asciiTheme="majorHAnsi" w:hAnsiTheme="majorHAnsi"/>
          <w:noProof/>
        </w:rPr>
        <w:t>2.1.1.1</w:t>
      </w:r>
      <w:r w:rsidRPr="00060E8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060E84">
        <w:rPr>
          <w:rFonts w:asciiTheme="majorHAnsi" w:hAnsiTheme="majorHAnsi"/>
          <w:noProof/>
        </w:rPr>
        <w:t>Service Parameters</w:t>
      </w:r>
      <w:r w:rsidRPr="00060E84">
        <w:rPr>
          <w:rFonts w:asciiTheme="majorHAnsi" w:hAnsiTheme="majorHAnsi"/>
          <w:noProof/>
        </w:rPr>
        <w:tab/>
      </w:r>
      <w:r w:rsidRPr="00AA3385">
        <w:rPr>
          <w:rFonts w:asciiTheme="majorHAnsi" w:hAnsiTheme="majorHAnsi"/>
          <w:noProof/>
          <w:sz w:val="20"/>
          <w:szCs w:val="20"/>
        </w:rPr>
        <w:fldChar w:fldCharType="begin"/>
      </w:r>
      <w:r w:rsidRPr="00AA3385">
        <w:rPr>
          <w:rFonts w:asciiTheme="majorHAnsi" w:hAnsiTheme="majorHAnsi"/>
          <w:noProof/>
          <w:sz w:val="20"/>
          <w:szCs w:val="20"/>
        </w:rPr>
        <w:instrText xml:space="preserve"> PAGEREF _Toc503097816 \h </w:instrText>
      </w:r>
      <w:r w:rsidRPr="00AA3385">
        <w:rPr>
          <w:rFonts w:asciiTheme="majorHAnsi" w:hAnsiTheme="majorHAnsi"/>
          <w:noProof/>
          <w:sz w:val="20"/>
          <w:szCs w:val="20"/>
        </w:rPr>
      </w:r>
      <w:r w:rsidRPr="00AA3385">
        <w:rPr>
          <w:rFonts w:asciiTheme="majorHAnsi" w:hAnsiTheme="majorHAnsi"/>
          <w:noProof/>
          <w:sz w:val="20"/>
          <w:szCs w:val="20"/>
        </w:rPr>
        <w:fldChar w:fldCharType="separate"/>
      </w:r>
      <w:r w:rsidRPr="00AA3385">
        <w:rPr>
          <w:rFonts w:asciiTheme="majorHAnsi" w:hAnsiTheme="majorHAnsi"/>
          <w:noProof/>
          <w:sz w:val="20"/>
          <w:szCs w:val="20"/>
        </w:rPr>
        <w:t>5</w:t>
      </w:r>
      <w:r w:rsidRPr="00AA3385">
        <w:rPr>
          <w:rFonts w:asciiTheme="majorHAnsi" w:hAnsiTheme="majorHAnsi"/>
          <w:noProof/>
          <w:sz w:val="20"/>
          <w:szCs w:val="20"/>
        </w:rPr>
        <w:fldChar w:fldCharType="end"/>
      </w:r>
    </w:p>
    <w:p w14:paraId="71F7EF66" w14:textId="3E2A1E54" w:rsidR="003B16C6" w:rsidRPr="0023522E" w:rsidRDefault="003B16C6" w:rsidP="0023522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>
        <w:rPr>
          <w:rFonts w:asciiTheme="majorHAnsi" w:hAnsiTheme="majorHAnsi"/>
        </w:rPr>
        <w:t>2.1.2</w:t>
      </w:r>
      <w:r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PAGEREF _Toc503097976 \h </w:instrText>
      </w:r>
      <w:r>
        <w:rPr>
          <w:rFonts w:asciiTheme="majorHAnsi" w:hAnsiTheme="majorHAnsi"/>
        </w:rPr>
      </w:r>
      <w:r>
        <w:rPr>
          <w:rFonts w:asciiTheme="majorHAnsi" w:hAnsiTheme="majorHAnsi"/>
        </w:rPr>
        <w:fldChar w:fldCharType="separate"/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fldChar w:fldCharType="end"/>
      </w:r>
    </w:p>
    <w:p w14:paraId="76B13AF9" w14:textId="346CC6B5" w:rsidR="002E4C27" w:rsidRPr="00060E84" w:rsidRDefault="0023522E" w:rsidP="002E4C2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 xml:space="preserve">Request &amp; Response </w:t>
      </w:r>
      <w:r w:rsidR="002E4C27" w:rsidRPr="00060E84">
        <w:rPr>
          <w:rFonts w:asciiTheme="majorHAnsi" w:hAnsiTheme="majorHAnsi"/>
        </w:rPr>
        <w:tab/>
      </w:r>
      <w:r w:rsidR="002E4C27" w:rsidRPr="00060E84">
        <w:rPr>
          <w:rFonts w:asciiTheme="majorHAnsi" w:hAnsiTheme="majorHAnsi"/>
        </w:rPr>
        <w:fldChar w:fldCharType="begin"/>
      </w:r>
      <w:r w:rsidR="002E4C27" w:rsidRPr="00060E84">
        <w:rPr>
          <w:rFonts w:asciiTheme="majorHAnsi" w:hAnsiTheme="majorHAnsi"/>
        </w:rPr>
        <w:instrText xml:space="preserve"> PAGEREF _Toc503097817 \h </w:instrText>
      </w:r>
      <w:r w:rsidR="002E4C27" w:rsidRPr="00060E84">
        <w:rPr>
          <w:rFonts w:asciiTheme="majorHAnsi" w:hAnsiTheme="majorHAnsi"/>
        </w:rPr>
      </w:r>
      <w:r w:rsidR="002E4C27" w:rsidRPr="00060E84">
        <w:rPr>
          <w:rFonts w:asciiTheme="majorHAnsi" w:hAnsiTheme="majorHAnsi"/>
        </w:rPr>
        <w:fldChar w:fldCharType="separate"/>
      </w:r>
      <w:r w:rsidR="002E4C27" w:rsidRPr="00060E84">
        <w:rPr>
          <w:rFonts w:asciiTheme="majorHAnsi" w:hAnsiTheme="majorHAnsi"/>
        </w:rPr>
        <w:t>6</w:t>
      </w:r>
      <w:r w:rsidR="002E4C27" w:rsidRPr="00060E84">
        <w:rPr>
          <w:rFonts w:asciiTheme="majorHAnsi" w:hAnsiTheme="majorHAnsi"/>
        </w:rPr>
        <w:fldChar w:fldCharType="end"/>
      </w:r>
    </w:p>
    <w:p w14:paraId="08305879" w14:textId="77777777" w:rsidR="002E4C27" w:rsidRPr="00060E84" w:rsidRDefault="002E4C27" w:rsidP="002E4C27">
      <w:pPr>
        <w:ind w:left="0"/>
        <w:rPr>
          <w:rFonts w:asciiTheme="majorHAnsi" w:hAnsiTheme="majorHAnsi"/>
        </w:rPr>
      </w:pPr>
      <w:r w:rsidRPr="00060E84">
        <w:rPr>
          <w:rFonts w:asciiTheme="majorHAnsi" w:hAnsiTheme="majorHAnsi"/>
        </w:rPr>
        <w:fldChar w:fldCharType="end"/>
      </w:r>
    </w:p>
    <w:p w14:paraId="41BED0BB" w14:textId="77777777" w:rsidR="002E4C27" w:rsidRPr="00060E84" w:rsidRDefault="002E4C27" w:rsidP="002E4C27">
      <w:pPr>
        <w:pStyle w:val="Heading1"/>
        <w:ind w:left="851" w:hanging="851"/>
        <w:rPr>
          <w:rFonts w:asciiTheme="majorHAnsi" w:hAnsiTheme="majorHAnsi"/>
        </w:rPr>
      </w:pPr>
      <w:bookmarkStart w:id="0" w:name="_Toc503097811"/>
      <w:r w:rsidRPr="00060E84">
        <w:rPr>
          <w:rFonts w:asciiTheme="majorHAnsi" w:hAnsiTheme="majorHAnsi"/>
        </w:rPr>
        <w:lastRenderedPageBreak/>
        <w:t>INTRODUCTION</w:t>
      </w:r>
      <w:bookmarkEnd w:id="0"/>
    </w:p>
    <w:p w14:paraId="505A674E" w14:textId="77777777" w:rsidR="002E4C27" w:rsidRPr="00060E84" w:rsidRDefault="002E4C27" w:rsidP="002E4C27">
      <w:pPr>
        <w:pStyle w:val="Heading2"/>
        <w:ind w:left="851" w:hanging="851"/>
        <w:rPr>
          <w:rFonts w:asciiTheme="majorHAnsi" w:hAnsiTheme="majorHAnsi"/>
        </w:rPr>
      </w:pPr>
      <w:bookmarkStart w:id="1" w:name="_Toc503097812"/>
      <w:r w:rsidRPr="00060E84">
        <w:rPr>
          <w:rFonts w:asciiTheme="majorHAnsi" w:hAnsiTheme="majorHAnsi"/>
        </w:rPr>
        <w:t>Purpose</w:t>
      </w:r>
      <w:bookmarkEnd w:id="1"/>
    </w:p>
    <w:p w14:paraId="3739FF37" w14:textId="77777777" w:rsidR="002E4C27" w:rsidRPr="00060E84" w:rsidRDefault="002E4C27" w:rsidP="002E4C27">
      <w:pPr>
        <w:rPr>
          <w:rFonts w:asciiTheme="majorHAnsi" w:hAnsiTheme="majorHAnsi"/>
        </w:rPr>
      </w:pPr>
      <w:r w:rsidRPr="00060E84">
        <w:rPr>
          <w:rFonts w:asciiTheme="majorHAnsi" w:hAnsiTheme="majorHAnsi"/>
        </w:rPr>
        <w:t xml:space="preserve">This document is generated for interface definition for Error Code List </w:t>
      </w:r>
      <w:proofErr w:type="gramStart"/>
      <w:r w:rsidRPr="00060E84">
        <w:rPr>
          <w:rFonts w:asciiTheme="majorHAnsi" w:hAnsiTheme="majorHAnsi"/>
        </w:rPr>
        <w:t>utility</w:t>
      </w:r>
      <w:proofErr w:type="gramEnd"/>
      <w:r w:rsidRPr="00060E84">
        <w:rPr>
          <w:rFonts w:asciiTheme="majorHAnsi" w:hAnsiTheme="majorHAnsi"/>
        </w:rPr>
        <w:t xml:space="preserve"> Service.</w:t>
      </w:r>
    </w:p>
    <w:p w14:paraId="4700BFB1" w14:textId="77777777" w:rsidR="002E4C27" w:rsidRPr="00060E84" w:rsidRDefault="002E4C27" w:rsidP="002E4C27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060E84">
        <w:rPr>
          <w:rFonts w:asciiTheme="majorHAnsi" w:hAnsiTheme="majorHAnsi"/>
        </w:rPr>
        <w:t>This document must be used with Definitions (</w:t>
      </w:r>
      <w:r w:rsidRPr="00060E84">
        <w:rPr>
          <w:rFonts w:asciiTheme="majorHAnsi" w:hAnsiTheme="majorHAnsi"/>
          <w:b/>
        </w:rPr>
        <w:t>DEF</w:t>
      </w:r>
      <w:r w:rsidRPr="00060E84">
        <w:rPr>
          <w:rFonts w:asciiTheme="majorHAnsi" w:hAnsiTheme="majorHAnsi"/>
        </w:rPr>
        <w:t>) Document that contains common definitions.</w:t>
      </w:r>
    </w:p>
    <w:p w14:paraId="02C6B38F" w14:textId="77777777" w:rsidR="002E4C27" w:rsidRPr="00060E84" w:rsidRDefault="002E4C27" w:rsidP="002E4C27">
      <w:pPr>
        <w:rPr>
          <w:rFonts w:asciiTheme="majorHAnsi" w:hAnsiTheme="majorHAnsi"/>
        </w:rPr>
      </w:pPr>
    </w:p>
    <w:p w14:paraId="1BE328A7" w14:textId="77777777" w:rsidR="002E4C27" w:rsidRPr="00060E84" w:rsidRDefault="002E4C27" w:rsidP="002E4C27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7813"/>
      <w:bookmarkEnd w:id="2"/>
      <w:r w:rsidRPr="00060E84">
        <w:rPr>
          <w:rFonts w:asciiTheme="majorHAnsi" w:hAnsiTheme="majorHAnsi"/>
        </w:rPr>
        <w:lastRenderedPageBreak/>
        <w:t>SERVICES</w:t>
      </w:r>
      <w:bookmarkEnd w:id="3"/>
    </w:p>
    <w:p w14:paraId="749B4EE2" w14:textId="14488EE1" w:rsidR="002E4C27" w:rsidRPr="00060E84" w:rsidRDefault="002E4C27" w:rsidP="002E4C27">
      <w:pPr>
        <w:pStyle w:val="Heading2"/>
        <w:ind w:left="851" w:hanging="851"/>
        <w:rPr>
          <w:rFonts w:asciiTheme="majorHAnsi" w:hAnsiTheme="majorHAnsi"/>
        </w:rPr>
      </w:pPr>
      <w:bookmarkStart w:id="4" w:name="_Toc503097814"/>
      <w:bookmarkStart w:id="5" w:name="_Toc514818421"/>
      <w:bookmarkStart w:id="6" w:name="_Toc40608038"/>
      <w:bookmarkStart w:id="7" w:name="_Toc63064247"/>
      <w:bookmarkStart w:id="8" w:name="_Toc260324841"/>
      <w:bookmarkStart w:id="9" w:name="_Toc263886024"/>
      <w:r w:rsidRPr="00060E84">
        <w:rPr>
          <w:rFonts w:asciiTheme="majorHAnsi" w:hAnsiTheme="majorHAnsi"/>
        </w:rPr>
        <w:t xml:space="preserve">Error List </w:t>
      </w:r>
      <w:bookmarkEnd w:id="4"/>
      <w:r w:rsidR="003B16C6">
        <w:rPr>
          <w:rFonts w:asciiTheme="majorHAnsi" w:hAnsiTheme="majorHAnsi"/>
        </w:rPr>
        <w:t xml:space="preserve">Service </w:t>
      </w:r>
    </w:p>
    <w:p w14:paraId="052E1822" w14:textId="77777777" w:rsidR="002E4C27" w:rsidRPr="00060E84" w:rsidRDefault="002E4C27" w:rsidP="002E4C27">
      <w:pPr>
        <w:pStyle w:val="Heading3"/>
        <w:ind w:left="851" w:hanging="851"/>
        <w:rPr>
          <w:rFonts w:asciiTheme="majorHAnsi" w:hAnsiTheme="majorHAnsi"/>
        </w:rPr>
      </w:pPr>
      <w:bookmarkStart w:id="10" w:name="_Toc503097815"/>
      <w:r w:rsidRPr="00060E84">
        <w:rPr>
          <w:rFonts w:asciiTheme="majorHAnsi" w:hAnsiTheme="majorHAnsi"/>
        </w:rPr>
        <w:t>Operation Definition</w:t>
      </w:r>
      <w:bookmarkEnd w:id="10"/>
    </w:p>
    <w:p w14:paraId="546096B5" w14:textId="77777777" w:rsidR="002E4C27" w:rsidRPr="00060E84" w:rsidRDefault="002E4C27" w:rsidP="002E4C27">
      <w:pPr>
        <w:rPr>
          <w:rFonts w:asciiTheme="majorHAnsi" w:hAnsiTheme="majorHAnsi"/>
        </w:rPr>
      </w:pPr>
      <w:r w:rsidRPr="00060E84">
        <w:rPr>
          <w:rFonts w:asciiTheme="majorHAnsi" w:hAnsiTheme="majorHAnsi"/>
        </w:rPr>
        <w:t xml:space="preserve">This is a utility Service. Error Code List retrieves language </w:t>
      </w:r>
      <w:proofErr w:type="spellStart"/>
      <w:r w:rsidRPr="00060E84">
        <w:rPr>
          <w:rFonts w:asciiTheme="majorHAnsi" w:hAnsiTheme="majorHAnsi"/>
        </w:rPr>
        <w:t>dependant</w:t>
      </w:r>
      <w:proofErr w:type="spellEnd"/>
      <w:r w:rsidRPr="00060E84">
        <w:rPr>
          <w:rFonts w:asciiTheme="majorHAnsi" w:hAnsiTheme="majorHAnsi"/>
        </w:rPr>
        <w:t xml:space="preserve"> explanations of the DTTS responses. All request notifications will be replies by a numeric Response Code. </w:t>
      </w:r>
    </w:p>
    <w:p w14:paraId="18828D1A" w14:textId="77777777" w:rsidR="002E4C27" w:rsidRPr="00060E84" w:rsidRDefault="002E4C27" w:rsidP="002E4C27">
      <w:pPr>
        <w:pStyle w:val="ListParagraph"/>
        <w:numPr>
          <w:ilvl w:val="0"/>
          <w:numId w:val="32"/>
        </w:numPr>
        <w:contextualSpacing w:val="0"/>
        <w:rPr>
          <w:rFonts w:asciiTheme="majorHAnsi" w:hAnsiTheme="majorHAnsi"/>
        </w:rPr>
      </w:pPr>
      <w:r w:rsidRPr="00060E84">
        <w:rPr>
          <w:rFonts w:asciiTheme="majorHAnsi" w:hAnsiTheme="majorHAnsi"/>
        </w:rPr>
        <w:t xml:space="preserve">Stakeholders must check DTTS Responses in every notification. If notification failed </w:t>
      </w:r>
      <w:proofErr w:type="gramStart"/>
      <w:r w:rsidRPr="00060E84">
        <w:rPr>
          <w:rFonts w:asciiTheme="majorHAnsi" w:hAnsiTheme="majorHAnsi"/>
        </w:rPr>
        <w:t>( Response</w:t>
      </w:r>
      <w:proofErr w:type="gramEnd"/>
      <w:r w:rsidRPr="00060E84">
        <w:rPr>
          <w:rFonts w:asciiTheme="majorHAnsi" w:hAnsiTheme="majorHAnsi"/>
        </w:rPr>
        <w:t xml:space="preserve"> Code other than Success), stakeholder need to find the cause and retry or cancel notification. </w:t>
      </w:r>
    </w:p>
    <w:p w14:paraId="636BCEC6" w14:textId="77777777" w:rsidR="002E4C27" w:rsidRPr="00060E84" w:rsidRDefault="002E4C27" w:rsidP="002E4C27">
      <w:pPr>
        <w:pStyle w:val="ListParagraph"/>
        <w:numPr>
          <w:ilvl w:val="0"/>
          <w:numId w:val="32"/>
        </w:numPr>
        <w:contextualSpacing w:val="0"/>
        <w:rPr>
          <w:rFonts w:asciiTheme="majorHAnsi" w:hAnsiTheme="majorHAnsi"/>
        </w:rPr>
      </w:pPr>
      <w:r w:rsidRPr="00060E84">
        <w:rPr>
          <w:rFonts w:asciiTheme="majorHAnsi" w:hAnsiTheme="majorHAnsi"/>
        </w:rPr>
        <w:t xml:space="preserve">Stakeholders must update </w:t>
      </w:r>
      <w:proofErr w:type="spellStart"/>
      <w:r w:rsidRPr="00060E84">
        <w:rPr>
          <w:rFonts w:asciiTheme="majorHAnsi" w:hAnsiTheme="majorHAnsi"/>
        </w:rPr>
        <w:t>ErrorCode</w:t>
      </w:r>
      <w:proofErr w:type="spellEnd"/>
      <w:r w:rsidRPr="00060E84">
        <w:rPr>
          <w:rFonts w:asciiTheme="majorHAnsi" w:hAnsiTheme="majorHAnsi"/>
        </w:rPr>
        <w:t xml:space="preserve"> List in their system from DTTS periodically.</w:t>
      </w:r>
    </w:p>
    <w:p w14:paraId="39E861D7" w14:textId="77777777" w:rsidR="002E4C27" w:rsidRPr="00060E84" w:rsidRDefault="002E4C27" w:rsidP="002E4C27">
      <w:pPr>
        <w:pStyle w:val="Heading4"/>
        <w:ind w:left="851" w:hanging="851"/>
        <w:rPr>
          <w:rFonts w:asciiTheme="majorHAnsi" w:hAnsiTheme="majorHAnsi"/>
        </w:rPr>
      </w:pPr>
      <w:bookmarkStart w:id="11" w:name="_Toc503097816"/>
      <w:r w:rsidRPr="00060E84">
        <w:rPr>
          <w:rFonts w:asciiTheme="majorHAnsi" w:hAnsiTheme="majorHAnsi"/>
        </w:rPr>
        <w:t>Service Parameters</w:t>
      </w:r>
      <w:bookmarkEnd w:id="11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126"/>
        <w:gridCol w:w="1843"/>
      </w:tblGrid>
      <w:tr w:rsidR="002E4C27" w:rsidRPr="00060E84" w14:paraId="4FF7A26B" w14:textId="77777777" w:rsidTr="00747E4B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22FE3BC4" w14:textId="77777777" w:rsidR="002E4C27" w:rsidRPr="00060E84" w:rsidRDefault="002E4C2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060E8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478CB2" w14:textId="77777777" w:rsidR="002E4C27" w:rsidRPr="00060E84" w:rsidRDefault="002E4C2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69ED4EDF" w14:textId="77777777" w:rsidR="002E4C27" w:rsidRPr="00060E84" w:rsidRDefault="002E4C2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060E8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2E4C27" w:rsidRPr="00060E84" w14:paraId="5E7C68F1" w14:textId="77777777" w:rsidTr="00747E4B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6A1EC1CE" w14:textId="77777777" w:rsidR="002E4C27" w:rsidRPr="00060E84" w:rsidRDefault="002E4C2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060E8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ErrorCodeListServiceRequest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FDDAFF" w14:textId="77777777" w:rsidR="002E4C27" w:rsidRPr="00060E84" w:rsidRDefault="002E4C2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DC73655" w14:textId="77777777" w:rsidR="002E4C27" w:rsidRPr="00060E84" w:rsidRDefault="002E4C2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060E8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ErrorCodeListServiceResponse</w:t>
            </w:r>
            <w:proofErr w:type="spellEnd"/>
          </w:p>
        </w:tc>
      </w:tr>
      <w:tr w:rsidR="002E4C27" w:rsidRPr="00060E84" w14:paraId="6FE0D9F1" w14:textId="77777777" w:rsidTr="00747E4B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5D2CE60" w14:textId="77777777" w:rsidR="002E4C27" w:rsidRPr="00060E84" w:rsidRDefault="002E4C2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63441722" w14:textId="77777777" w:rsidR="002E4C27" w:rsidRPr="00060E84" w:rsidRDefault="002E4C2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386086" w14:textId="77777777" w:rsidR="002E4C27" w:rsidRPr="00060E84" w:rsidRDefault="002E4C2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BDBC11A" w14:textId="77777777" w:rsidR="002E4C27" w:rsidRPr="00060E84" w:rsidRDefault="002E4C2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060E84">
              <w:rPr>
                <w:rFonts w:asciiTheme="majorHAnsi" w:hAnsiTheme="majorHAnsi"/>
                <w:bCs/>
                <w:sz w:val="20"/>
              </w:rPr>
              <w:t>ERRORCODELIST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388C0D23" w14:textId="77777777" w:rsidR="002E4C27" w:rsidRPr="00060E84" w:rsidRDefault="002E4C2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</w:tbl>
    <w:p w14:paraId="05CF3F46" w14:textId="547EE237" w:rsidR="002E4C27" w:rsidRPr="00060E84" w:rsidRDefault="00747E4B" w:rsidP="00C64A94">
      <w:pPr>
        <w:pStyle w:val="Heading3"/>
        <w:ind w:left="851" w:hanging="851"/>
        <w:rPr>
          <w:rFonts w:asciiTheme="majorHAnsi" w:hAnsiTheme="majorHAnsi"/>
        </w:rPr>
      </w:pPr>
      <w:r w:rsidRPr="003B16C6">
        <w:rPr>
          <w:rFonts w:asciiTheme="majorHAnsi" w:hAnsiTheme="majorHAnsi"/>
        </w:rPr>
        <w:t>Service Link (Test Environment):</w:t>
      </w:r>
      <w:r w:rsidRPr="003B16C6">
        <w:rPr>
          <w:sz w:val="20"/>
          <w:szCs w:val="20"/>
        </w:rPr>
        <w:t xml:space="preserve"> </w:t>
      </w:r>
      <w:hyperlink r:id="rId11" w:history="1">
        <w:r w:rsidR="003B16C6" w:rsidRPr="003B16C6">
          <w:rPr>
            <w:rStyle w:val="Hyperlink"/>
            <w:b w:val="0"/>
            <w:bCs w:val="0"/>
            <w:sz w:val="20"/>
            <w:szCs w:val="20"/>
          </w:rPr>
          <w:t>https://tandttest.sfda.gov.sa/ws/ErrorCodeListService/ErrorCodeListService?wsdl</w:t>
        </w:r>
      </w:hyperlink>
      <w:r w:rsidR="003B16C6" w:rsidRPr="003B16C6">
        <w:rPr>
          <w:sz w:val="20"/>
          <w:szCs w:val="20"/>
        </w:rPr>
        <w:tab/>
      </w:r>
    </w:p>
    <w:p w14:paraId="76DA92BC" w14:textId="3B1B105C" w:rsidR="002E4C27" w:rsidRDefault="00F12F96" w:rsidP="00F12F96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2" w:name="_EK-D_(ABONE_ÖZELLİKLERİ_LİSTESİ)"/>
      <w:bookmarkStart w:id="13" w:name="_Toc263886034"/>
      <w:bookmarkStart w:id="14" w:name="_Toc503097817"/>
      <w:bookmarkEnd w:id="5"/>
      <w:bookmarkEnd w:id="6"/>
      <w:bookmarkEnd w:id="7"/>
      <w:bookmarkEnd w:id="8"/>
      <w:bookmarkEnd w:id="9"/>
      <w:bookmarkEnd w:id="12"/>
      <w:r>
        <w:rPr>
          <w:rFonts w:asciiTheme="majorHAnsi" w:hAnsiTheme="majorHAnsi"/>
        </w:rPr>
        <w:lastRenderedPageBreak/>
        <w:t xml:space="preserve">request &amp; response </w:t>
      </w:r>
      <w:bookmarkEnd w:id="13"/>
      <w:bookmarkEnd w:id="14"/>
    </w:p>
    <w:tbl>
      <w:tblPr>
        <w:tblStyle w:val="TableGrid"/>
        <w:tblW w:w="0" w:type="auto"/>
        <w:tblInd w:w="851" w:type="dxa"/>
        <w:tblLayout w:type="fixed"/>
        <w:tblLook w:val="04A0" w:firstRow="1" w:lastRow="0" w:firstColumn="1" w:lastColumn="0" w:noHBand="0" w:noVBand="1"/>
      </w:tblPr>
      <w:tblGrid>
        <w:gridCol w:w="1484"/>
        <w:gridCol w:w="3420"/>
        <w:gridCol w:w="3640"/>
      </w:tblGrid>
      <w:tr w:rsidR="007400D2" w14:paraId="6C723DED" w14:textId="77777777" w:rsidTr="00D149A2">
        <w:tc>
          <w:tcPr>
            <w:tcW w:w="1484" w:type="dxa"/>
          </w:tcPr>
          <w:p w14:paraId="03AFE0A3" w14:textId="270217A8" w:rsidR="007400D2" w:rsidRPr="001F7BD5" w:rsidRDefault="007400D2" w:rsidP="007400D2">
            <w:pPr>
              <w:ind w:left="0"/>
              <w:rPr>
                <w:sz w:val="18"/>
                <w:szCs w:val="18"/>
              </w:rPr>
            </w:pPr>
            <w:r w:rsidRPr="001F7BD5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Service </w:t>
            </w:r>
          </w:p>
        </w:tc>
        <w:tc>
          <w:tcPr>
            <w:tcW w:w="3420" w:type="dxa"/>
          </w:tcPr>
          <w:p w14:paraId="0D496CC3" w14:textId="16525B94" w:rsidR="007400D2" w:rsidRPr="001F7BD5" w:rsidRDefault="007400D2" w:rsidP="007400D2">
            <w:pPr>
              <w:ind w:left="0"/>
              <w:rPr>
                <w:sz w:val="18"/>
                <w:szCs w:val="18"/>
              </w:rPr>
            </w:pPr>
            <w:r w:rsidRPr="001F7BD5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Request </w:t>
            </w:r>
          </w:p>
        </w:tc>
        <w:tc>
          <w:tcPr>
            <w:tcW w:w="3640" w:type="dxa"/>
          </w:tcPr>
          <w:p w14:paraId="54DE3A5F" w14:textId="7090048B" w:rsidR="007400D2" w:rsidRPr="001F7BD5" w:rsidRDefault="007400D2" w:rsidP="007400D2">
            <w:pPr>
              <w:ind w:left="0"/>
              <w:rPr>
                <w:sz w:val="18"/>
                <w:szCs w:val="18"/>
              </w:rPr>
            </w:pPr>
            <w:r w:rsidRPr="001F7BD5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Response </w:t>
            </w:r>
          </w:p>
        </w:tc>
      </w:tr>
      <w:tr w:rsidR="007400D2" w:rsidRPr="00B34899" w14:paraId="1185741A" w14:textId="77777777" w:rsidTr="00D149A2">
        <w:tc>
          <w:tcPr>
            <w:tcW w:w="1484" w:type="dxa"/>
          </w:tcPr>
          <w:p w14:paraId="75BEB11E" w14:textId="3FDC3A96" w:rsidR="007400D2" w:rsidRPr="001F7BD5" w:rsidRDefault="007400D2" w:rsidP="00F12F96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 w:rsidRPr="001F7BD5">
              <w:rPr>
                <w:rFonts w:asciiTheme="majorHAnsi" w:hAnsiTheme="majorHAnsi"/>
                <w:sz w:val="18"/>
                <w:szCs w:val="18"/>
                <w:lang w:val="tr-TR" w:eastAsia="tr-TR"/>
              </w:rPr>
              <w:t>Error list service</w:t>
            </w:r>
          </w:p>
        </w:tc>
        <w:tc>
          <w:tcPr>
            <w:tcW w:w="3420" w:type="dxa"/>
          </w:tcPr>
          <w:p w14:paraId="3AB6C46A" w14:textId="77777777" w:rsidR="00D149A2" w:rsidRPr="00D149A2" w:rsidRDefault="00D149A2" w:rsidP="00D149A2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xmlns:soapenv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=""http://schemas.xmlsoap.org/soap/envelope/"" 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xmlns:err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=""http://dtts.sfda.gov.sa/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ErrorCodeListService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""&gt;</w:t>
            </w:r>
          </w:p>
          <w:p w14:paraId="1099F658" w14:textId="77777777" w:rsidR="00D149A2" w:rsidRPr="00D149A2" w:rsidRDefault="00D149A2" w:rsidP="00D149A2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soapenv:Header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/&gt;</w:t>
            </w:r>
          </w:p>
          <w:p w14:paraId="7D8C4DA8" w14:textId="77777777" w:rsidR="00D149A2" w:rsidRPr="00D149A2" w:rsidRDefault="00D149A2" w:rsidP="00D149A2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0A8C0F02" w14:textId="77777777" w:rsidR="00D149A2" w:rsidRPr="00D149A2" w:rsidRDefault="00D149A2" w:rsidP="00D149A2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err:ErrorCodeListServiceRequest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/&gt;</w:t>
            </w:r>
          </w:p>
          <w:p w14:paraId="3A2885A3" w14:textId="77777777" w:rsidR="00D149A2" w:rsidRPr="00D149A2" w:rsidRDefault="00D149A2" w:rsidP="00D149A2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2F9DCE33" w14:textId="3F9B83C0" w:rsidR="007400D2" w:rsidRPr="00D149A2" w:rsidRDefault="00D149A2" w:rsidP="00D149A2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</w:t>
            </w:r>
            <w:proofErr w:type="spellStart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D149A2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&gt;"</w:t>
            </w:r>
          </w:p>
        </w:tc>
        <w:tc>
          <w:tcPr>
            <w:tcW w:w="3640" w:type="dxa"/>
          </w:tcPr>
          <w:p w14:paraId="008E4A40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"&lt;S:Envelope xmlns:S=""http://schemas.xmlsoap.org/soap/envelope/"" xmlns:SOAP-ENV=""http://schemas.xmlsoap.org/soap/envelope/""&gt;</w:t>
            </w:r>
          </w:p>
          <w:p w14:paraId="6DC3380A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&lt;S:Body&gt;</w:t>
            </w:r>
          </w:p>
          <w:p w14:paraId="7549B9B6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&lt;ns2:ErrorCodeListServiceResponse xmlns:ns2=""http://dtts.sfda.gov.sa/ErrorCodeListService""&gt;</w:t>
            </w:r>
          </w:p>
          <w:p w14:paraId="28667E05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&lt;ERRORCODELIST&gt;</w:t>
            </w:r>
          </w:p>
          <w:p w14:paraId="7EFD45E0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&lt;ERRORCODE&gt;</w:t>
            </w:r>
          </w:p>
          <w:p w14:paraId="556EAE31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&lt;CODE&gt;00000&lt;/CODE&gt;</w:t>
            </w:r>
          </w:p>
          <w:p w14:paraId="121D658C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&lt;ERRORCODEDESC&gt;</w:t>
            </w:r>
          </w:p>
          <w:p w14:paraId="0CCD53E0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&lt;LANGUAGE&gt;en-US&lt;/LANGUAGE&gt;</w:t>
            </w:r>
          </w:p>
          <w:p w14:paraId="3C176BB4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&lt;DESCRIPTION&gt;The operation performed on the product is successful.&lt;/DESCRIPTION&gt;</w:t>
            </w:r>
          </w:p>
          <w:p w14:paraId="698B9C20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&lt;/ERRORCODEDESC&gt;</w:t>
            </w:r>
          </w:p>
          <w:p w14:paraId="2BF15942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&lt;ERRORCODEDESC&gt;</w:t>
            </w:r>
          </w:p>
          <w:p w14:paraId="64FA0673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&lt;LANGUAGE&gt;ar-SA&lt;/LANGUAGE&gt;</w:t>
            </w:r>
          </w:p>
          <w:p w14:paraId="66D662EF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&lt;DESCRIPTION&gt;.</w:t>
            </w:r>
            <w:r w:rsidRPr="00B34899">
              <w:rPr>
                <w:rFonts w:asciiTheme="majorHAnsi" w:hAnsiTheme="majorHAnsi"/>
                <w:sz w:val="16"/>
                <w:szCs w:val="16"/>
                <w:rtl/>
                <w:lang w:val="tr-TR" w:eastAsia="tr-TR"/>
              </w:rPr>
              <w:t>العملية التي تم تنفيذها على المنتج ناجحة</w:t>
            </w: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&lt;/DESCRIPTION&gt;</w:t>
            </w:r>
          </w:p>
          <w:p w14:paraId="499E6003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&lt;/ERRORCODEDESC&gt;</w:t>
            </w:r>
          </w:p>
          <w:p w14:paraId="5BD63039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&lt;/ERRORCODE&gt;</w:t>
            </w:r>
          </w:p>
          <w:p w14:paraId="4304F271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&lt;/ERRORCODELIST&gt;</w:t>
            </w:r>
          </w:p>
          <w:p w14:paraId="2FD5BCEE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&lt;/ns2:ErrorCodeListServiceResponse&gt;</w:t>
            </w:r>
          </w:p>
          <w:p w14:paraId="35BDD52C" w14:textId="77777777" w:rsidR="00B34899" w:rsidRPr="00B34899" w:rsidRDefault="00B34899" w:rsidP="00B34899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&lt;/S:Body&gt;</w:t>
            </w:r>
          </w:p>
          <w:p w14:paraId="160D9552" w14:textId="4EA7C33D" w:rsidR="007400D2" w:rsidRPr="00D149A2" w:rsidRDefault="00B34899" w:rsidP="00B3489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B34899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&lt;/S:Envelope&gt;"</w:t>
            </w:r>
          </w:p>
          <w:p w14:paraId="53FC4F92" w14:textId="77777777" w:rsidR="00D149A2" w:rsidRPr="00D149A2" w:rsidRDefault="00D149A2" w:rsidP="00D149A2">
            <w:pPr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</w:p>
        </w:tc>
      </w:tr>
    </w:tbl>
    <w:p w14:paraId="390BB9C6" w14:textId="77777777" w:rsidR="00F12F96" w:rsidRPr="00B34899" w:rsidRDefault="00F12F96" w:rsidP="00F12F96">
      <w:pPr>
        <w:rPr>
          <w:lang w:val="tr-TR"/>
        </w:rPr>
      </w:pPr>
    </w:p>
    <w:sectPr w:rsidR="00F12F96" w:rsidRPr="00B34899" w:rsidSect="005B5E86">
      <w:headerReference w:type="default" r:id="rId12"/>
      <w:footerReference w:type="default" r:id="rId13"/>
      <w:headerReference w:type="first" r:id="rId14"/>
      <w:footerReference w:type="first" r:id="rId15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4D1DA" w14:textId="77777777" w:rsidR="005B5E86" w:rsidRDefault="005B5E86">
      <w:r>
        <w:separator/>
      </w:r>
    </w:p>
  </w:endnote>
  <w:endnote w:type="continuationSeparator" w:id="0">
    <w:p w14:paraId="5F5DF757" w14:textId="77777777" w:rsidR="005B5E86" w:rsidRDefault="005B5E86">
      <w:r>
        <w:continuationSeparator/>
      </w:r>
    </w:p>
  </w:endnote>
  <w:endnote w:type="continuationNotice" w:id="1">
    <w:p w14:paraId="579527D7" w14:textId="77777777" w:rsidR="005B5E86" w:rsidRDefault="005B5E8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15A4485A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060E84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060E84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BDB4FC" w14:textId="77777777" w:rsidR="005B5E86" w:rsidRDefault="005B5E86">
      <w:r>
        <w:separator/>
      </w:r>
    </w:p>
  </w:footnote>
  <w:footnote w:type="continuationSeparator" w:id="0">
    <w:p w14:paraId="30846B1F" w14:textId="77777777" w:rsidR="005B5E86" w:rsidRDefault="005B5E86">
      <w:r>
        <w:continuationSeparator/>
      </w:r>
    </w:p>
  </w:footnote>
  <w:footnote w:type="continuationNotice" w:id="1">
    <w:p w14:paraId="3690BBE6" w14:textId="77777777" w:rsidR="005B5E86" w:rsidRDefault="005B5E8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FAD71C4"/>
    <w:multiLevelType w:val="hybridMultilevel"/>
    <w:tmpl w:val="72B60EC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D1242E6"/>
    <w:multiLevelType w:val="hybridMultilevel"/>
    <w:tmpl w:val="662AC28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879136">
    <w:abstractNumId w:val="9"/>
  </w:num>
  <w:num w:numId="2" w16cid:durableId="148331006">
    <w:abstractNumId w:val="7"/>
  </w:num>
  <w:num w:numId="3" w16cid:durableId="551843208">
    <w:abstractNumId w:val="6"/>
  </w:num>
  <w:num w:numId="4" w16cid:durableId="977997395">
    <w:abstractNumId w:val="5"/>
  </w:num>
  <w:num w:numId="5" w16cid:durableId="155541008">
    <w:abstractNumId w:val="4"/>
  </w:num>
  <w:num w:numId="6" w16cid:durableId="1625774389">
    <w:abstractNumId w:val="8"/>
  </w:num>
  <w:num w:numId="7" w16cid:durableId="838888539">
    <w:abstractNumId w:val="3"/>
  </w:num>
  <w:num w:numId="8" w16cid:durableId="90198381">
    <w:abstractNumId w:val="2"/>
  </w:num>
  <w:num w:numId="9" w16cid:durableId="801383482">
    <w:abstractNumId w:val="1"/>
  </w:num>
  <w:num w:numId="10" w16cid:durableId="737241430">
    <w:abstractNumId w:val="0"/>
  </w:num>
  <w:num w:numId="11" w16cid:durableId="1755467149">
    <w:abstractNumId w:val="10"/>
  </w:num>
  <w:num w:numId="12" w16cid:durableId="18719953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75931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557520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853431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20880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01238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097534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825716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394049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267180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701352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40363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718825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3344450">
    <w:abstractNumId w:val="12"/>
  </w:num>
  <w:num w:numId="26" w16cid:durableId="2025083521">
    <w:abstractNumId w:val="11"/>
  </w:num>
  <w:num w:numId="27" w16cid:durableId="1774282353">
    <w:abstractNumId w:val="18"/>
  </w:num>
  <w:num w:numId="28" w16cid:durableId="354040516">
    <w:abstractNumId w:val="14"/>
  </w:num>
  <w:num w:numId="29" w16cid:durableId="1162504449">
    <w:abstractNumId w:val="13"/>
  </w:num>
  <w:num w:numId="30" w16cid:durableId="1192064439">
    <w:abstractNumId w:val="15"/>
  </w:num>
  <w:num w:numId="31" w16cid:durableId="416438670">
    <w:abstractNumId w:val="16"/>
  </w:num>
  <w:num w:numId="32" w16cid:durableId="221451734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2303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0E84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75F86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020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BD5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22E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4C27"/>
    <w:rsid w:val="002E67FF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16C6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6D4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5E86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949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00D2"/>
    <w:rsid w:val="00744115"/>
    <w:rsid w:val="00746057"/>
    <w:rsid w:val="00747E4B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A686A"/>
    <w:rsid w:val="007A690B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A4F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1363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45C9F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85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34899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070A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2421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D6F27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49A2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1991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3BA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2F96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27FE9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B16C6"/>
    <w:rPr>
      <w:color w:val="605E5C"/>
      <w:shd w:val="clear" w:color="auto" w:fill="E1DFDD"/>
    </w:rPr>
  </w:style>
  <w:style w:type="table" w:styleId="TableGrid">
    <w:name w:val="Table Grid"/>
    <w:basedOn w:val="TableNormal"/>
    <w:rsid w:val="00740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ErrorCodeListService/ErrorCodeListService?wsd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2.xml><?xml version="1.0" encoding="utf-8"?>
<ds:datastoreItem xmlns:ds="http://schemas.openxmlformats.org/officeDocument/2006/customXml" ds:itemID="{EA82D213-8C15-4758-BB19-151C17CA98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031C1D-DF5A-4AAF-8CFC-3C17DEF94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1030</TotalTime>
  <Pages>6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2904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16</cp:revision>
  <cp:lastPrinted>2001-05-21T21:03:00Z</cp:lastPrinted>
  <dcterms:created xsi:type="dcterms:W3CDTF">2024-04-30T08:42:00Z</dcterms:created>
  <dcterms:modified xsi:type="dcterms:W3CDTF">2024-05-09T12:59:00Z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