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FB2F7A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382BC2AE" w14:textId="77777777" w:rsidR="005E55BF" w:rsidRPr="00FB2F7A" w:rsidRDefault="005E55BF" w:rsidP="005E55BF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FB2F7A">
        <w:rPr>
          <w:rFonts w:asciiTheme="majorHAnsi" w:hAnsiTheme="majorHAnsi"/>
          <w:b/>
          <w:sz w:val="36"/>
        </w:rPr>
        <w:t xml:space="preserve">Pharmacy Sale Web Services </w:t>
      </w:r>
    </w:p>
    <w:p w14:paraId="134E8D05" w14:textId="183641F0" w:rsidR="008661B4" w:rsidRPr="00FB2F7A" w:rsidRDefault="005E55BF" w:rsidP="005E55BF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FB2F7A">
        <w:rPr>
          <w:rFonts w:asciiTheme="majorHAnsi" w:hAnsiTheme="majorHAnsi"/>
          <w:b/>
          <w:sz w:val="36"/>
        </w:rPr>
        <w:t>Interface Specification Document</w:t>
      </w:r>
    </w:p>
    <w:p w14:paraId="748C5D64" w14:textId="77777777" w:rsidR="005E55BF" w:rsidRPr="00FB2F7A" w:rsidRDefault="005E55BF" w:rsidP="005E55BF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</w:p>
    <w:p w14:paraId="16840ACE" w14:textId="04792529" w:rsidR="00A62AD9" w:rsidRPr="00FB2F7A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FB2F7A">
        <w:rPr>
          <w:rFonts w:asciiTheme="majorHAnsi" w:hAnsiTheme="majorHAnsi"/>
          <w:b/>
        </w:rPr>
        <w:t>Version</w:t>
      </w:r>
      <w:r w:rsidRPr="00FB2F7A">
        <w:rPr>
          <w:rFonts w:asciiTheme="majorHAnsi" w:hAnsiTheme="majorHAnsi"/>
        </w:rPr>
        <w:t xml:space="preserve">   </w:t>
      </w:r>
      <w:r w:rsidRPr="00FB2F7A">
        <w:rPr>
          <w:rFonts w:asciiTheme="majorHAnsi" w:hAnsiTheme="majorHAnsi"/>
        </w:rPr>
        <w:tab/>
        <w:t>:</w:t>
      </w:r>
      <w:r w:rsidRPr="00FB2F7A">
        <w:rPr>
          <w:rFonts w:asciiTheme="majorHAnsi" w:hAnsiTheme="majorHAnsi"/>
        </w:rPr>
        <w:tab/>
        <w:t>1.0.</w:t>
      </w:r>
      <w:r w:rsidR="001075EA">
        <w:rPr>
          <w:rFonts w:asciiTheme="majorHAnsi" w:hAnsiTheme="majorHAnsi"/>
        </w:rPr>
        <w:t>2</w:t>
      </w:r>
    </w:p>
    <w:p w14:paraId="629F5162" w14:textId="77777777" w:rsidR="00A62AD9" w:rsidRPr="00FB2F7A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FB2F7A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FB2F7A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FB2F7A" w:rsidRDefault="00A62AD9" w:rsidP="00A62AD9">
      <w:pPr>
        <w:rPr>
          <w:rFonts w:asciiTheme="majorHAnsi" w:hAnsiTheme="majorHAnsi"/>
        </w:rPr>
      </w:pPr>
    </w:p>
    <w:p w14:paraId="75A500F0" w14:textId="1C7AE42A" w:rsidR="005E55BF" w:rsidRPr="00FB2F7A" w:rsidRDefault="005E55BF" w:rsidP="005E55BF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FB2F7A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63"/>
        <w:gridCol w:w="1530"/>
      </w:tblGrid>
      <w:tr w:rsidR="001A5F5C" w:rsidRPr="00FB2F7A" w14:paraId="2F45689B" w14:textId="77777777" w:rsidTr="001A5F5C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621E4BB" w14:textId="77777777" w:rsidR="001A5F5C" w:rsidRPr="00FB2F7A" w:rsidRDefault="001A5F5C" w:rsidP="00F86151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FB2F7A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66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4F495F5B" w14:textId="77777777" w:rsidR="001A5F5C" w:rsidRPr="00FB2F7A" w:rsidRDefault="001A5F5C" w:rsidP="00F86151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FB2F7A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CDC01FF" w14:textId="77777777" w:rsidR="001A5F5C" w:rsidRPr="00FB2F7A" w:rsidRDefault="001A5F5C" w:rsidP="00F86151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FB2F7A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1A5F5C" w:rsidRPr="00FB2F7A" w14:paraId="1DFCEA09" w14:textId="77777777" w:rsidTr="001A5F5C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CADB67" w14:textId="77777777" w:rsidR="001A5F5C" w:rsidRPr="00FB2F7A" w:rsidRDefault="001A5F5C" w:rsidP="00F86151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FB2F7A">
              <w:rPr>
                <w:rFonts w:asciiTheme="majorHAnsi" w:hAnsiTheme="majorHAnsi"/>
              </w:rPr>
              <w:t>1.0.0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D51CE" w14:textId="77777777" w:rsidR="001A5F5C" w:rsidRPr="00FB2F7A" w:rsidRDefault="001A5F5C" w:rsidP="00F86151">
            <w:pPr>
              <w:pStyle w:val="Table-Text"/>
              <w:ind w:left="0"/>
              <w:rPr>
                <w:rFonts w:asciiTheme="majorHAnsi" w:hAnsiTheme="majorHAnsi"/>
              </w:rPr>
            </w:pPr>
            <w:r w:rsidRPr="00FB2F7A">
              <w:rPr>
                <w:rFonts w:asciiTheme="majorHAnsi" w:hAnsiTheme="majorHAnsi"/>
              </w:rPr>
              <w:t>First version.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781650" w14:textId="77777777" w:rsidR="001A5F5C" w:rsidRPr="00FB2F7A" w:rsidRDefault="001A5F5C" w:rsidP="00F86151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FB2F7A">
              <w:rPr>
                <w:rFonts w:asciiTheme="majorHAnsi" w:hAnsiTheme="majorHAnsi"/>
              </w:rPr>
              <w:t>30.11.2017</w:t>
            </w:r>
          </w:p>
        </w:tc>
      </w:tr>
      <w:tr w:rsidR="001A5F5C" w:rsidRPr="00FB2F7A" w14:paraId="696E6679" w14:textId="77777777" w:rsidTr="001075EA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B0F20" w14:textId="77777777" w:rsidR="001A5F5C" w:rsidRPr="00FB2F7A" w:rsidRDefault="001A5F5C" w:rsidP="00F86151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FB2F7A">
              <w:rPr>
                <w:rFonts w:asciiTheme="majorHAnsi" w:hAnsiTheme="majorHAnsi"/>
              </w:rPr>
              <w:t>1.0.1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7354A" w14:textId="77777777" w:rsidR="001A5F5C" w:rsidRPr="00FB2F7A" w:rsidRDefault="001A5F5C" w:rsidP="00F86151">
            <w:pPr>
              <w:pStyle w:val="Table-Text"/>
              <w:ind w:left="0"/>
              <w:rPr>
                <w:rFonts w:asciiTheme="majorHAnsi" w:hAnsiTheme="majorHAnsi"/>
              </w:rPr>
            </w:pPr>
            <w:r w:rsidRPr="00FB2F7A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F44E58" w14:textId="4BECFFFB" w:rsidR="001A5F5C" w:rsidRPr="00FB2F7A" w:rsidRDefault="00233D02" w:rsidP="00F86151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FB2F7A">
              <w:rPr>
                <w:rFonts w:asciiTheme="majorHAnsi" w:hAnsiTheme="majorHAnsi"/>
              </w:rPr>
              <w:t>22.04.2018</w:t>
            </w:r>
          </w:p>
        </w:tc>
      </w:tr>
      <w:tr w:rsidR="001075EA" w:rsidRPr="00FB2F7A" w14:paraId="210A3182" w14:textId="77777777" w:rsidTr="001A5F5C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5974620" w14:textId="28A155F9" w:rsidR="001075EA" w:rsidRPr="00FB2F7A" w:rsidRDefault="001075EA" w:rsidP="001075EA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76A090D" w14:textId="506C0B38" w:rsidR="001075EA" w:rsidRPr="00FB2F7A" w:rsidRDefault="001075EA" w:rsidP="001075EA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E9FFE0" w14:textId="5BF75469" w:rsidR="001075EA" w:rsidRPr="00FB2F7A" w:rsidRDefault="001075EA" w:rsidP="001075EA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4B5E2E5C" w14:textId="77777777" w:rsidR="005E55BF" w:rsidRPr="00FB2F7A" w:rsidRDefault="005E55BF" w:rsidP="005E55BF">
      <w:pPr>
        <w:rPr>
          <w:rFonts w:asciiTheme="majorHAnsi" w:hAnsiTheme="majorHAnsi"/>
        </w:rPr>
      </w:pPr>
    </w:p>
    <w:p w14:paraId="772569AB" w14:textId="77777777" w:rsidR="005E55BF" w:rsidRPr="00FB2F7A" w:rsidRDefault="005E55BF" w:rsidP="005E55BF">
      <w:pPr>
        <w:tabs>
          <w:tab w:val="left" w:pos="1296"/>
        </w:tabs>
        <w:rPr>
          <w:rFonts w:asciiTheme="majorHAnsi" w:hAnsiTheme="majorHAnsi"/>
        </w:rPr>
      </w:pPr>
      <w:r w:rsidRPr="00FB2F7A">
        <w:rPr>
          <w:rFonts w:asciiTheme="majorHAnsi" w:hAnsiTheme="majorHAnsi"/>
        </w:rPr>
        <w:tab/>
      </w:r>
    </w:p>
    <w:p w14:paraId="7153B4B0" w14:textId="77777777" w:rsidR="005E55BF" w:rsidRPr="00FB2F7A" w:rsidRDefault="005E55BF" w:rsidP="005E55BF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FB2F7A">
        <w:rPr>
          <w:rFonts w:asciiTheme="majorHAnsi" w:hAnsiTheme="majorHAnsi"/>
        </w:rPr>
        <w:lastRenderedPageBreak/>
        <w:t>content</w:t>
      </w:r>
    </w:p>
    <w:p w14:paraId="3347AF9C" w14:textId="77777777" w:rsidR="005E55BF" w:rsidRPr="00FB2F7A" w:rsidRDefault="005E55BF" w:rsidP="005E55BF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FB2F7A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FB2F7A">
        <w:rPr>
          <w:rFonts w:asciiTheme="majorHAnsi" w:hAnsiTheme="majorHAnsi"/>
        </w:rPr>
        <w:instrText xml:space="preserve"> TOC \o "1-4"</w:instrText>
      </w:r>
      <w:r w:rsidRPr="00FB2F7A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FB2F7A">
        <w:rPr>
          <w:rFonts w:asciiTheme="majorHAnsi" w:hAnsiTheme="majorHAnsi"/>
        </w:rPr>
        <w:t>1.</w:t>
      </w:r>
      <w:r w:rsidRPr="00FB2F7A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FB2F7A">
        <w:rPr>
          <w:rFonts w:asciiTheme="majorHAnsi" w:hAnsiTheme="majorHAnsi"/>
        </w:rPr>
        <w:t>INTRODUCTION</w:t>
      </w:r>
      <w:r w:rsidRPr="00FB2F7A">
        <w:rPr>
          <w:rFonts w:asciiTheme="majorHAnsi" w:hAnsiTheme="majorHAnsi"/>
        </w:rPr>
        <w:tab/>
      </w:r>
      <w:r w:rsidRPr="00FB2F7A">
        <w:rPr>
          <w:rFonts w:asciiTheme="majorHAnsi" w:hAnsiTheme="majorHAnsi"/>
        </w:rPr>
        <w:fldChar w:fldCharType="begin"/>
      </w:r>
      <w:r w:rsidRPr="00FB2F7A">
        <w:rPr>
          <w:rFonts w:asciiTheme="majorHAnsi" w:hAnsiTheme="majorHAnsi"/>
        </w:rPr>
        <w:instrText xml:space="preserve"> PAGEREF _Toc503097060 \h </w:instrText>
      </w:r>
      <w:r w:rsidRPr="00FB2F7A">
        <w:rPr>
          <w:rFonts w:asciiTheme="majorHAnsi" w:hAnsiTheme="majorHAnsi"/>
        </w:rPr>
      </w:r>
      <w:r w:rsidRPr="00FB2F7A">
        <w:rPr>
          <w:rFonts w:asciiTheme="majorHAnsi" w:hAnsiTheme="majorHAnsi"/>
        </w:rPr>
        <w:fldChar w:fldCharType="separate"/>
      </w:r>
      <w:r w:rsidRPr="00FB2F7A">
        <w:rPr>
          <w:rFonts w:asciiTheme="majorHAnsi" w:hAnsiTheme="majorHAnsi"/>
        </w:rPr>
        <w:t>4</w:t>
      </w:r>
      <w:r w:rsidRPr="00FB2F7A">
        <w:rPr>
          <w:rFonts w:asciiTheme="majorHAnsi" w:hAnsiTheme="majorHAnsi"/>
        </w:rPr>
        <w:fldChar w:fldCharType="end"/>
      </w:r>
    </w:p>
    <w:p w14:paraId="6028CE42" w14:textId="77777777" w:rsidR="005E55BF" w:rsidRPr="00FB2F7A" w:rsidRDefault="005E55BF" w:rsidP="005E55BF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FB2F7A">
        <w:rPr>
          <w:rFonts w:asciiTheme="majorHAnsi" w:hAnsiTheme="majorHAnsi"/>
        </w:rPr>
        <w:t>1.1</w:t>
      </w:r>
      <w:r w:rsidRPr="00FB2F7A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FB2F7A">
        <w:rPr>
          <w:rFonts w:asciiTheme="majorHAnsi" w:hAnsiTheme="majorHAnsi"/>
        </w:rPr>
        <w:t>Purpose</w:t>
      </w:r>
      <w:r w:rsidRPr="00FB2F7A">
        <w:rPr>
          <w:rFonts w:asciiTheme="majorHAnsi" w:hAnsiTheme="majorHAnsi"/>
        </w:rPr>
        <w:tab/>
      </w:r>
      <w:r w:rsidRPr="00FB2F7A">
        <w:rPr>
          <w:rFonts w:asciiTheme="majorHAnsi" w:hAnsiTheme="majorHAnsi"/>
        </w:rPr>
        <w:fldChar w:fldCharType="begin"/>
      </w:r>
      <w:r w:rsidRPr="00FB2F7A">
        <w:rPr>
          <w:rFonts w:asciiTheme="majorHAnsi" w:hAnsiTheme="majorHAnsi"/>
        </w:rPr>
        <w:instrText xml:space="preserve"> PAGEREF _Toc503097061 \h </w:instrText>
      </w:r>
      <w:r w:rsidRPr="00FB2F7A">
        <w:rPr>
          <w:rFonts w:asciiTheme="majorHAnsi" w:hAnsiTheme="majorHAnsi"/>
        </w:rPr>
      </w:r>
      <w:r w:rsidRPr="00FB2F7A">
        <w:rPr>
          <w:rFonts w:asciiTheme="majorHAnsi" w:hAnsiTheme="majorHAnsi"/>
        </w:rPr>
        <w:fldChar w:fldCharType="separate"/>
      </w:r>
      <w:r w:rsidRPr="00FB2F7A">
        <w:rPr>
          <w:rFonts w:asciiTheme="majorHAnsi" w:hAnsiTheme="majorHAnsi"/>
        </w:rPr>
        <w:t>4</w:t>
      </w:r>
      <w:r w:rsidRPr="00FB2F7A">
        <w:rPr>
          <w:rFonts w:asciiTheme="majorHAnsi" w:hAnsiTheme="majorHAnsi"/>
        </w:rPr>
        <w:fldChar w:fldCharType="end"/>
      </w:r>
    </w:p>
    <w:p w14:paraId="187DAAF9" w14:textId="77777777" w:rsidR="005E55BF" w:rsidRPr="00FB2F7A" w:rsidRDefault="005E55BF" w:rsidP="005E55BF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FB2F7A">
        <w:rPr>
          <w:rFonts w:asciiTheme="majorHAnsi" w:hAnsiTheme="majorHAnsi"/>
        </w:rPr>
        <w:t>2.</w:t>
      </w:r>
      <w:r w:rsidRPr="00FB2F7A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FB2F7A">
        <w:rPr>
          <w:rFonts w:asciiTheme="majorHAnsi" w:hAnsiTheme="majorHAnsi"/>
        </w:rPr>
        <w:t>SERVICES</w:t>
      </w:r>
      <w:r w:rsidRPr="00FB2F7A">
        <w:rPr>
          <w:rFonts w:asciiTheme="majorHAnsi" w:hAnsiTheme="majorHAnsi"/>
        </w:rPr>
        <w:tab/>
      </w:r>
      <w:r w:rsidRPr="00FB2F7A">
        <w:rPr>
          <w:rFonts w:asciiTheme="majorHAnsi" w:hAnsiTheme="majorHAnsi"/>
        </w:rPr>
        <w:fldChar w:fldCharType="begin"/>
      </w:r>
      <w:r w:rsidRPr="00FB2F7A">
        <w:rPr>
          <w:rFonts w:asciiTheme="majorHAnsi" w:hAnsiTheme="majorHAnsi"/>
        </w:rPr>
        <w:instrText xml:space="preserve"> PAGEREF _Toc503097062 \h </w:instrText>
      </w:r>
      <w:r w:rsidRPr="00FB2F7A">
        <w:rPr>
          <w:rFonts w:asciiTheme="majorHAnsi" w:hAnsiTheme="majorHAnsi"/>
        </w:rPr>
      </w:r>
      <w:r w:rsidRPr="00FB2F7A">
        <w:rPr>
          <w:rFonts w:asciiTheme="majorHAnsi" w:hAnsiTheme="majorHAnsi"/>
        </w:rPr>
        <w:fldChar w:fldCharType="separate"/>
      </w:r>
      <w:r w:rsidRPr="00FB2F7A">
        <w:rPr>
          <w:rFonts w:asciiTheme="majorHAnsi" w:hAnsiTheme="majorHAnsi"/>
        </w:rPr>
        <w:t>5</w:t>
      </w:r>
      <w:r w:rsidRPr="00FB2F7A">
        <w:rPr>
          <w:rFonts w:asciiTheme="majorHAnsi" w:hAnsiTheme="majorHAnsi"/>
        </w:rPr>
        <w:fldChar w:fldCharType="end"/>
      </w:r>
    </w:p>
    <w:p w14:paraId="2814C2A3" w14:textId="2490131F" w:rsidR="005E55BF" w:rsidRPr="00FB2F7A" w:rsidRDefault="005E55BF" w:rsidP="005E55BF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FB2F7A">
        <w:rPr>
          <w:rFonts w:asciiTheme="majorHAnsi" w:hAnsiTheme="majorHAnsi"/>
        </w:rPr>
        <w:t>2.1</w:t>
      </w:r>
      <w:r w:rsidRPr="00FB2F7A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FB2F7A">
        <w:rPr>
          <w:rFonts w:asciiTheme="majorHAnsi" w:hAnsiTheme="majorHAnsi"/>
        </w:rPr>
        <w:t xml:space="preserve">Pharmacy Sale </w:t>
      </w:r>
      <w:r w:rsidR="006D7D36">
        <w:rPr>
          <w:rFonts w:asciiTheme="majorHAnsi" w:hAnsiTheme="majorHAnsi"/>
        </w:rPr>
        <w:t>Service</w:t>
      </w:r>
      <w:r w:rsidRPr="00FB2F7A">
        <w:rPr>
          <w:rFonts w:asciiTheme="majorHAnsi" w:hAnsiTheme="majorHAnsi"/>
        </w:rPr>
        <w:tab/>
      </w:r>
      <w:r w:rsidRPr="00FB2F7A">
        <w:rPr>
          <w:rFonts w:asciiTheme="majorHAnsi" w:hAnsiTheme="majorHAnsi"/>
        </w:rPr>
        <w:fldChar w:fldCharType="begin"/>
      </w:r>
      <w:r w:rsidRPr="00FB2F7A">
        <w:rPr>
          <w:rFonts w:asciiTheme="majorHAnsi" w:hAnsiTheme="majorHAnsi"/>
        </w:rPr>
        <w:instrText xml:space="preserve"> PAGEREF _Toc503097063 \h </w:instrText>
      </w:r>
      <w:r w:rsidRPr="00FB2F7A">
        <w:rPr>
          <w:rFonts w:asciiTheme="majorHAnsi" w:hAnsiTheme="majorHAnsi"/>
        </w:rPr>
      </w:r>
      <w:r w:rsidRPr="00FB2F7A">
        <w:rPr>
          <w:rFonts w:asciiTheme="majorHAnsi" w:hAnsiTheme="majorHAnsi"/>
        </w:rPr>
        <w:fldChar w:fldCharType="separate"/>
      </w:r>
      <w:r w:rsidRPr="00FB2F7A">
        <w:rPr>
          <w:rFonts w:asciiTheme="majorHAnsi" w:hAnsiTheme="majorHAnsi"/>
        </w:rPr>
        <w:t>5</w:t>
      </w:r>
      <w:r w:rsidRPr="00FB2F7A">
        <w:rPr>
          <w:rFonts w:asciiTheme="majorHAnsi" w:hAnsiTheme="majorHAnsi"/>
        </w:rPr>
        <w:fldChar w:fldCharType="end"/>
      </w:r>
    </w:p>
    <w:p w14:paraId="3F7BB930" w14:textId="77777777" w:rsidR="005E55BF" w:rsidRPr="00FB2F7A" w:rsidRDefault="005E55BF" w:rsidP="005E55BF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FB2F7A">
        <w:rPr>
          <w:rFonts w:asciiTheme="majorHAnsi" w:hAnsiTheme="majorHAnsi"/>
        </w:rPr>
        <w:t>2.1.1</w:t>
      </w:r>
      <w:r w:rsidRPr="00FB2F7A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FB2F7A">
        <w:rPr>
          <w:rFonts w:asciiTheme="majorHAnsi" w:hAnsiTheme="majorHAnsi"/>
        </w:rPr>
        <w:t>Operation Definition</w:t>
      </w:r>
      <w:r w:rsidRPr="00FB2F7A">
        <w:rPr>
          <w:rFonts w:asciiTheme="majorHAnsi" w:hAnsiTheme="majorHAnsi"/>
        </w:rPr>
        <w:tab/>
      </w:r>
      <w:r w:rsidRPr="00FB2F7A">
        <w:rPr>
          <w:rFonts w:asciiTheme="majorHAnsi" w:hAnsiTheme="majorHAnsi"/>
        </w:rPr>
        <w:fldChar w:fldCharType="begin"/>
      </w:r>
      <w:r w:rsidRPr="00FB2F7A">
        <w:rPr>
          <w:rFonts w:asciiTheme="majorHAnsi" w:hAnsiTheme="majorHAnsi"/>
        </w:rPr>
        <w:instrText xml:space="preserve"> PAGEREF _Toc503097064 \h </w:instrText>
      </w:r>
      <w:r w:rsidRPr="00FB2F7A">
        <w:rPr>
          <w:rFonts w:asciiTheme="majorHAnsi" w:hAnsiTheme="majorHAnsi"/>
        </w:rPr>
      </w:r>
      <w:r w:rsidRPr="00FB2F7A">
        <w:rPr>
          <w:rFonts w:asciiTheme="majorHAnsi" w:hAnsiTheme="majorHAnsi"/>
        </w:rPr>
        <w:fldChar w:fldCharType="separate"/>
      </w:r>
      <w:r w:rsidRPr="00FB2F7A">
        <w:rPr>
          <w:rFonts w:asciiTheme="majorHAnsi" w:hAnsiTheme="majorHAnsi"/>
        </w:rPr>
        <w:t>5</w:t>
      </w:r>
      <w:r w:rsidRPr="00FB2F7A">
        <w:rPr>
          <w:rFonts w:asciiTheme="majorHAnsi" w:hAnsiTheme="majorHAnsi"/>
        </w:rPr>
        <w:fldChar w:fldCharType="end"/>
      </w:r>
    </w:p>
    <w:p w14:paraId="087C3557" w14:textId="77777777" w:rsidR="005E55BF" w:rsidRDefault="005E55BF" w:rsidP="005E55BF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FB2F7A">
        <w:rPr>
          <w:rFonts w:asciiTheme="majorHAnsi" w:hAnsiTheme="majorHAnsi"/>
          <w:noProof/>
        </w:rPr>
        <w:t>2.1.1.1</w:t>
      </w:r>
      <w:r w:rsidRPr="00FB2F7A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FB2F7A">
        <w:rPr>
          <w:rFonts w:asciiTheme="majorHAnsi" w:hAnsiTheme="majorHAnsi"/>
          <w:noProof/>
        </w:rPr>
        <w:t>Service Parameters</w:t>
      </w:r>
      <w:r w:rsidRPr="00FB2F7A">
        <w:rPr>
          <w:rFonts w:asciiTheme="majorHAnsi" w:hAnsiTheme="majorHAnsi"/>
          <w:noProof/>
        </w:rPr>
        <w:tab/>
      </w:r>
      <w:r w:rsidRPr="00A26AF3">
        <w:rPr>
          <w:rFonts w:asciiTheme="majorHAnsi" w:hAnsiTheme="majorHAnsi"/>
          <w:noProof/>
          <w:sz w:val="20"/>
          <w:szCs w:val="20"/>
        </w:rPr>
        <w:fldChar w:fldCharType="begin"/>
      </w:r>
      <w:r w:rsidRPr="00A26AF3">
        <w:rPr>
          <w:rFonts w:asciiTheme="majorHAnsi" w:hAnsiTheme="majorHAnsi"/>
          <w:noProof/>
          <w:sz w:val="20"/>
          <w:szCs w:val="20"/>
        </w:rPr>
        <w:instrText xml:space="preserve"> PAGEREF _Toc503097065 \h </w:instrText>
      </w:r>
      <w:r w:rsidRPr="00A26AF3">
        <w:rPr>
          <w:rFonts w:asciiTheme="majorHAnsi" w:hAnsiTheme="majorHAnsi"/>
          <w:noProof/>
          <w:sz w:val="20"/>
          <w:szCs w:val="20"/>
        </w:rPr>
      </w:r>
      <w:r w:rsidRPr="00A26AF3">
        <w:rPr>
          <w:rFonts w:asciiTheme="majorHAnsi" w:hAnsiTheme="majorHAnsi"/>
          <w:noProof/>
          <w:sz w:val="20"/>
          <w:szCs w:val="20"/>
        </w:rPr>
        <w:fldChar w:fldCharType="separate"/>
      </w:r>
      <w:r w:rsidRPr="00A26AF3">
        <w:rPr>
          <w:rFonts w:asciiTheme="majorHAnsi" w:hAnsiTheme="majorHAnsi"/>
          <w:noProof/>
          <w:sz w:val="20"/>
          <w:szCs w:val="20"/>
        </w:rPr>
        <w:t>5</w:t>
      </w:r>
      <w:r w:rsidRPr="00A26AF3">
        <w:rPr>
          <w:rFonts w:asciiTheme="majorHAnsi" w:hAnsiTheme="majorHAnsi"/>
          <w:noProof/>
          <w:sz w:val="20"/>
          <w:szCs w:val="20"/>
        </w:rPr>
        <w:fldChar w:fldCharType="end"/>
      </w:r>
    </w:p>
    <w:p w14:paraId="28797EF6" w14:textId="7DFF778F" w:rsidR="00046FEA" w:rsidRPr="00046FEA" w:rsidRDefault="00046FEA" w:rsidP="00046FEA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>
        <w:rPr>
          <w:rFonts w:asciiTheme="majorHAnsi" w:hAnsiTheme="majorHAnsi"/>
        </w:rPr>
        <w:t>2.1.2</w:t>
      </w:r>
      <w:r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PAGEREF _Toc503097976 \h </w:instrText>
      </w:r>
      <w:r>
        <w:rPr>
          <w:rFonts w:asciiTheme="majorHAnsi" w:hAnsiTheme="majorHAnsi"/>
        </w:rPr>
      </w:r>
      <w:r>
        <w:rPr>
          <w:rFonts w:asciiTheme="majorHAnsi" w:hAnsiTheme="majorHAnsi"/>
        </w:rPr>
        <w:fldChar w:fldCharType="separate"/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fldChar w:fldCharType="end"/>
      </w:r>
    </w:p>
    <w:p w14:paraId="20170859" w14:textId="1EF2B388" w:rsidR="005E55BF" w:rsidRPr="00FB2F7A" w:rsidRDefault="005E55BF" w:rsidP="005E55BF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FB2F7A">
        <w:rPr>
          <w:rFonts w:asciiTheme="majorHAnsi" w:hAnsiTheme="majorHAnsi"/>
        </w:rPr>
        <w:t>2.2</w:t>
      </w:r>
      <w:r w:rsidRPr="00FB2F7A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FB2F7A">
        <w:rPr>
          <w:rFonts w:asciiTheme="majorHAnsi" w:hAnsiTheme="majorHAnsi"/>
        </w:rPr>
        <w:t xml:space="preserve">Pharmacy Sale Cancel </w:t>
      </w:r>
      <w:r w:rsidR="006D7D36">
        <w:rPr>
          <w:rFonts w:asciiTheme="majorHAnsi" w:hAnsiTheme="majorHAnsi"/>
        </w:rPr>
        <w:t>Service</w:t>
      </w:r>
      <w:r w:rsidRPr="00FB2F7A">
        <w:rPr>
          <w:rFonts w:asciiTheme="majorHAnsi" w:hAnsiTheme="majorHAnsi"/>
        </w:rPr>
        <w:tab/>
      </w:r>
      <w:r w:rsidRPr="00FB2F7A">
        <w:rPr>
          <w:rFonts w:asciiTheme="majorHAnsi" w:hAnsiTheme="majorHAnsi"/>
        </w:rPr>
        <w:fldChar w:fldCharType="begin"/>
      </w:r>
      <w:r w:rsidRPr="00FB2F7A">
        <w:rPr>
          <w:rFonts w:asciiTheme="majorHAnsi" w:hAnsiTheme="majorHAnsi"/>
        </w:rPr>
        <w:instrText xml:space="preserve"> PAGEREF _Toc503097066 \h </w:instrText>
      </w:r>
      <w:r w:rsidRPr="00FB2F7A">
        <w:rPr>
          <w:rFonts w:asciiTheme="majorHAnsi" w:hAnsiTheme="majorHAnsi"/>
        </w:rPr>
      </w:r>
      <w:r w:rsidRPr="00FB2F7A">
        <w:rPr>
          <w:rFonts w:asciiTheme="majorHAnsi" w:hAnsiTheme="majorHAnsi"/>
        </w:rPr>
        <w:fldChar w:fldCharType="separate"/>
      </w:r>
      <w:r w:rsidRPr="00FB2F7A">
        <w:rPr>
          <w:rFonts w:asciiTheme="majorHAnsi" w:hAnsiTheme="majorHAnsi"/>
        </w:rPr>
        <w:t>5</w:t>
      </w:r>
      <w:r w:rsidRPr="00FB2F7A">
        <w:rPr>
          <w:rFonts w:asciiTheme="majorHAnsi" w:hAnsiTheme="majorHAnsi"/>
        </w:rPr>
        <w:fldChar w:fldCharType="end"/>
      </w:r>
    </w:p>
    <w:p w14:paraId="2EA80B96" w14:textId="77777777" w:rsidR="005E55BF" w:rsidRPr="00FB2F7A" w:rsidRDefault="005E55BF" w:rsidP="005E55BF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FB2F7A">
        <w:rPr>
          <w:rFonts w:asciiTheme="majorHAnsi" w:hAnsiTheme="majorHAnsi"/>
        </w:rPr>
        <w:t>2.2.1</w:t>
      </w:r>
      <w:r w:rsidRPr="00FB2F7A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FB2F7A">
        <w:rPr>
          <w:rFonts w:asciiTheme="majorHAnsi" w:hAnsiTheme="majorHAnsi"/>
        </w:rPr>
        <w:t>Operation Definition</w:t>
      </w:r>
      <w:r w:rsidRPr="00FB2F7A">
        <w:rPr>
          <w:rFonts w:asciiTheme="majorHAnsi" w:hAnsiTheme="majorHAnsi"/>
        </w:rPr>
        <w:tab/>
      </w:r>
      <w:r w:rsidRPr="00FB2F7A">
        <w:rPr>
          <w:rFonts w:asciiTheme="majorHAnsi" w:hAnsiTheme="majorHAnsi"/>
        </w:rPr>
        <w:fldChar w:fldCharType="begin"/>
      </w:r>
      <w:r w:rsidRPr="00FB2F7A">
        <w:rPr>
          <w:rFonts w:asciiTheme="majorHAnsi" w:hAnsiTheme="majorHAnsi"/>
        </w:rPr>
        <w:instrText xml:space="preserve"> PAGEREF _Toc503097067 \h </w:instrText>
      </w:r>
      <w:r w:rsidRPr="00FB2F7A">
        <w:rPr>
          <w:rFonts w:asciiTheme="majorHAnsi" w:hAnsiTheme="majorHAnsi"/>
        </w:rPr>
      </w:r>
      <w:r w:rsidRPr="00FB2F7A">
        <w:rPr>
          <w:rFonts w:asciiTheme="majorHAnsi" w:hAnsiTheme="majorHAnsi"/>
        </w:rPr>
        <w:fldChar w:fldCharType="separate"/>
      </w:r>
      <w:r w:rsidRPr="00FB2F7A">
        <w:rPr>
          <w:rFonts w:asciiTheme="majorHAnsi" w:hAnsiTheme="majorHAnsi"/>
        </w:rPr>
        <w:t>5</w:t>
      </w:r>
      <w:r w:rsidRPr="00FB2F7A">
        <w:rPr>
          <w:rFonts w:asciiTheme="majorHAnsi" w:hAnsiTheme="majorHAnsi"/>
        </w:rPr>
        <w:fldChar w:fldCharType="end"/>
      </w:r>
    </w:p>
    <w:p w14:paraId="7FD13761" w14:textId="77777777" w:rsidR="005E55BF" w:rsidRDefault="005E55BF" w:rsidP="005E55BF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FB2F7A">
        <w:rPr>
          <w:rFonts w:asciiTheme="majorHAnsi" w:hAnsiTheme="majorHAnsi"/>
          <w:noProof/>
        </w:rPr>
        <w:t>2.2.1.1</w:t>
      </w:r>
      <w:r w:rsidRPr="00FB2F7A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FB2F7A">
        <w:rPr>
          <w:rFonts w:asciiTheme="majorHAnsi" w:hAnsiTheme="majorHAnsi"/>
          <w:noProof/>
        </w:rPr>
        <w:t>Service Parameters</w:t>
      </w:r>
      <w:r w:rsidRPr="00FB2F7A">
        <w:rPr>
          <w:rFonts w:asciiTheme="majorHAnsi" w:hAnsiTheme="majorHAnsi"/>
          <w:noProof/>
        </w:rPr>
        <w:tab/>
      </w:r>
      <w:r w:rsidRPr="00A26AF3">
        <w:rPr>
          <w:rFonts w:asciiTheme="majorHAnsi" w:hAnsiTheme="majorHAnsi"/>
          <w:noProof/>
          <w:sz w:val="20"/>
          <w:szCs w:val="20"/>
        </w:rPr>
        <w:fldChar w:fldCharType="begin"/>
      </w:r>
      <w:r w:rsidRPr="00A26AF3">
        <w:rPr>
          <w:rFonts w:asciiTheme="majorHAnsi" w:hAnsiTheme="majorHAnsi"/>
          <w:noProof/>
          <w:sz w:val="20"/>
          <w:szCs w:val="20"/>
        </w:rPr>
        <w:instrText xml:space="preserve"> PAGEREF _Toc503097068 \h </w:instrText>
      </w:r>
      <w:r w:rsidRPr="00A26AF3">
        <w:rPr>
          <w:rFonts w:asciiTheme="majorHAnsi" w:hAnsiTheme="majorHAnsi"/>
          <w:noProof/>
          <w:sz w:val="20"/>
          <w:szCs w:val="20"/>
        </w:rPr>
      </w:r>
      <w:r w:rsidRPr="00A26AF3">
        <w:rPr>
          <w:rFonts w:asciiTheme="majorHAnsi" w:hAnsiTheme="majorHAnsi"/>
          <w:noProof/>
          <w:sz w:val="20"/>
          <w:szCs w:val="20"/>
        </w:rPr>
        <w:fldChar w:fldCharType="separate"/>
      </w:r>
      <w:r w:rsidRPr="00A26AF3">
        <w:rPr>
          <w:rFonts w:asciiTheme="majorHAnsi" w:hAnsiTheme="majorHAnsi"/>
          <w:noProof/>
          <w:sz w:val="20"/>
          <w:szCs w:val="20"/>
        </w:rPr>
        <w:t>5</w:t>
      </w:r>
      <w:r w:rsidRPr="00A26AF3">
        <w:rPr>
          <w:rFonts w:asciiTheme="majorHAnsi" w:hAnsiTheme="majorHAnsi"/>
          <w:noProof/>
          <w:sz w:val="20"/>
          <w:szCs w:val="20"/>
        </w:rPr>
        <w:fldChar w:fldCharType="end"/>
      </w:r>
    </w:p>
    <w:p w14:paraId="22475D0E" w14:textId="44579123" w:rsidR="00046FEA" w:rsidRPr="00A65659" w:rsidRDefault="00046FEA" w:rsidP="00A65659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>
        <w:rPr>
          <w:rFonts w:asciiTheme="majorHAnsi" w:hAnsiTheme="majorHAnsi"/>
        </w:rPr>
        <w:t>2.</w:t>
      </w:r>
      <w:r>
        <w:rPr>
          <w:rFonts w:asciiTheme="majorHAnsi" w:hAnsiTheme="majorHAnsi"/>
        </w:rPr>
        <w:t>2</w:t>
      </w:r>
      <w:r>
        <w:rPr>
          <w:rFonts w:asciiTheme="majorHAnsi" w:hAnsiTheme="majorHAnsi"/>
        </w:rPr>
        <w:t>.2</w:t>
      </w:r>
      <w:r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>
        <w:rPr>
          <w:rFonts w:asciiTheme="majorHAnsi" w:hAnsiTheme="majorHAnsi"/>
        </w:rPr>
        <w:tab/>
      </w:r>
      <w:r w:rsidR="005B74F1">
        <w:rPr>
          <w:rFonts w:asciiTheme="majorHAnsi" w:hAnsiTheme="majorHAnsi"/>
        </w:rPr>
        <w:t>6</w:t>
      </w:r>
    </w:p>
    <w:p w14:paraId="184685CB" w14:textId="24528D14" w:rsidR="005E55BF" w:rsidRPr="00FB2F7A" w:rsidRDefault="00DC61E8" w:rsidP="005E55BF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 xml:space="preserve">Request &amp; Response </w:t>
      </w:r>
      <w:r w:rsidRPr="00FB2F7A">
        <w:rPr>
          <w:rFonts w:asciiTheme="majorHAnsi" w:hAnsiTheme="majorHAnsi"/>
        </w:rPr>
        <w:tab/>
      </w:r>
      <w:r w:rsidR="0008128F">
        <w:rPr>
          <w:rFonts w:asciiTheme="majorHAnsi" w:hAnsiTheme="majorHAnsi"/>
        </w:rPr>
        <w:t>7</w:t>
      </w:r>
    </w:p>
    <w:p w14:paraId="64877278" w14:textId="77777777" w:rsidR="005E55BF" w:rsidRPr="00FB2F7A" w:rsidRDefault="005E55BF" w:rsidP="005E55BF">
      <w:pPr>
        <w:ind w:left="0"/>
        <w:rPr>
          <w:rFonts w:asciiTheme="majorHAnsi" w:hAnsiTheme="majorHAnsi"/>
        </w:rPr>
      </w:pPr>
      <w:r w:rsidRPr="00FB2F7A">
        <w:rPr>
          <w:rFonts w:asciiTheme="majorHAnsi" w:hAnsiTheme="majorHAnsi"/>
        </w:rPr>
        <w:fldChar w:fldCharType="end"/>
      </w:r>
    </w:p>
    <w:p w14:paraId="3B3F4880" w14:textId="77777777" w:rsidR="005E55BF" w:rsidRPr="00FB2F7A" w:rsidRDefault="005E55BF" w:rsidP="005E55BF">
      <w:pPr>
        <w:pStyle w:val="Heading1"/>
        <w:ind w:left="851" w:hanging="851"/>
        <w:rPr>
          <w:rFonts w:asciiTheme="majorHAnsi" w:hAnsiTheme="majorHAnsi"/>
        </w:rPr>
      </w:pPr>
      <w:bookmarkStart w:id="0" w:name="_Toc503097060"/>
      <w:r w:rsidRPr="00FB2F7A">
        <w:rPr>
          <w:rFonts w:asciiTheme="majorHAnsi" w:hAnsiTheme="majorHAnsi"/>
        </w:rPr>
        <w:lastRenderedPageBreak/>
        <w:t>INTRODUCTION</w:t>
      </w:r>
      <w:bookmarkEnd w:id="0"/>
    </w:p>
    <w:p w14:paraId="05CD275A" w14:textId="77777777" w:rsidR="005E55BF" w:rsidRPr="00FB2F7A" w:rsidRDefault="005E55BF" w:rsidP="005E55BF">
      <w:pPr>
        <w:pStyle w:val="Heading2"/>
        <w:ind w:left="851" w:hanging="851"/>
        <w:rPr>
          <w:rFonts w:asciiTheme="majorHAnsi" w:hAnsiTheme="majorHAnsi"/>
        </w:rPr>
      </w:pPr>
      <w:bookmarkStart w:id="1" w:name="_Toc503097061"/>
      <w:r w:rsidRPr="00FB2F7A">
        <w:rPr>
          <w:rFonts w:asciiTheme="majorHAnsi" w:hAnsiTheme="majorHAnsi"/>
        </w:rPr>
        <w:t>Purpose</w:t>
      </w:r>
      <w:bookmarkEnd w:id="1"/>
    </w:p>
    <w:p w14:paraId="2A6B5ACC" w14:textId="77777777" w:rsidR="005E55BF" w:rsidRPr="00FB2F7A" w:rsidRDefault="005E55BF" w:rsidP="005E55BF">
      <w:pPr>
        <w:rPr>
          <w:rFonts w:asciiTheme="majorHAnsi" w:hAnsiTheme="majorHAnsi"/>
        </w:rPr>
      </w:pPr>
      <w:r w:rsidRPr="00FB2F7A">
        <w:rPr>
          <w:rFonts w:asciiTheme="majorHAnsi" w:hAnsiTheme="majorHAnsi"/>
        </w:rPr>
        <w:t>This document is generated for interface definition for Pharmacy Sale and Pharmacy Sale Cancel operations.</w:t>
      </w:r>
    </w:p>
    <w:p w14:paraId="7387194D" w14:textId="77777777" w:rsidR="005E55BF" w:rsidRPr="00FB2F7A" w:rsidRDefault="005E55BF" w:rsidP="005E55BF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FB2F7A">
        <w:rPr>
          <w:rFonts w:asciiTheme="majorHAnsi" w:hAnsiTheme="majorHAnsi"/>
        </w:rPr>
        <w:t>This document must be used with Definitions (</w:t>
      </w:r>
      <w:r w:rsidRPr="00FB2F7A">
        <w:rPr>
          <w:rFonts w:asciiTheme="majorHAnsi" w:hAnsiTheme="majorHAnsi"/>
          <w:b/>
        </w:rPr>
        <w:t>DEF</w:t>
      </w:r>
      <w:r w:rsidRPr="00FB2F7A">
        <w:rPr>
          <w:rFonts w:asciiTheme="majorHAnsi" w:hAnsiTheme="majorHAnsi"/>
        </w:rPr>
        <w:t>) Document that contains common definitions.</w:t>
      </w:r>
    </w:p>
    <w:p w14:paraId="20E28CF8" w14:textId="77777777" w:rsidR="005E55BF" w:rsidRPr="00FB2F7A" w:rsidRDefault="005E55BF" w:rsidP="005E55BF">
      <w:pPr>
        <w:rPr>
          <w:rFonts w:asciiTheme="majorHAnsi" w:hAnsiTheme="majorHAnsi"/>
        </w:rPr>
      </w:pPr>
    </w:p>
    <w:p w14:paraId="2E46D272" w14:textId="77777777" w:rsidR="005E55BF" w:rsidRPr="00FB2F7A" w:rsidRDefault="005E55BF" w:rsidP="005E55BF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03097062"/>
      <w:bookmarkEnd w:id="2"/>
      <w:r w:rsidRPr="00FB2F7A">
        <w:rPr>
          <w:rFonts w:asciiTheme="majorHAnsi" w:hAnsiTheme="majorHAnsi"/>
        </w:rPr>
        <w:lastRenderedPageBreak/>
        <w:t>SERVICES</w:t>
      </w:r>
      <w:bookmarkEnd w:id="3"/>
    </w:p>
    <w:p w14:paraId="6E043CC6" w14:textId="20EC5603" w:rsidR="005E55BF" w:rsidRPr="00FB2F7A" w:rsidRDefault="005E55BF" w:rsidP="005E55BF">
      <w:pPr>
        <w:pStyle w:val="Heading2"/>
        <w:ind w:left="851" w:hanging="851"/>
        <w:rPr>
          <w:rFonts w:asciiTheme="majorHAnsi" w:hAnsiTheme="majorHAnsi"/>
        </w:rPr>
      </w:pPr>
      <w:bookmarkStart w:id="4" w:name="_Toc503097063"/>
      <w:r w:rsidRPr="00FB2F7A">
        <w:rPr>
          <w:rFonts w:asciiTheme="majorHAnsi" w:hAnsiTheme="majorHAnsi"/>
        </w:rPr>
        <w:t xml:space="preserve">Pharmacy Sale </w:t>
      </w:r>
      <w:bookmarkEnd w:id="4"/>
      <w:r w:rsidR="006F495D">
        <w:rPr>
          <w:rFonts w:asciiTheme="majorHAnsi" w:hAnsiTheme="majorHAnsi"/>
        </w:rPr>
        <w:t>Service</w:t>
      </w:r>
    </w:p>
    <w:p w14:paraId="339C5E35" w14:textId="77777777" w:rsidR="005E55BF" w:rsidRPr="00FB2F7A" w:rsidRDefault="005E55BF" w:rsidP="005E55BF">
      <w:pPr>
        <w:pStyle w:val="Heading3"/>
        <w:ind w:left="851" w:hanging="851"/>
        <w:rPr>
          <w:rFonts w:asciiTheme="majorHAnsi" w:hAnsiTheme="majorHAnsi"/>
        </w:rPr>
      </w:pPr>
      <w:bookmarkStart w:id="5" w:name="_Toc503097064"/>
      <w:r w:rsidRPr="00FB2F7A">
        <w:rPr>
          <w:rFonts w:asciiTheme="majorHAnsi" w:hAnsiTheme="majorHAnsi"/>
        </w:rPr>
        <w:t>Operation Definition</w:t>
      </w:r>
      <w:bookmarkEnd w:id="5"/>
    </w:p>
    <w:p w14:paraId="10D6EED9" w14:textId="77777777" w:rsidR="005E55BF" w:rsidRPr="00FB2F7A" w:rsidRDefault="005E55BF" w:rsidP="005E55BF">
      <w:pPr>
        <w:rPr>
          <w:rFonts w:asciiTheme="majorHAnsi" w:hAnsiTheme="majorHAnsi"/>
        </w:rPr>
      </w:pPr>
      <w:r w:rsidRPr="00FB2F7A">
        <w:rPr>
          <w:rFonts w:asciiTheme="majorHAnsi" w:hAnsiTheme="majorHAnsi"/>
        </w:rPr>
        <w:t xml:space="preserve">Pharmacy Sale operation is performed by Pharmacies to sell products to patients. There are two types of sale, directly to patient or via </w:t>
      </w:r>
      <w:proofErr w:type="gramStart"/>
      <w:r w:rsidRPr="00FB2F7A">
        <w:rPr>
          <w:rFonts w:asciiTheme="majorHAnsi" w:hAnsiTheme="majorHAnsi"/>
        </w:rPr>
        <w:t>an</w:t>
      </w:r>
      <w:proofErr w:type="gramEnd"/>
      <w:r w:rsidRPr="00FB2F7A">
        <w:rPr>
          <w:rFonts w:asciiTheme="majorHAnsi" w:hAnsiTheme="majorHAnsi"/>
        </w:rPr>
        <w:t xml:space="preserve"> reimbursement agency. In other </w:t>
      </w:r>
      <w:proofErr w:type="gramStart"/>
      <w:r w:rsidRPr="00FB2F7A">
        <w:rPr>
          <w:rFonts w:asciiTheme="majorHAnsi" w:hAnsiTheme="majorHAnsi"/>
        </w:rPr>
        <w:t>words</w:t>
      </w:r>
      <w:proofErr w:type="gramEnd"/>
      <w:r w:rsidRPr="00FB2F7A">
        <w:rPr>
          <w:rFonts w:asciiTheme="majorHAnsi" w:hAnsiTheme="majorHAnsi"/>
        </w:rPr>
        <w:t xml:space="preserve"> payment can be done directly by patient or Reimbursement agency.</w:t>
      </w:r>
    </w:p>
    <w:p w14:paraId="2095BB46" w14:textId="77777777" w:rsidR="005E55BF" w:rsidRPr="00FB2F7A" w:rsidRDefault="005E55BF" w:rsidP="005E55BF">
      <w:pPr>
        <w:pStyle w:val="ListParagraph"/>
        <w:numPr>
          <w:ilvl w:val="0"/>
          <w:numId w:val="28"/>
        </w:numPr>
        <w:contextualSpacing w:val="0"/>
        <w:rPr>
          <w:rFonts w:asciiTheme="majorHAnsi" w:hAnsiTheme="majorHAnsi"/>
        </w:rPr>
      </w:pPr>
      <w:r w:rsidRPr="00FB2F7A">
        <w:rPr>
          <w:rFonts w:asciiTheme="majorHAnsi" w:hAnsiTheme="majorHAnsi"/>
        </w:rPr>
        <w:t xml:space="preserve">If payment </w:t>
      </w:r>
      <w:proofErr w:type="gramStart"/>
      <w:r w:rsidRPr="00FB2F7A">
        <w:rPr>
          <w:rFonts w:asciiTheme="majorHAnsi" w:hAnsiTheme="majorHAnsi"/>
        </w:rPr>
        <w:t>will be</w:t>
      </w:r>
      <w:proofErr w:type="gramEnd"/>
      <w:r w:rsidRPr="00FB2F7A">
        <w:rPr>
          <w:rFonts w:asciiTheme="majorHAnsi" w:hAnsiTheme="majorHAnsi"/>
        </w:rPr>
        <w:t xml:space="preserve"> done directly by patient than Stakeholder must sent GLN coded “0000000000000” as “Patient” in “TOGLN” field, otherwise Reimbursement Agency’s GLN.</w:t>
      </w:r>
    </w:p>
    <w:p w14:paraId="2B3E2800" w14:textId="77777777" w:rsidR="005E55BF" w:rsidRPr="00FB2F7A" w:rsidRDefault="005E55BF" w:rsidP="005E55BF">
      <w:pPr>
        <w:pStyle w:val="ListParagraph"/>
        <w:numPr>
          <w:ilvl w:val="0"/>
          <w:numId w:val="28"/>
        </w:numPr>
        <w:contextualSpacing w:val="0"/>
        <w:rPr>
          <w:rFonts w:asciiTheme="majorHAnsi" w:hAnsiTheme="majorHAnsi"/>
        </w:rPr>
      </w:pPr>
      <w:proofErr w:type="spellStart"/>
      <w:r w:rsidRPr="00FB2F7A">
        <w:rPr>
          <w:rFonts w:asciiTheme="majorHAnsi" w:hAnsiTheme="majorHAnsi"/>
        </w:rPr>
        <w:t>PrescriptionID</w:t>
      </w:r>
      <w:proofErr w:type="spellEnd"/>
      <w:r w:rsidRPr="00FB2F7A">
        <w:rPr>
          <w:rFonts w:asciiTheme="majorHAnsi" w:hAnsiTheme="majorHAnsi"/>
        </w:rPr>
        <w:t xml:space="preserve"> must be unique for each Reimbursement Agency except “</w:t>
      </w:r>
      <w:proofErr w:type="gramStart"/>
      <w:r w:rsidRPr="00FB2F7A">
        <w:rPr>
          <w:rFonts w:asciiTheme="majorHAnsi" w:hAnsiTheme="majorHAnsi"/>
        </w:rPr>
        <w:t>Patient</w:t>
      </w:r>
      <w:proofErr w:type="gramEnd"/>
      <w:r w:rsidRPr="00FB2F7A">
        <w:rPr>
          <w:rFonts w:asciiTheme="majorHAnsi" w:hAnsiTheme="majorHAnsi"/>
        </w:rPr>
        <w:t xml:space="preserve">” </w:t>
      </w:r>
    </w:p>
    <w:p w14:paraId="0A914AFD" w14:textId="77777777" w:rsidR="005E55BF" w:rsidRPr="00FB2F7A" w:rsidRDefault="005E55BF" w:rsidP="005E55BF">
      <w:pPr>
        <w:pStyle w:val="ListParagraph"/>
        <w:numPr>
          <w:ilvl w:val="0"/>
          <w:numId w:val="28"/>
        </w:numPr>
        <w:contextualSpacing w:val="0"/>
        <w:rPr>
          <w:rFonts w:asciiTheme="majorHAnsi" w:hAnsiTheme="majorHAnsi"/>
        </w:rPr>
      </w:pPr>
      <w:r w:rsidRPr="00FB2F7A">
        <w:rPr>
          <w:rFonts w:asciiTheme="majorHAnsi" w:hAnsiTheme="majorHAnsi"/>
        </w:rPr>
        <w:t xml:space="preserve">Stakeholders must check Response Message returned from DTTS for each </w:t>
      </w:r>
      <w:proofErr w:type="gramStart"/>
      <w:r w:rsidRPr="00FB2F7A">
        <w:rPr>
          <w:rFonts w:asciiTheme="majorHAnsi" w:hAnsiTheme="majorHAnsi"/>
        </w:rPr>
        <w:t>Product</w:t>
      </w:r>
      <w:proofErr w:type="gramEnd"/>
    </w:p>
    <w:p w14:paraId="02F68E3A" w14:textId="77777777" w:rsidR="005E55BF" w:rsidRPr="00FB2F7A" w:rsidRDefault="005E55BF" w:rsidP="005E55BF">
      <w:pPr>
        <w:pStyle w:val="Heading4"/>
        <w:ind w:left="851" w:hanging="851"/>
        <w:rPr>
          <w:rFonts w:asciiTheme="majorHAnsi" w:hAnsiTheme="majorHAnsi"/>
        </w:rPr>
      </w:pPr>
      <w:bookmarkStart w:id="6" w:name="_Ön-Ödemeli_Abone_Bilgileri_Sorgulam"/>
      <w:bookmarkStart w:id="7" w:name="_Talimat_Bilgileri_Sorgulama"/>
      <w:bookmarkStart w:id="8" w:name="_Toc263886023"/>
      <w:bookmarkStart w:id="9" w:name="_Toc503097065"/>
      <w:bookmarkStart w:id="10" w:name="_Toc228083650"/>
      <w:bookmarkEnd w:id="6"/>
      <w:bookmarkEnd w:id="7"/>
      <w:r w:rsidRPr="00FB2F7A">
        <w:rPr>
          <w:rFonts w:asciiTheme="majorHAnsi" w:hAnsiTheme="majorHAnsi"/>
        </w:rPr>
        <w:t xml:space="preserve">Service </w:t>
      </w:r>
      <w:bookmarkEnd w:id="8"/>
      <w:r w:rsidRPr="00FB2F7A">
        <w:rPr>
          <w:rFonts w:asciiTheme="majorHAnsi" w:hAnsiTheme="majorHAnsi"/>
        </w:rPr>
        <w:t>Parameters</w:t>
      </w:r>
      <w:bookmarkEnd w:id="9"/>
    </w:p>
    <w:tbl>
      <w:tblPr>
        <w:tblW w:w="8741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268"/>
        <w:gridCol w:w="378"/>
        <w:gridCol w:w="2268"/>
        <w:gridCol w:w="1701"/>
      </w:tblGrid>
      <w:tr w:rsidR="005E55BF" w:rsidRPr="00FB2F7A" w14:paraId="428C2EE1" w14:textId="77777777" w:rsidTr="00F86151">
        <w:tc>
          <w:tcPr>
            <w:tcW w:w="4394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47BAF108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B2F7A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BD8EF5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28222FB0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B2F7A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5E55BF" w:rsidRPr="00FB2F7A" w14:paraId="37736202" w14:textId="77777777" w:rsidTr="00F86151">
        <w:tc>
          <w:tcPr>
            <w:tcW w:w="4394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16EF5392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B2F7A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PharmacySaleRequest</w:t>
            </w:r>
            <w:proofErr w:type="spellEnd"/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65B5BE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6FA3295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B2F7A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PharmacySaleResponse</w:t>
            </w:r>
            <w:proofErr w:type="spellEnd"/>
          </w:p>
        </w:tc>
      </w:tr>
      <w:tr w:rsidR="005E55BF" w:rsidRPr="00FB2F7A" w14:paraId="0E44B42B" w14:textId="77777777" w:rsidTr="00F86151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083C56F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3A3A23F1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6381AE9D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114A39E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0FD58B11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5E55BF" w:rsidRPr="00FB2F7A" w14:paraId="59654143" w14:textId="77777777" w:rsidTr="00F86151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7CC07BF2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DOCTORID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7F5FDC72" w14:textId="77777777" w:rsidR="005E55BF" w:rsidRPr="00FB2F7A" w:rsidRDefault="005E55BF" w:rsidP="00F86151">
            <w:pPr>
              <w:spacing w:after="0"/>
              <w:ind w:left="0" w:right="-44"/>
              <w:jc w:val="left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1B990ECE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9D9C562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1276248F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5E55BF" w:rsidRPr="00FB2F7A" w14:paraId="368D684C" w14:textId="77777777" w:rsidTr="00F86151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1C8593D7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PATIENTNATIONALID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B85532E" w14:textId="77777777" w:rsidR="005E55BF" w:rsidRPr="00FB2F7A" w:rsidRDefault="005E55BF" w:rsidP="00F86151">
            <w:pPr>
              <w:spacing w:after="0"/>
              <w:ind w:left="0" w:right="-44"/>
              <w:jc w:val="left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54D4EEC4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7D8B3FE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1F7DC222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5E55BF" w:rsidRPr="00FB2F7A" w14:paraId="28C86127" w14:textId="77777777" w:rsidTr="00F86151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9E6EC32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PRESCRIPTIONID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B002A08" w14:textId="77777777" w:rsidR="005E55BF" w:rsidRPr="00FB2F7A" w:rsidRDefault="005E55BF" w:rsidP="00F86151">
            <w:pPr>
              <w:spacing w:after="0"/>
              <w:ind w:left="0" w:right="-44"/>
              <w:jc w:val="left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30595604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E459A83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7F45833B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5E55BF" w:rsidRPr="00FB2F7A" w14:paraId="1DC86D45" w14:textId="77777777" w:rsidTr="00F86151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2A43CC3E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PRESCRIPTIONDATE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5FF2D69" w14:textId="77777777" w:rsidR="005E55BF" w:rsidRPr="00FB2F7A" w:rsidRDefault="005E55BF" w:rsidP="00F86151">
            <w:pPr>
              <w:spacing w:after="0"/>
              <w:ind w:left="0" w:right="-44"/>
              <w:jc w:val="left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297DC22E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88F188E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04ADE21F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5E55BF" w:rsidRPr="00FB2F7A" w14:paraId="10E6186F" w14:textId="77777777" w:rsidTr="00F86151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2D14B7C6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EDAFA41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01BF427E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1669C10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787DE5CE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664412E5" w14:textId="77777777" w:rsidR="005E55BF" w:rsidRDefault="005E55BF" w:rsidP="005E55BF">
      <w:pPr>
        <w:rPr>
          <w:rFonts w:asciiTheme="majorHAnsi" w:hAnsiTheme="majorHAnsi"/>
        </w:rPr>
      </w:pPr>
      <w:bookmarkStart w:id="11" w:name="_Toc514818421"/>
      <w:bookmarkStart w:id="12" w:name="_Toc40608038"/>
      <w:bookmarkStart w:id="13" w:name="_Toc63064247"/>
      <w:bookmarkStart w:id="14" w:name="_Toc260324841"/>
      <w:bookmarkStart w:id="15" w:name="_Toc263886024"/>
      <w:bookmarkEnd w:id="10"/>
    </w:p>
    <w:p w14:paraId="754E7610" w14:textId="4EBEE9A0" w:rsidR="00046FEA" w:rsidRDefault="00046FEA" w:rsidP="00046FEA">
      <w:pPr>
        <w:pStyle w:val="Heading3"/>
        <w:ind w:left="851" w:hanging="851"/>
        <w:rPr>
          <w:rFonts w:asciiTheme="majorHAnsi" w:hAnsiTheme="majorHAnsi"/>
        </w:rPr>
      </w:pPr>
      <w:r w:rsidRPr="00046FEA">
        <w:rPr>
          <w:rFonts w:asciiTheme="majorHAnsi" w:hAnsiTheme="majorHAnsi"/>
        </w:rPr>
        <w:t>Service Link (Test Environment):</w:t>
      </w:r>
      <w:r>
        <w:rPr>
          <w:b w:val="0"/>
          <w:bCs w:val="0"/>
          <w:sz w:val="20"/>
          <w:szCs w:val="20"/>
        </w:rPr>
        <w:t xml:space="preserve"> </w:t>
      </w:r>
      <w:hyperlink r:id="rId11" w:history="1">
        <w:r w:rsidR="00E51E42" w:rsidRPr="00306C70">
          <w:rPr>
            <w:rStyle w:val="Hyperlink"/>
            <w:rFonts w:asciiTheme="majorHAnsi" w:hAnsiTheme="majorHAnsi"/>
            <w:b w:val="0"/>
            <w:bCs w:val="0"/>
            <w:sz w:val="20"/>
            <w:szCs w:val="20"/>
          </w:rPr>
          <w:t>https://tandttest.sfda.gov.sa/ws/PharmacySaleService/PharmacySaleService?wsdl</w:t>
        </w:r>
      </w:hyperlink>
      <w:r w:rsidR="00E51E42">
        <w:rPr>
          <w:rFonts w:asciiTheme="majorHAnsi" w:hAnsiTheme="majorHAnsi"/>
          <w:b w:val="0"/>
          <w:bCs w:val="0"/>
          <w:sz w:val="20"/>
          <w:szCs w:val="20"/>
        </w:rPr>
        <w:tab/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</w:p>
    <w:p w14:paraId="0048AE28" w14:textId="77777777" w:rsidR="00046FEA" w:rsidRPr="00FB2F7A" w:rsidRDefault="00046FEA" w:rsidP="005E55BF">
      <w:pPr>
        <w:rPr>
          <w:rFonts w:asciiTheme="majorHAnsi" w:hAnsiTheme="majorHAnsi"/>
        </w:rPr>
      </w:pPr>
    </w:p>
    <w:p w14:paraId="5C95BA59" w14:textId="3E052A00" w:rsidR="005E55BF" w:rsidRPr="00FB2F7A" w:rsidRDefault="005E55BF" w:rsidP="005E55BF">
      <w:pPr>
        <w:pStyle w:val="Heading2"/>
        <w:ind w:left="851" w:hanging="851"/>
        <w:rPr>
          <w:rFonts w:asciiTheme="majorHAnsi" w:hAnsiTheme="majorHAnsi"/>
        </w:rPr>
      </w:pPr>
      <w:bookmarkStart w:id="16" w:name="_Toc503097066"/>
      <w:r w:rsidRPr="00FB2F7A">
        <w:rPr>
          <w:rFonts w:asciiTheme="majorHAnsi" w:hAnsiTheme="majorHAnsi"/>
        </w:rPr>
        <w:t xml:space="preserve">Pharmacy Sale Cancel </w:t>
      </w:r>
      <w:bookmarkEnd w:id="16"/>
      <w:r w:rsidR="006F495D">
        <w:rPr>
          <w:rFonts w:asciiTheme="majorHAnsi" w:hAnsiTheme="majorHAnsi"/>
        </w:rPr>
        <w:t>Service</w:t>
      </w:r>
    </w:p>
    <w:p w14:paraId="771ADC65" w14:textId="77777777" w:rsidR="005E55BF" w:rsidRPr="00FB2F7A" w:rsidRDefault="005E55BF" w:rsidP="005E55BF">
      <w:pPr>
        <w:pStyle w:val="Heading3"/>
        <w:ind w:left="851" w:hanging="851"/>
        <w:rPr>
          <w:rFonts w:asciiTheme="majorHAnsi" w:hAnsiTheme="majorHAnsi"/>
        </w:rPr>
      </w:pPr>
      <w:bookmarkStart w:id="17" w:name="_Toc503097067"/>
      <w:r w:rsidRPr="00FB2F7A">
        <w:rPr>
          <w:rFonts w:asciiTheme="majorHAnsi" w:hAnsiTheme="majorHAnsi"/>
        </w:rPr>
        <w:t>Operation Definition</w:t>
      </w:r>
      <w:bookmarkEnd w:id="17"/>
    </w:p>
    <w:p w14:paraId="5C85F664" w14:textId="77777777" w:rsidR="005E55BF" w:rsidRPr="00FB2F7A" w:rsidRDefault="005E55BF" w:rsidP="005E55BF">
      <w:pPr>
        <w:rPr>
          <w:rFonts w:asciiTheme="majorHAnsi" w:hAnsiTheme="majorHAnsi"/>
        </w:rPr>
      </w:pPr>
      <w:r w:rsidRPr="00FB2F7A">
        <w:rPr>
          <w:rFonts w:asciiTheme="majorHAnsi" w:hAnsiTheme="majorHAnsi"/>
        </w:rPr>
        <w:t>Pharmacy Sale Cancel is the cancel operation of faulty Pharmacy Sale operation performed by Pharmacies.</w:t>
      </w:r>
    </w:p>
    <w:p w14:paraId="1A4A4328" w14:textId="77777777" w:rsidR="005E55BF" w:rsidRPr="00FB2F7A" w:rsidRDefault="005E55BF" w:rsidP="005E55BF">
      <w:pPr>
        <w:pStyle w:val="ListParagraph"/>
        <w:numPr>
          <w:ilvl w:val="0"/>
          <w:numId w:val="27"/>
        </w:numPr>
        <w:contextualSpacing w:val="0"/>
        <w:rPr>
          <w:rFonts w:asciiTheme="majorHAnsi" w:hAnsiTheme="majorHAnsi"/>
        </w:rPr>
      </w:pPr>
      <w:r w:rsidRPr="00FB2F7A">
        <w:rPr>
          <w:rFonts w:asciiTheme="majorHAnsi" w:hAnsiTheme="majorHAnsi"/>
        </w:rPr>
        <w:t xml:space="preserve">Stakeholders must check Response Message returned from DTTS for each </w:t>
      </w:r>
      <w:proofErr w:type="gramStart"/>
      <w:r w:rsidRPr="00FB2F7A">
        <w:rPr>
          <w:rFonts w:asciiTheme="majorHAnsi" w:hAnsiTheme="majorHAnsi"/>
        </w:rPr>
        <w:t>Product</w:t>
      </w:r>
      <w:proofErr w:type="gramEnd"/>
    </w:p>
    <w:p w14:paraId="2DFF0D6E" w14:textId="77777777" w:rsidR="005E55BF" w:rsidRPr="00FB2F7A" w:rsidRDefault="005E55BF" w:rsidP="005E55BF">
      <w:pPr>
        <w:pStyle w:val="Heading4"/>
        <w:ind w:left="851" w:hanging="851"/>
        <w:rPr>
          <w:rFonts w:asciiTheme="majorHAnsi" w:hAnsiTheme="majorHAnsi"/>
        </w:rPr>
      </w:pPr>
      <w:bookmarkStart w:id="18" w:name="_Toc503097068"/>
      <w:r w:rsidRPr="00FB2F7A">
        <w:rPr>
          <w:rFonts w:asciiTheme="majorHAnsi" w:hAnsiTheme="majorHAnsi"/>
        </w:rPr>
        <w:t>Service Parameters</w:t>
      </w:r>
      <w:bookmarkEnd w:id="18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1843"/>
        <w:gridCol w:w="567"/>
        <w:gridCol w:w="2504"/>
        <w:gridCol w:w="1465"/>
      </w:tblGrid>
      <w:tr w:rsidR="005E55BF" w:rsidRPr="00FB2F7A" w14:paraId="227C1A1A" w14:textId="77777777" w:rsidTr="00F86151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2CB2FBC5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B2F7A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7180FE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426E749A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B2F7A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5E55BF" w:rsidRPr="00FB2F7A" w14:paraId="082414C2" w14:textId="77777777" w:rsidTr="00F86151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0E022F57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B2F7A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PharmacySaleCancelRequest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DED28F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73406308" w14:textId="77777777" w:rsidR="005E55BF" w:rsidRPr="00FB2F7A" w:rsidRDefault="005E55BF" w:rsidP="00F86151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B2F7A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PharmacySaleCancelResponse</w:t>
            </w:r>
            <w:proofErr w:type="spellEnd"/>
          </w:p>
        </w:tc>
      </w:tr>
      <w:tr w:rsidR="005E55BF" w:rsidRPr="00FB2F7A" w14:paraId="1B6EDEEC" w14:textId="77777777" w:rsidTr="00F86151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B3D0AD9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1FD625C3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737849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0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9DA8F8A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465" w:type="dxa"/>
            <w:tcBorders>
              <w:top w:val="double" w:sz="4" w:space="0" w:color="auto"/>
              <w:bottom w:val="single" w:sz="6" w:space="0" w:color="auto"/>
            </w:tcBorders>
          </w:tcPr>
          <w:p w14:paraId="00C18744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5E55BF" w:rsidRPr="00FB2F7A" w14:paraId="0BBE057A" w14:textId="77777777" w:rsidTr="00F86151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076AC574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PRESCRIPTIONID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26259738" w14:textId="77777777" w:rsidR="005E55BF" w:rsidRPr="00FB2F7A" w:rsidRDefault="005E55BF" w:rsidP="00F86151">
            <w:pPr>
              <w:spacing w:after="0"/>
              <w:ind w:left="0" w:right="-44"/>
              <w:jc w:val="left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2717A6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0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75C30465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465" w:type="dxa"/>
            <w:tcBorders>
              <w:top w:val="double" w:sz="4" w:space="0" w:color="auto"/>
              <w:bottom w:val="single" w:sz="6" w:space="0" w:color="auto"/>
            </w:tcBorders>
          </w:tcPr>
          <w:p w14:paraId="558C8B04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5E55BF" w:rsidRPr="00FB2F7A" w14:paraId="5FF6A8FB" w14:textId="77777777" w:rsidTr="00F86151">
        <w:tc>
          <w:tcPr>
            <w:tcW w:w="212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13E4D7D0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B2F7A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D380CC5" w14:textId="77777777" w:rsidR="005E55BF" w:rsidRPr="00FB2F7A" w:rsidRDefault="005E55BF" w:rsidP="00F86151">
            <w:pPr>
              <w:spacing w:after="0"/>
              <w:ind w:left="0" w:right="-44"/>
              <w:jc w:val="left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4EC2F8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0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A9AA964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465" w:type="dxa"/>
            <w:tcBorders>
              <w:top w:val="double" w:sz="4" w:space="0" w:color="auto"/>
              <w:bottom w:val="single" w:sz="6" w:space="0" w:color="auto"/>
            </w:tcBorders>
          </w:tcPr>
          <w:p w14:paraId="5A614090" w14:textId="77777777" w:rsidR="005E55BF" w:rsidRPr="00FB2F7A" w:rsidRDefault="005E55BF" w:rsidP="00F86151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</w:tbl>
    <w:p w14:paraId="14BD88C4" w14:textId="77777777" w:rsidR="005E55BF" w:rsidRPr="00FB2F7A" w:rsidRDefault="005E55BF" w:rsidP="005E55BF">
      <w:pPr>
        <w:rPr>
          <w:rFonts w:asciiTheme="majorHAnsi" w:hAnsiTheme="majorHAnsi"/>
        </w:rPr>
      </w:pPr>
    </w:p>
    <w:p w14:paraId="393B68C5" w14:textId="71107DF4" w:rsidR="00E51E42" w:rsidRDefault="00E51E42" w:rsidP="00E51E42">
      <w:pPr>
        <w:pStyle w:val="Heading3"/>
        <w:ind w:left="851" w:hanging="851"/>
        <w:rPr>
          <w:rFonts w:asciiTheme="majorHAnsi" w:hAnsiTheme="majorHAnsi"/>
        </w:rPr>
      </w:pPr>
      <w:r w:rsidRPr="00E51E42">
        <w:rPr>
          <w:rFonts w:asciiTheme="majorHAnsi" w:hAnsiTheme="majorHAnsi"/>
        </w:rPr>
        <w:lastRenderedPageBreak/>
        <w:t>Service Link (Test Environment</w:t>
      </w:r>
      <w:r>
        <w:rPr>
          <w:rFonts w:asciiTheme="majorHAnsi" w:hAnsiTheme="majorHAnsi"/>
          <w:b w:val="0"/>
          <w:bCs w:val="0"/>
        </w:rPr>
        <w:t>):</w:t>
      </w:r>
      <w:r>
        <w:rPr>
          <w:b w:val="0"/>
          <w:bCs w:val="0"/>
          <w:sz w:val="20"/>
          <w:szCs w:val="20"/>
        </w:rPr>
        <w:t xml:space="preserve"> </w:t>
      </w:r>
      <w:hyperlink r:id="rId12" w:history="1">
        <w:r w:rsidR="005B74F1" w:rsidRPr="00306C70">
          <w:rPr>
            <w:rStyle w:val="Hyperlink"/>
            <w:rFonts w:asciiTheme="majorHAnsi" w:hAnsiTheme="majorHAnsi"/>
            <w:b w:val="0"/>
            <w:bCs w:val="0"/>
            <w:sz w:val="20"/>
            <w:szCs w:val="20"/>
          </w:rPr>
          <w:t>https://tandttest.sfda.gov.sa/ws/PharmacySaleCancelService/PharmacySaleCancelService?wsdl</w:t>
        </w:r>
      </w:hyperlink>
      <w:r w:rsidR="005B74F1">
        <w:rPr>
          <w:rFonts w:asciiTheme="majorHAnsi" w:hAnsiTheme="majorHAnsi"/>
          <w:b w:val="0"/>
          <w:bCs w:val="0"/>
          <w:sz w:val="20"/>
          <w:szCs w:val="20"/>
        </w:rPr>
        <w:tab/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</w:p>
    <w:p w14:paraId="46348A0A" w14:textId="77777777" w:rsidR="005E55BF" w:rsidRPr="00FB2F7A" w:rsidRDefault="005E55BF" w:rsidP="005E55BF">
      <w:pPr>
        <w:rPr>
          <w:rFonts w:asciiTheme="majorHAnsi" w:hAnsiTheme="majorHAnsi"/>
        </w:rPr>
      </w:pPr>
    </w:p>
    <w:p w14:paraId="68A07C5E" w14:textId="76C6B025" w:rsidR="005E55BF" w:rsidRPr="00FB2F7A" w:rsidRDefault="006D7D36" w:rsidP="005E55BF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19" w:name="_EK-D_(ABONE_ÖZELLİKLERİ_LİSTESİ)"/>
      <w:bookmarkEnd w:id="11"/>
      <w:bookmarkEnd w:id="12"/>
      <w:bookmarkEnd w:id="13"/>
      <w:bookmarkEnd w:id="14"/>
      <w:bookmarkEnd w:id="15"/>
      <w:bookmarkEnd w:id="19"/>
      <w:r>
        <w:rPr>
          <w:rFonts w:asciiTheme="majorHAnsi" w:hAnsiTheme="majorHAnsi"/>
        </w:rPr>
        <w:lastRenderedPageBreak/>
        <w:t>REQUEST &amp; RESPONSE</w:t>
      </w:r>
    </w:p>
    <w:p w14:paraId="5A02B3CB" w14:textId="77777777" w:rsidR="00224E71" w:rsidRPr="00FB2F7A" w:rsidRDefault="005E55BF" w:rsidP="005E55BF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  <w:r w:rsidRPr="00FB2F7A">
        <w:rPr>
          <w:rFonts w:asciiTheme="majorHAnsi" w:hAnsiTheme="majorHAnsi"/>
          <w:sz w:val="16"/>
          <w:szCs w:val="16"/>
        </w:rPr>
        <w:t xml:space="preserve">                         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4000"/>
      </w:tblGrid>
      <w:tr w:rsidR="006F495D" w14:paraId="0EADB192" w14:textId="77777777" w:rsidTr="00CF7D04">
        <w:tc>
          <w:tcPr>
            <w:tcW w:w="1800" w:type="dxa"/>
          </w:tcPr>
          <w:p w14:paraId="3A8FADCB" w14:textId="0D0CD492" w:rsidR="006F495D" w:rsidRPr="00A26AF3" w:rsidRDefault="006F495D" w:rsidP="006F495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A26AF3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3600" w:type="dxa"/>
          </w:tcPr>
          <w:p w14:paraId="350B1B37" w14:textId="4043996A" w:rsidR="006F495D" w:rsidRPr="00A26AF3" w:rsidRDefault="006F495D" w:rsidP="006F495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A26AF3">
              <w:rPr>
                <w:rFonts w:asciiTheme="majorHAnsi" w:hAnsiTheme="majorHAnsi"/>
                <w:sz w:val="18"/>
                <w:szCs w:val="18"/>
              </w:rPr>
              <w:t xml:space="preserve">Sample Request </w:t>
            </w:r>
          </w:p>
        </w:tc>
        <w:tc>
          <w:tcPr>
            <w:tcW w:w="4000" w:type="dxa"/>
          </w:tcPr>
          <w:p w14:paraId="061FD7FD" w14:textId="7C615012" w:rsidR="006F495D" w:rsidRPr="00A26AF3" w:rsidRDefault="006F495D" w:rsidP="006F495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A26AF3">
              <w:rPr>
                <w:rFonts w:asciiTheme="majorHAnsi" w:hAnsiTheme="majorHAnsi"/>
                <w:sz w:val="18"/>
                <w:szCs w:val="18"/>
              </w:rPr>
              <w:t xml:space="preserve">Sample Response </w:t>
            </w:r>
          </w:p>
        </w:tc>
      </w:tr>
      <w:tr w:rsidR="00224E71" w14:paraId="2C0B1E05" w14:textId="77777777" w:rsidTr="00CF7D04">
        <w:tc>
          <w:tcPr>
            <w:tcW w:w="1800" w:type="dxa"/>
          </w:tcPr>
          <w:p w14:paraId="3881EB68" w14:textId="77560358" w:rsidR="00224E71" w:rsidRPr="00A26AF3" w:rsidRDefault="006F495D" w:rsidP="005E55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A26AF3">
              <w:rPr>
                <w:rFonts w:asciiTheme="majorHAnsi" w:hAnsiTheme="majorHAnsi"/>
                <w:sz w:val="18"/>
                <w:szCs w:val="18"/>
              </w:rPr>
              <w:t xml:space="preserve">Pharmacy </w:t>
            </w:r>
            <w:r w:rsidR="00704C3F" w:rsidRPr="00A26AF3">
              <w:rPr>
                <w:rFonts w:asciiTheme="majorHAnsi" w:hAnsiTheme="majorHAnsi"/>
                <w:sz w:val="18"/>
                <w:szCs w:val="18"/>
              </w:rPr>
              <w:t>Sale Service</w:t>
            </w:r>
          </w:p>
        </w:tc>
        <w:tc>
          <w:tcPr>
            <w:tcW w:w="3600" w:type="dxa"/>
          </w:tcPr>
          <w:p w14:paraId="4784CC19" w14:textId="77777777" w:rsidR="006C255F" w:rsidRPr="006C255F" w:rsidRDefault="006C255F" w:rsidP="006C255F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xmlns:phar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PharmacySaleService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>"&gt;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&lt;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>/&gt;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&lt;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&lt;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phar:PharmacySaleServiceRequest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&lt;TOGLN&gt;0000000000000&lt;/TOGLN&gt;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&lt;!--Optional:--&gt;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&lt;DOCTORID&gt;&lt;/DOCTORID&gt;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&lt;!--Optional:--&gt;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&lt;PATIENTNATIONALID&gt;&lt;/PATIENTNATIONALID&gt;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&lt;PRESCRIPTIONID&gt;&lt;/PRESCRIPTIONID&gt;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&lt;PRESCRIPTIONDATE&gt;2020-02-20&lt;/PRESCRIPTIONDATE&gt;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&lt;PRODUCTLIST&gt;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   &lt;!--1 or more repetitions:--&gt;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   &lt;PRODUCT&gt;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&lt;GTIN&gt;06102030405091&lt;/GTIN&gt;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&lt;SN&gt;QQQ33&lt;/SN&gt;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&lt;!--Optional:--&gt;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&lt;BN&gt;AAA222&lt;/BN&gt;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&lt;!--Optional:--&gt;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&lt;XD&gt;2025-01-01&lt;/XD&gt;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   &lt;/PRODUCT&gt;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   &lt;/PRODUCTLIST&gt;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   &lt;/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phar:PharmacySaleServiceRequest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 xml:space="preserve">   &lt;/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C255F">
              <w:rPr>
                <w:rFonts w:asciiTheme="majorHAnsi" w:hAnsiTheme="majorHAnsi"/>
                <w:sz w:val="16"/>
                <w:szCs w:val="16"/>
              </w:rPr>
              <w:br/>
              <w:t>&lt;/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B30C58D" w14:textId="77777777" w:rsidR="00224E71" w:rsidRDefault="00224E71" w:rsidP="005E55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4000" w:type="dxa"/>
          </w:tcPr>
          <w:p w14:paraId="7E7E55CF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6C255F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6C255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 xml:space="preserve">=""http://schemas.xmlsoap.org/soap/envelope/"" 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>=""http://schemas.xmlsoap.org/soap/envelope/""&gt;</w:t>
            </w:r>
          </w:p>
          <w:p w14:paraId="4FAEF2B0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SOAP-</w:t>
            </w:r>
            <w:proofErr w:type="gramStart"/>
            <w:r w:rsidRPr="006C255F">
              <w:rPr>
                <w:rFonts w:asciiTheme="majorHAnsi" w:hAnsiTheme="majorHAnsi"/>
                <w:sz w:val="16"/>
                <w:szCs w:val="16"/>
              </w:rPr>
              <w:t>ENV:Header</w:t>
            </w:r>
            <w:proofErr w:type="spellEnd"/>
            <w:proofErr w:type="gramEnd"/>
            <w:r w:rsidRPr="006C255F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05A139F6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6C255F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6C255F">
              <w:rPr>
                <w:rFonts w:asciiTheme="majorHAnsi" w:hAnsiTheme="majorHAnsi"/>
                <w:sz w:val="16"/>
                <w:szCs w:val="16"/>
              </w:rPr>
              <w:t xml:space="preserve"> xmlns:ns2=""http://dtts.sfda.gov.sa/</w:t>
            </w:r>
            <w:proofErr w:type="spellStart"/>
            <w:r w:rsidRPr="006C255F">
              <w:rPr>
                <w:rFonts w:asciiTheme="majorHAnsi" w:hAnsiTheme="majorHAnsi"/>
                <w:sz w:val="16"/>
                <w:szCs w:val="16"/>
              </w:rPr>
              <w:t>PharmacySaleService</w:t>
            </w:r>
            <w:proofErr w:type="spellEnd"/>
            <w:r w:rsidRPr="006C255F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153934B0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&lt;ns</w:t>
            </w:r>
            <w:proofErr w:type="gramStart"/>
            <w:r w:rsidRPr="006C255F">
              <w:rPr>
                <w:rFonts w:asciiTheme="majorHAnsi" w:hAnsiTheme="majorHAnsi"/>
                <w:sz w:val="16"/>
                <w:szCs w:val="16"/>
              </w:rPr>
              <w:t>2:PharmacySaleServiceResponse</w:t>
            </w:r>
            <w:proofErr w:type="gramEnd"/>
            <w:r w:rsidRPr="006C255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EA6FEC1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   &lt;NOTIFICATIONID&gt;214057&lt;/NOTIFICATIONID&gt;</w:t>
            </w:r>
          </w:p>
          <w:p w14:paraId="77882281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   &lt;PRODUCTLIST&gt;</w:t>
            </w:r>
          </w:p>
          <w:p w14:paraId="3CA09A63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      &lt;PRODUCT&gt;</w:t>
            </w:r>
          </w:p>
          <w:p w14:paraId="784F949D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         &lt;GTIN&gt;06102030405091&lt;/GTIN&gt;</w:t>
            </w:r>
          </w:p>
          <w:p w14:paraId="20054445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         &lt;SN&gt;QQQ33&lt;/SN&gt;</w:t>
            </w:r>
          </w:p>
          <w:p w14:paraId="0518E103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         &lt;BN&gt;AAA222&lt;/BN&gt;</w:t>
            </w:r>
          </w:p>
          <w:p w14:paraId="267CF0AE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         &lt;XD&gt;2025-01-01&lt;/XD&gt;</w:t>
            </w:r>
          </w:p>
          <w:p w14:paraId="222A0CB8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         &lt;RC&gt;00000&lt;/RC&gt;</w:t>
            </w:r>
          </w:p>
          <w:p w14:paraId="4236A996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      &lt;/PRODUCT&gt;</w:t>
            </w:r>
          </w:p>
          <w:p w14:paraId="4614C8EB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   &lt;/PRODUCTLIST&gt;</w:t>
            </w:r>
          </w:p>
          <w:p w14:paraId="266CA8A7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   &lt;/ns</w:t>
            </w:r>
            <w:proofErr w:type="gramStart"/>
            <w:r w:rsidRPr="006C255F">
              <w:rPr>
                <w:rFonts w:asciiTheme="majorHAnsi" w:hAnsiTheme="majorHAnsi"/>
                <w:sz w:val="16"/>
                <w:szCs w:val="16"/>
              </w:rPr>
              <w:t>2:PharmacySaleServiceResponse</w:t>
            </w:r>
            <w:proofErr w:type="gramEnd"/>
            <w:r w:rsidRPr="006C255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18EDADF" w14:textId="77777777" w:rsidR="006C255F" w:rsidRPr="006C255F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6C255F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6C255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917AB15" w14:textId="506F6C6F" w:rsidR="00224E71" w:rsidRDefault="006C255F" w:rsidP="006C255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C255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6C255F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6C255F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</w:tr>
      <w:tr w:rsidR="00224E71" w14:paraId="31E56A74" w14:textId="77777777" w:rsidTr="00CF7D04">
        <w:tc>
          <w:tcPr>
            <w:tcW w:w="1800" w:type="dxa"/>
          </w:tcPr>
          <w:p w14:paraId="418B740B" w14:textId="7FD45D94" w:rsidR="00224E71" w:rsidRPr="00A26AF3" w:rsidRDefault="00704C3F" w:rsidP="005E55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A26AF3">
              <w:rPr>
                <w:rFonts w:asciiTheme="majorHAnsi" w:hAnsiTheme="majorHAnsi"/>
                <w:sz w:val="18"/>
                <w:szCs w:val="18"/>
              </w:rPr>
              <w:t>Pharmacy Sale Cancel Service</w:t>
            </w:r>
          </w:p>
        </w:tc>
        <w:tc>
          <w:tcPr>
            <w:tcW w:w="3600" w:type="dxa"/>
          </w:tcPr>
          <w:p w14:paraId="1DEF95C0" w14:textId="25471634" w:rsidR="00224E71" w:rsidRDefault="006C255F" w:rsidP="006D7D36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D7D36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xmlns:phar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PharmacySaleCancelService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"&gt;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&lt;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/&gt;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&lt;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&lt;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phar:PharmacySaleCancelServiceRequest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&lt;TOGLN&gt;0000000000000&lt;/TOGLN&gt;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&lt;PRESCRIPTIONID&gt;&lt;/PRESCRIPTIONID&gt;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&lt;!--Optional:--&gt;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&lt;PRODUCTLIST&gt;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&lt;!--Zero or more repetitions:--&gt;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&lt;PRODUCT&gt;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&lt;GTIN&gt;06102030405091&lt;/GTIN&gt;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&lt;SN&gt;QQQ33&lt;/SN&gt;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&lt;!--Optional:--&gt;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&lt;BN&gt;AAA222&lt;/BN&gt;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&lt;!--Optional:--&gt;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&lt;XD&gt;2025-01-01&lt;/XD&gt;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&lt;/PRODUCT&gt;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&lt;/PRODUCTLIST&gt;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&lt;/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phar:PharmacySaleCancelServiceRequest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&lt;/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>&lt;/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000" w:type="dxa"/>
          </w:tcPr>
          <w:p w14:paraId="7B9112CE" w14:textId="77777777" w:rsidR="006D7D36" w:rsidRPr="006D7D36" w:rsidRDefault="006D7D36" w:rsidP="006D7D36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D7D36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&lt;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&lt;ns2:PharmacySaleCancelServiceResponse xmlns:ns2="http://dtts.sfda.gov.sa/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PharmacySaleCancelService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"&gt;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&lt;NOTIFICATIONID&gt;214058&lt;/NOTIFICATIONID&gt;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&lt;PRODUCTLIST&gt;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&lt;PRODUCT&gt;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&lt;GTIN&gt;06102030405091&lt;/GTIN&gt;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&lt;SN&gt;QQQ33&lt;/SN&gt;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&lt;BN&gt;AAA222&lt;/BN&gt;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&lt;XD&gt;2025-01-01&lt;/XD&gt;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&lt;RC&gt;00000&lt;/RC&gt;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   &lt;/PRODUCT&gt;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   &lt;/PRODUCTLIST&gt;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   &lt;/ns2:PharmacySaleCancelServiceResponse&gt;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 xml:space="preserve">   &lt;/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D7D36">
              <w:rPr>
                <w:rFonts w:asciiTheme="majorHAnsi" w:hAnsiTheme="majorHAnsi"/>
                <w:sz w:val="16"/>
                <w:szCs w:val="16"/>
              </w:rPr>
              <w:br/>
              <w:t>&lt;/</w:t>
            </w:r>
            <w:proofErr w:type="spellStart"/>
            <w:r w:rsidRPr="006D7D36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r w:rsidRPr="006D7D36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B50B2BB" w14:textId="77777777" w:rsidR="00224E71" w:rsidRDefault="00224E71" w:rsidP="005E55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1EFA9F5C" w14:textId="131E5694" w:rsidR="005E55BF" w:rsidRPr="00FB2F7A" w:rsidRDefault="005E55BF" w:rsidP="00CF7D04">
      <w:pPr>
        <w:tabs>
          <w:tab w:val="left" w:pos="2760"/>
        </w:tabs>
        <w:ind w:left="0"/>
        <w:rPr>
          <w:rFonts w:asciiTheme="majorHAnsi" w:hAnsiTheme="majorHAnsi"/>
          <w:sz w:val="16"/>
          <w:szCs w:val="16"/>
        </w:rPr>
      </w:pPr>
    </w:p>
    <w:sectPr w:rsidR="005E55BF" w:rsidRPr="00FB2F7A" w:rsidSect="00492974">
      <w:headerReference w:type="default" r:id="rId13"/>
      <w:footerReference w:type="default" r:id="rId14"/>
      <w:headerReference w:type="first" r:id="rId15"/>
      <w:footerReference w:type="first" r:id="rId16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B95E34" w14:textId="77777777" w:rsidR="00492974" w:rsidRDefault="00492974">
      <w:r>
        <w:separator/>
      </w:r>
    </w:p>
  </w:endnote>
  <w:endnote w:type="continuationSeparator" w:id="0">
    <w:p w14:paraId="1C5040DA" w14:textId="77777777" w:rsidR="00492974" w:rsidRDefault="00492974">
      <w:r>
        <w:continuationSeparator/>
      </w:r>
    </w:p>
  </w:endnote>
  <w:endnote w:type="continuationNotice" w:id="1">
    <w:p w14:paraId="70DDBDE5" w14:textId="77777777" w:rsidR="00492974" w:rsidRDefault="0049297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729CE843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FB2F7A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FB2F7A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A53259" w14:textId="77777777" w:rsidR="00492974" w:rsidRDefault="00492974">
      <w:r>
        <w:separator/>
      </w:r>
    </w:p>
  </w:footnote>
  <w:footnote w:type="continuationSeparator" w:id="0">
    <w:p w14:paraId="5E841EA5" w14:textId="77777777" w:rsidR="00492974" w:rsidRDefault="00492974">
      <w:r>
        <w:continuationSeparator/>
      </w:r>
    </w:p>
  </w:footnote>
  <w:footnote w:type="continuationNotice" w:id="1">
    <w:p w14:paraId="3128156E" w14:textId="77777777" w:rsidR="00492974" w:rsidRDefault="0049297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0E2A9F3A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13562734">
    <w:abstractNumId w:val="9"/>
  </w:num>
  <w:num w:numId="2" w16cid:durableId="1444690086">
    <w:abstractNumId w:val="7"/>
  </w:num>
  <w:num w:numId="3" w16cid:durableId="1871381680">
    <w:abstractNumId w:val="6"/>
  </w:num>
  <w:num w:numId="4" w16cid:durableId="235208811">
    <w:abstractNumId w:val="5"/>
  </w:num>
  <w:num w:numId="5" w16cid:durableId="425347296">
    <w:abstractNumId w:val="4"/>
  </w:num>
  <w:num w:numId="6" w16cid:durableId="1637296799">
    <w:abstractNumId w:val="8"/>
  </w:num>
  <w:num w:numId="7" w16cid:durableId="272202905">
    <w:abstractNumId w:val="3"/>
  </w:num>
  <w:num w:numId="8" w16cid:durableId="2042977968">
    <w:abstractNumId w:val="2"/>
  </w:num>
  <w:num w:numId="9" w16cid:durableId="1795515165">
    <w:abstractNumId w:val="1"/>
  </w:num>
  <w:num w:numId="10" w16cid:durableId="2034643640">
    <w:abstractNumId w:val="0"/>
  </w:num>
  <w:num w:numId="11" w16cid:durableId="349649289">
    <w:abstractNumId w:val="10"/>
  </w:num>
  <w:num w:numId="12" w16cid:durableId="2863515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783217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799521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922323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178869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944861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55803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22680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395012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049059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9026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843340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64396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61113565">
    <w:abstractNumId w:val="12"/>
  </w:num>
  <w:num w:numId="26" w16cid:durableId="641886076">
    <w:abstractNumId w:val="11"/>
  </w:num>
  <w:num w:numId="27" w16cid:durableId="1544636129">
    <w:abstractNumId w:val="14"/>
  </w:num>
  <w:num w:numId="28" w16cid:durableId="1643736053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46FEA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28F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386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5EA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5F5C"/>
    <w:rsid w:val="001A62CE"/>
    <w:rsid w:val="001B328C"/>
    <w:rsid w:val="001B3852"/>
    <w:rsid w:val="001B438B"/>
    <w:rsid w:val="001B6E1C"/>
    <w:rsid w:val="001B7444"/>
    <w:rsid w:val="001C15C4"/>
    <w:rsid w:val="001C1825"/>
    <w:rsid w:val="001C3750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4E71"/>
    <w:rsid w:val="00225A67"/>
    <w:rsid w:val="002269D5"/>
    <w:rsid w:val="002302F0"/>
    <w:rsid w:val="00230C2E"/>
    <w:rsid w:val="00233D02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67FF"/>
    <w:rsid w:val="002F0BCB"/>
    <w:rsid w:val="002F2C5B"/>
    <w:rsid w:val="002F4013"/>
    <w:rsid w:val="00300E98"/>
    <w:rsid w:val="00304333"/>
    <w:rsid w:val="0030534B"/>
    <w:rsid w:val="00306A9B"/>
    <w:rsid w:val="0030729C"/>
    <w:rsid w:val="00307664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7EC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974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266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251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B74F1"/>
    <w:rsid w:val="005C18ED"/>
    <w:rsid w:val="005C1C8C"/>
    <w:rsid w:val="005C1FEC"/>
    <w:rsid w:val="005C2324"/>
    <w:rsid w:val="005C2FF9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5BF"/>
    <w:rsid w:val="005E5737"/>
    <w:rsid w:val="005E5F2A"/>
    <w:rsid w:val="005F0811"/>
    <w:rsid w:val="005F0B4D"/>
    <w:rsid w:val="005F134F"/>
    <w:rsid w:val="005F201A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AC1"/>
    <w:rsid w:val="00653FC3"/>
    <w:rsid w:val="0065478E"/>
    <w:rsid w:val="00654829"/>
    <w:rsid w:val="00655055"/>
    <w:rsid w:val="0066067E"/>
    <w:rsid w:val="006617B2"/>
    <w:rsid w:val="00663CEA"/>
    <w:rsid w:val="00665F02"/>
    <w:rsid w:val="006664F6"/>
    <w:rsid w:val="00666C0F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255F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D7D36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95D"/>
    <w:rsid w:val="006F4BB0"/>
    <w:rsid w:val="006F4CCC"/>
    <w:rsid w:val="006F5DF1"/>
    <w:rsid w:val="0070193A"/>
    <w:rsid w:val="00702614"/>
    <w:rsid w:val="00704C3F"/>
    <w:rsid w:val="00706F05"/>
    <w:rsid w:val="007072D6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2801"/>
    <w:rsid w:val="007706C9"/>
    <w:rsid w:val="00770EEF"/>
    <w:rsid w:val="00771F06"/>
    <w:rsid w:val="0077225D"/>
    <w:rsid w:val="007728FF"/>
    <w:rsid w:val="00773A85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B04A4"/>
    <w:rsid w:val="007B3480"/>
    <w:rsid w:val="007B5F91"/>
    <w:rsid w:val="007B6D61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6255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B94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AF3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5659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330F7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7BC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CF7D04"/>
    <w:rsid w:val="00D03801"/>
    <w:rsid w:val="00D05729"/>
    <w:rsid w:val="00D0596E"/>
    <w:rsid w:val="00D06449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7158"/>
    <w:rsid w:val="00D20027"/>
    <w:rsid w:val="00D202BB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4841"/>
    <w:rsid w:val="00DA717A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D22"/>
    <w:rsid w:val="00DC5DE5"/>
    <w:rsid w:val="00DC61E8"/>
    <w:rsid w:val="00DC7669"/>
    <w:rsid w:val="00DD0D2F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3A2A"/>
    <w:rsid w:val="00E43A6A"/>
    <w:rsid w:val="00E4495A"/>
    <w:rsid w:val="00E45571"/>
    <w:rsid w:val="00E463F3"/>
    <w:rsid w:val="00E50EDD"/>
    <w:rsid w:val="00E51728"/>
    <w:rsid w:val="00E51A22"/>
    <w:rsid w:val="00E51E4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4D41"/>
    <w:rsid w:val="00EC136B"/>
    <w:rsid w:val="00EC28B7"/>
    <w:rsid w:val="00EC298F"/>
    <w:rsid w:val="00EC49A1"/>
    <w:rsid w:val="00EC4D7F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7441"/>
    <w:rsid w:val="00F102CA"/>
    <w:rsid w:val="00F12044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709"/>
    <w:rsid w:val="00FB2F7A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51E42"/>
    <w:rPr>
      <w:color w:val="605E5C"/>
      <w:shd w:val="clear" w:color="auto" w:fill="E1DFDD"/>
    </w:rPr>
  </w:style>
  <w:style w:type="table" w:styleId="TableGrid">
    <w:name w:val="Table Grid"/>
    <w:basedOn w:val="TableNormal"/>
    <w:rsid w:val="00224E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PharmacySaleCancelService/PharmacySaleCancelService?wsd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PharmacySaleService/PharmacySaleService?wsd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68800A-70F0-488C-A0C7-5BCD65E5D0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DA9845-D5B3-4764-80DC-E7C75ECB4E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4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14</TotalTime>
  <Pages>7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5765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18</cp:revision>
  <cp:lastPrinted>2001-05-21T21:03:00Z</cp:lastPrinted>
  <dcterms:created xsi:type="dcterms:W3CDTF">2024-04-30T08:44:00Z</dcterms:created>
  <dcterms:modified xsi:type="dcterms:W3CDTF">2024-05-09T13:10:00Z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